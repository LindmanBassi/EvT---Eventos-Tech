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84F8B2" w14:textId="0F4F5AEB" w:rsidR="00F930E2" w:rsidRDefault="00F930E2" w:rsidP="006B06B4">
      <w:pPr>
        <w:jc w:val="center"/>
        <w:rPr>
          <w:noProof/>
        </w:rPr>
      </w:pPr>
    </w:p>
    <w:p w14:paraId="0144E7DC" w14:textId="77777777" w:rsidR="005E5A2F" w:rsidRDefault="005E5A2F" w:rsidP="006B06B4">
      <w:pPr>
        <w:jc w:val="center"/>
        <w:rPr>
          <w:noProof/>
        </w:rPr>
      </w:pPr>
    </w:p>
    <w:p w14:paraId="7E676313" w14:textId="77777777" w:rsidR="005E5A2F" w:rsidRDefault="005E5A2F" w:rsidP="006B06B4">
      <w:pPr>
        <w:jc w:val="center"/>
        <w:rPr>
          <w:noProof/>
        </w:rPr>
      </w:pPr>
    </w:p>
    <w:p w14:paraId="38B71FDE" w14:textId="77777777" w:rsidR="005E5A2F" w:rsidRDefault="005E5A2F" w:rsidP="006B06B4">
      <w:pPr>
        <w:jc w:val="center"/>
        <w:rPr>
          <w:noProof/>
        </w:rPr>
      </w:pPr>
    </w:p>
    <w:p w14:paraId="2B1C0B52" w14:textId="77777777" w:rsidR="005E5A2F" w:rsidRDefault="005E5A2F" w:rsidP="006B06B4">
      <w:pPr>
        <w:jc w:val="center"/>
        <w:rPr>
          <w:noProof/>
        </w:rPr>
      </w:pPr>
    </w:p>
    <w:p w14:paraId="6E4946EE" w14:textId="77777777" w:rsidR="005E5A2F" w:rsidRDefault="005E5A2F" w:rsidP="006B06B4">
      <w:pPr>
        <w:jc w:val="center"/>
        <w:rPr>
          <w:noProof/>
        </w:rPr>
      </w:pPr>
    </w:p>
    <w:p w14:paraId="1AD3B6B8" w14:textId="77777777" w:rsidR="005E5A2F" w:rsidRDefault="005E5A2F" w:rsidP="006B06B4">
      <w:pPr>
        <w:jc w:val="center"/>
        <w:rPr>
          <w:noProof/>
        </w:rPr>
      </w:pPr>
    </w:p>
    <w:p w14:paraId="1EC9E085" w14:textId="77777777" w:rsidR="005E5A2F" w:rsidRDefault="005E5A2F" w:rsidP="006B06B4">
      <w:pPr>
        <w:jc w:val="center"/>
        <w:rPr>
          <w:noProof/>
        </w:rPr>
      </w:pPr>
    </w:p>
    <w:p w14:paraId="24C3FACF" w14:textId="77777777" w:rsidR="005E5A2F" w:rsidRDefault="005E5A2F" w:rsidP="006B06B4">
      <w:pPr>
        <w:jc w:val="center"/>
        <w:rPr>
          <w:noProof/>
        </w:rPr>
      </w:pPr>
    </w:p>
    <w:p w14:paraId="0C92EBF6" w14:textId="77777777" w:rsidR="005E5A2F" w:rsidRDefault="005E5A2F" w:rsidP="006B06B4">
      <w:pPr>
        <w:jc w:val="center"/>
        <w:rPr>
          <w:noProof/>
        </w:rPr>
      </w:pPr>
    </w:p>
    <w:p w14:paraId="02E0E939" w14:textId="77777777" w:rsidR="005E5A2F" w:rsidRPr="00A20D4F" w:rsidRDefault="005E5A2F" w:rsidP="006B06B4">
      <w:pPr>
        <w:jc w:val="center"/>
      </w:pPr>
    </w:p>
    <w:p w14:paraId="3945BC66" w14:textId="77777777" w:rsidR="00F930E2" w:rsidRPr="00A20D4F" w:rsidRDefault="00F930E2" w:rsidP="00F930E2"/>
    <w:p w14:paraId="435978EF" w14:textId="77777777" w:rsidR="00F930E2" w:rsidRPr="00A20D4F" w:rsidRDefault="00F930E2" w:rsidP="00F930E2"/>
    <w:p w14:paraId="5A814788" w14:textId="77777777" w:rsidR="00F930E2" w:rsidRPr="00A20D4F" w:rsidRDefault="00F930E2" w:rsidP="00F930E2"/>
    <w:p w14:paraId="2CA21D06" w14:textId="77777777" w:rsidR="00F930E2" w:rsidRPr="00A20D4F" w:rsidRDefault="00F930E2" w:rsidP="00F930E2"/>
    <w:p w14:paraId="6240493E" w14:textId="77777777" w:rsidR="00F930E2" w:rsidRPr="00A20D4F" w:rsidRDefault="00F930E2" w:rsidP="00F930E2"/>
    <w:p w14:paraId="5746B619" w14:textId="77777777" w:rsidR="00F930E2" w:rsidRPr="00A20D4F" w:rsidRDefault="00F930E2" w:rsidP="00F930E2"/>
    <w:p w14:paraId="4EC4D079" w14:textId="77777777" w:rsidR="00F930E2" w:rsidRPr="00A20D4F" w:rsidRDefault="00F930E2" w:rsidP="00F930E2"/>
    <w:p w14:paraId="6F7E814E" w14:textId="77777777" w:rsidR="00F930E2" w:rsidRPr="00A20D4F" w:rsidRDefault="00F930E2" w:rsidP="00F930E2"/>
    <w:p w14:paraId="633374E3" w14:textId="77777777" w:rsidR="00F930E2" w:rsidRPr="00A20D4F" w:rsidRDefault="00F930E2" w:rsidP="00F930E2"/>
    <w:p w14:paraId="48180381" w14:textId="77777777" w:rsidR="00F930E2" w:rsidRDefault="00F930E2" w:rsidP="00F930E2"/>
    <w:p w14:paraId="4CFA905E" w14:textId="1E332033" w:rsidR="00F930E2" w:rsidRPr="00264EFB" w:rsidRDefault="00F02476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F579C4" wp14:editId="539F3632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1D56C8D0E2E14855B39BE8B42D68F092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8EB3C84" w14:textId="77777777" w:rsidR="00F930E2" w:rsidRPr="0037364C" w:rsidRDefault="00B755C7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F579C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1D56C8D0E2E14855B39BE8B42D68F09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68EB3C84" w14:textId="77777777" w:rsidR="00F930E2" w:rsidRPr="0037364C" w:rsidRDefault="00B755C7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3813A5E" w14:textId="10A4D2AE" w:rsidR="00F930E2" w:rsidRPr="00264EFB" w:rsidRDefault="00F930E2" w:rsidP="00F930E2"/>
    <w:p w14:paraId="4FA90848" w14:textId="77777777" w:rsidR="00F930E2" w:rsidRPr="00264EFB" w:rsidRDefault="00F930E2" w:rsidP="00F930E2"/>
    <w:p w14:paraId="22AF8DB9" w14:textId="77777777" w:rsidR="00F930E2" w:rsidRPr="00264EFB" w:rsidRDefault="00F930E2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A2599" wp14:editId="6331363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ED86BB0" w14:textId="3579661C" w:rsidR="00F930E2" w:rsidRPr="0037364C" w:rsidRDefault="00A65A50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&lt;1.</w:t>
                                </w:r>
                                <w:r w:rsidR="00EA0FDF"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3</w:t>
                                </w:r>
                                <w:r w:rsidR="00F930E2"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6FA7F52F" w14:textId="77777777" w:rsidR="00F930E2" w:rsidRPr="0037364C" w:rsidRDefault="00F930E2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975F966" w14:textId="77777777" w:rsidR="00F930E2" w:rsidRPr="0037364C" w:rsidRDefault="00F930E2" w:rsidP="00F930E2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A2599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1ED86BB0" w14:textId="3579661C" w:rsidR="00F930E2" w:rsidRPr="0037364C" w:rsidRDefault="00A65A50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&lt;1.</w:t>
                          </w:r>
                          <w:r w:rsidR="00EA0FDF"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3</w:t>
                          </w:r>
                          <w:r w:rsidR="00F930E2"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6FA7F52F" w14:textId="77777777" w:rsidR="00F930E2" w:rsidRPr="0037364C" w:rsidRDefault="00F930E2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14:paraId="1975F966" w14:textId="77777777" w:rsidR="00F930E2" w:rsidRPr="0037364C" w:rsidRDefault="00F930E2" w:rsidP="00F930E2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DCA456" w14:textId="77777777" w:rsidR="00F930E2" w:rsidRPr="00264EFB" w:rsidRDefault="00F930E2" w:rsidP="00F930E2"/>
    <w:p w14:paraId="02993E94" w14:textId="77777777" w:rsidR="00F930E2" w:rsidRPr="00264EFB" w:rsidRDefault="00F930E2" w:rsidP="00F930E2"/>
    <w:p w14:paraId="4C02643E" w14:textId="77777777" w:rsidR="00F930E2" w:rsidRPr="00264EFB" w:rsidRDefault="00F930E2" w:rsidP="00F930E2"/>
    <w:p w14:paraId="12CC8C60" w14:textId="77777777" w:rsidR="00F930E2" w:rsidRPr="00264EFB" w:rsidRDefault="00F930E2" w:rsidP="00F930E2"/>
    <w:p w14:paraId="4C31EDEE" w14:textId="77777777" w:rsidR="00F930E2" w:rsidRPr="00264EFB" w:rsidRDefault="00F930E2" w:rsidP="00F930E2"/>
    <w:p w14:paraId="3281A000" w14:textId="77777777" w:rsidR="00F930E2" w:rsidRPr="00264EFB" w:rsidRDefault="00F930E2" w:rsidP="00F930E2">
      <w:r>
        <w:tab/>
      </w:r>
    </w:p>
    <w:p w14:paraId="31E3DFFD" w14:textId="77777777" w:rsidR="00F930E2" w:rsidRPr="00264EFB" w:rsidRDefault="00F930E2" w:rsidP="00F930E2"/>
    <w:p w14:paraId="0E14CB66" w14:textId="77777777" w:rsidR="00F930E2" w:rsidRPr="00264EFB" w:rsidRDefault="00F930E2" w:rsidP="00F930E2"/>
    <w:p w14:paraId="4ECBBD67" w14:textId="77777777" w:rsidR="00F930E2" w:rsidRPr="00264EFB" w:rsidRDefault="00F930E2" w:rsidP="00F930E2"/>
    <w:p w14:paraId="792DFED7" w14:textId="77777777" w:rsidR="00F930E2" w:rsidRPr="00264EFB" w:rsidRDefault="00F930E2" w:rsidP="00F930E2"/>
    <w:p w14:paraId="749689EB" w14:textId="77777777" w:rsidR="00F930E2" w:rsidRPr="00264EFB" w:rsidRDefault="00F930E2" w:rsidP="00F930E2"/>
    <w:p w14:paraId="4E35FA7A" w14:textId="77777777" w:rsidR="00F930E2" w:rsidRPr="00264EFB" w:rsidRDefault="00F930E2" w:rsidP="00F930E2"/>
    <w:p w14:paraId="07D6E8C6" w14:textId="77777777" w:rsidR="00F930E2" w:rsidRPr="00264EFB" w:rsidRDefault="00F930E2" w:rsidP="00F930E2"/>
    <w:p w14:paraId="5AACAE39" w14:textId="77777777" w:rsidR="00F930E2" w:rsidRPr="00264EFB" w:rsidRDefault="00F930E2" w:rsidP="00F930E2"/>
    <w:p w14:paraId="2DA4A6B0" w14:textId="77777777" w:rsidR="00F930E2" w:rsidRPr="00264EFB" w:rsidRDefault="00F930E2" w:rsidP="00F930E2"/>
    <w:p w14:paraId="209B6995" w14:textId="77777777" w:rsidR="00F930E2" w:rsidRPr="00264EFB" w:rsidRDefault="00F930E2" w:rsidP="00F930E2"/>
    <w:p w14:paraId="052E4316" w14:textId="77777777" w:rsidR="00F930E2" w:rsidRPr="00264EFB" w:rsidRDefault="00F930E2" w:rsidP="00F930E2"/>
    <w:p w14:paraId="5AD0612E" w14:textId="77777777" w:rsidR="00F930E2" w:rsidRDefault="00F930E2" w:rsidP="00F930E2">
      <w:pPr>
        <w:tabs>
          <w:tab w:val="left" w:pos="3700"/>
        </w:tabs>
      </w:pPr>
      <w:r>
        <w:tab/>
      </w:r>
    </w:p>
    <w:p w14:paraId="072D18C7" w14:textId="77777777" w:rsidR="00F930E2" w:rsidRPr="00264EFB" w:rsidRDefault="00F930E2" w:rsidP="00F930E2">
      <w:pPr>
        <w:tabs>
          <w:tab w:val="left" w:pos="3700"/>
        </w:tabs>
        <w:sectPr w:rsidR="00F930E2" w:rsidRPr="00264EFB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FAFCA7" wp14:editId="44BB96D7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79403F0A" w14:textId="77777777" w:rsidR="00F930E2" w:rsidRPr="00264EFB" w:rsidRDefault="00A65A50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&lt;</w:t>
                                </w: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EvT</w:t>
                                </w:r>
                                <w:proofErr w:type="spellEnd"/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&gt; - &lt;Eventos Tech</w:t>
                                </w:r>
                                <w:r w:rsidR="006B06B4"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30BF67C8" w14:textId="77777777" w:rsidR="00F930E2" w:rsidRDefault="00F930E2" w:rsidP="00F930E2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AFCA7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79403F0A" w14:textId="77777777" w:rsidR="00F930E2" w:rsidRPr="00264EFB" w:rsidRDefault="00A65A50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&lt;</w:t>
                          </w:r>
                          <w:proofErr w:type="spellStart"/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EvT</w:t>
                          </w:r>
                          <w:proofErr w:type="spellEnd"/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&gt; - &lt;Eventos Tech</w:t>
                          </w:r>
                          <w:r w:rsidR="006B06B4"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&gt;</w:t>
                          </w:r>
                        </w:p>
                      </w:sdtContent>
                    </w:sdt>
                    <w:p w14:paraId="30BF67C8" w14:textId="77777777" w:rsidR="00F930E2" w:rsidRDefault="00F930E2" w:rsidP="00F930E2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81C2F75" w14:textId="77777777" w:rsidR="00D77DA4" w:rsidRDefault="00D77DA4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14:paraId="7977E540" w14:textId="77777777" w:rsidTr="00A65A50">
        <w:trPr>
          <w:trHeight w:val="284"/>
        </w:trPr>
        <w:tc>
          <w:tcPr>
            <w:tcW w:w="1550" w:type="dxa"/>
            <w:shd w:val="clear" w:color="auto" w:fill="C00000"/>
          </w:tcPr>
          <w:p w14:paraId="1C5578F1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160D7C70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1E6B81B9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1D5C500E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930E2" w14:paraId="261BD7DF" w14:textId="77777777" w:rsidTr="00A65A50">
        <w:trPr>
          <w:trHeight w:val="284"/>
        </w:trPr>
        <w:tc>
          <w:tcPr>
            <w:tcW w:w="1550" w:type="dxa"/>
          </w:tcPr>
          <w:p w14:paraId="07A2C2FC" w14:textId="77777777" w:rsidR="00F930E2" w:rsidRPr="00B872D0" w:rsidRDefault="00B872D0" w:rsidP="00B872D0">
            <w:pPr>
              <w:pStyle w:val="Instruo"/>
              <w:rPr>
                <w:i w:val="0"/>
                <w:color w:val="000000" w:themeColor="text1"/>
              </w:rPr>
            </w:pPr>
            <w:r w:rsidRPr="00B872D0">
              <w:rPr>
                <w:i w:val="0"/>
                <w:color w:val="000000" w:themeColor="text1"/>
              </w:rPr>
              <w:t>20/10/2025</w:t>
            </w:r>
          </w:p>
        </w:tc>
        <w:tc>
          <w:tcPr>
            <w:tcW w:w="1080" w:type="dxa"/>
          </w:tcPr>
          <w:p w14:paraId="0A1F0568" w14:textId="77777777" w:rsidR="00F930E2" w:rsidRPr="00B872D0" w:rsidRDefault="00B872D0" w:rsidP="00A65A50">
            <w:pPr>
              <w:pStyle w:val="Instruo"/>
              <w:rPr>
                <w:i w:val="0"/>
              </w:rPr>
            </w:pPr>
            <w:r w:rsidRPr="00B872D0">
              <w:rPr>
                <w:i w:val="0"/>
                <w:color w:val="000000" w:themeColor="text1"/>
              </w:rPr>
              <w:t>1.0</w:t>
            </w:r>
          </w:p>
        </w:tc>
        <w:tc>
          <w:tcPr>
            <w:tcW w:w="4680" w:type="dxa"/>
          </w:tcPr>
          <w:p w14:paraId="631F21AC" w14:textId="77777777" w:rsidR="00F930E2" w:rsidRPr="00B872D0" w:rsidRDefault="00B872D0" w:rsidP="00A65A50">
            <w:pPr>
              <w:pStyle w:val="Instruo"/>
              <w:rPr>
                <w:i w:val="0"/>
              </w:rPr>
            </w:pPr>
            <w:r w:rsidRPr="00B872D0">
              <w:rPr>
                <w:i w:val="0"/>
                <w:color w:val="000000" w:themeColor="text1"/>
              </w:rPr>
              <w:t>Criação inicial do Guia de Implantação do sistema Eventos Tech.</w:t>
            </w:r>
          </w:p>
        </w:tc>
        <w:tc>
          <w:tcPr>
            <w:tcW w:w="2410" w:type="dxa"/>
          </w:tcPr>
          <w:p w14:paraId="3C5BBAD8" w14:textId="77777777" w:rsidR="00F930E2" w:rsidRPr="00B872D0" w:rsidRDefault="00B872D0" w:rsidP="00A65A50">
            <w:pPr>
              <w:pStyle w:val="Instruo"/>
              <w:rPr>
                <w:i w:val="0"/>
                <w:color w:val="000000" w:themeColor="text1"/>
              </w:rPr>
            </w:pPr>
            <w:r w:rsidRPr="00B872D0">
              <w:rPr>
                <w:i w:val="0"/>
                <w:color w:val="000000" w:themeColor="text1"/>
              </w:rPr>
              <w:t>Maria Clara</w:t>
            </w:r>
          </w:p>
        </w:tc>
      </w:tr>
      <w:tr w:rsidR="00F930E2" w14:paraId="4EA79235" w14:textId="77777777" w:rsidTr="00A65A50">
        <w:trPr>
          <w:trHeight w:val="284"/>
        </w:trPr>
        <w:tc>
          <w:tcPr>
            <w:tcW w:w="1550" w:type="dxa"/>
          </w:tcPr>
          <w:p w14:paraId="153552F7" w14:textId="77777777" w:rsidR="00F930E2" w:rsidRDefault="00B872D0" w:rsidP="00A65A50">
            <w:pPr>
              <w:jc w:val="left"/>
            </w:pPr>
            <w:r>
              <w:t>04/11/2025</w:t>
            </w:r>
          </w:p>
        </w:tc>
        <w:tc>
          <w:tcPr>
            <w:tcW w:w="1080" w:type="dxa"/>
          </w:tcPr>
          <w:p w14:paraId="39BC961D" w14:textId="77777777" w:rsidR="00F930E2" w:rsidRDefault="00B872D0" w:rsidP="00A65A50">
            <w:pPr>
              <w:jc w:val="left"/>
            </w:pPr>
            <w:r>
              <w:t>1.1</w:t>
            </w:r>
          </w:p>
        </w:tc>
        <w:tc>
          <w:tcPr>
            <w:tcW w:w="4680" w:type="dxa"/>
          </w:tcPr>
          <w:p w14:paraId="12D79BD9" w14:textId="39C4C8F8" w:rsidR="00F930E2" w:rsidRDefault="0081188A" w:rsidP="00A65A50">
            <w:pPr>
              <w:jc w:val="left"/>
            </w:pPr>
            <w:r w:rsidRPr="0081188A">
              <w:t xml:space="preserve">Adicionadas instruções detalhadas de implantação na AWS, incluindo VPC, grupos de segurança, banco de dados Aurora, </w:t>
            </w:r>
            <w:proofErr w:type="spellStart"/>
            <w:r w:rsidRPr="0081188A">
              <w:t>Elastic</w:t>
            </w:r>
            <w:proofErr w:type="spellEnd"/>
            <w:r w:rsidRPr="0081188A">
              <w:t xml:space="preserve"> </w:t>
            </w:r>
            <w:proofErr w:type="spellStart"/>
            <w:r w:rsidRPr="0081188A">
              <w:t>Beanstalk</w:t>
            </w:r>
            <w:proofErr w:type="spellEnd"/>
            <w:r w:rsidRPr="0081188A">
              <w:t xml:space="preserve"> e S3. Incluídas seções de planejamento, cronograma e recursos necessários.</w:t>
            </w:r>
          </w:p>
        </w:tc>
        <w:tc>
          <w:tcPr>
            <w:tcW w:w="2410" w:type="dxa"/>
          </w:tcPr>
          <w:p w14:paraId="748287FB" w14:textId="77777777" w:rsidR="00F930E2" w:rsidRDefault="00B872D0" w:rsidP="00A65A50">
            <w:pPr>
              <w:jc w:val="left"/>
            </w:pPr>
            <w:r>
              <w:t>Maria Clara</w:t>
            </w:r>
          </w:p>
        </w:tc>
      </w:tr>
      <w:tr w:rsidR="00BB482D" w14:paraId="28F0A10F" w14:textId="77777777" w:rsidTr="00A65A50">
        <w:trPr>
          <w:trHeight w:val="284"/>
        </w:trPr>
        <w:tc>
          <w:tcPr>
            <w:tcW w:w="1550" w:type="dxa"/>
          </w:tcPr>
          <w:p w14:paraId="13059E23" w14:textId="71EC5186" w:rsidR="00BB482D" w:rsidRDefault="00BB482D" w:rsidP="00A65A50">
            <w:pPr>
              <w:jc w:val="left"/>
            </w:pPr>
            <w:r>
              <w:t>24/11/2025</w:t>
            </w:r>
          </w:p>
        </w:tc>
        <w:tc>
          <w:tcPr>
            <w:tcW w:w="1080" w:type="dxa"/>
          </w:tcPr>
          <w:p w14:paraId="599065AD" w14:textId="39CD4D94" w:rsidR="00BB482D" w:rsidRDefault="00BB482D" w:rsidP="00A65A50">
            <w:pPr>
              <w:jc w:val="left"/>
            </w:pPr>
            <w:r>
              <w:t>1.2</w:t>
            </w:r>
          </w:p>
        </w:tc>
        <w:tc>
          <w:tcPr>
            <w:tcW w:w="4680" w:type="dxa"/>
          </w:tcPr>
          <w:p w14:paraId="13998A32" w14:textId="102C7C63" w:rsidR="00BB482D" w:rsidRPr="0081188A" w:rsidRDefault="0053045E" w:rsidP="00A65A50">
            <w:pPr>
              <w:jc w:val="left"/>
            </w:pPr>
            <w:r w:rsidRPr="0053045E">
              <w:t xml:space="preserve">Atualização do Guia de Implantação incluindo a criação manual do usuário gerente no banco de dados Aurora, ajustes nas instruções de hardware e remoção de detalhamento de software, mantendo observações sobre a gestão automática dos serviços AWS pelo </w:t>
            </w:r>
            <w:proofErr w:type="spellStart"/>
            <w:r w:rsidRPr="0053045E">
              <w:t>Elastic</w:t>
            </w:r>
            <w:proofErr w:type="spellEnd"/>
            <w:r w:rsidRPr="0053045E">
              <w:t xml:space="preserve"> </w:t>
            </w:r>
            <w:proofErr w:type="spellStart"/>
            <w:r w:rsidRPr="0053045E">
              <w:t>Beanstalk</w:t>
            </w:r>
            <w:proofErr w:type="spellEnd"/>
            <w:r w:rsidRPr="0053045E">
              <w:t>.</w:t>
            </w:r>
          </w:p>
        </w:tc>
        <w:tc>
          <w:tcPr>
            <w:tcW w:w="2410" w:type="dxa"/>
          </w:tcPr>
          <w:p w14:paraId="04576CAB" w14:textId="10A67D9F" w:rsidR="00BB482D" w:rsidRDefault="00BB482D" w:rsidP="00A65A50">
            <w:pPr>
              <w:jc w:val="left"/>
            </w:pPr>
            <w:r>
              <w:t>Maria Clara</w:t>
            </w:r>
          </w:p>
        </w:tc>
      </w:tr>
      <w:tr w:rsidR="00EA0FDF" w14:paraId="09DBBE37" w14:textId="77777777" w:rsidTr="00A65A50">
        <w:trPr>
          <w:trHeight w:val="284"/>
        </w:trPr>
        <w:tc>
          <w:tcPr>
            <w:tcW w:w="1550" w:type="dxa"/>
          </w:tcPr>
          <w:p w14:paraId="271408A7" w14:textId="42AB0CA8" w:rsidR="00EA0FDF" w:rsidRDefault="00EA0FDF" w:rsidP="00EA0FDF">
            <w:pPr>
              <w:jc w:val="left"/>
            </w:pPr>
            <w:r w:rsidRPr="00B87D29">
              <w:t xml:space="preserve">29/11/2025    </w:t>
            </w:r>
          </w:p>
        </w:tc>
        <w:tc>
          <w:tcPr>
            <w:tcW w:w="1080" w:type="dxa"/>
          </w:tcPr>
          <w:p w14:paraId="469CBFAA" w14:textId="44840671" w:rsidR="00EA0FDF" w:rsidRDefault="00EA0FDF" w:rsidP="00EA0FDF">
            <w:pPr>
              <w:jc w:val="left"/>
            </w:pPr>
            <w:r w:rsidRPr="00B87D29">
              <w:t xml:space="preserve">1.3    </w:t>
            </w:r>
          </w:p>
        </w:tc>
        <w:tc>
          <w:tcPr>
            <w:tcW w:w="4680" w:type="dxa"/>
          </w:tcPr>
          <w:p w14:paraId="0671C42A" w14:textId="72F5B65D" w:rsidR="00EA0FDF" w:rsidRPr="0053045E" w:rsidRDefault="00EA0FDF" w:rsidP="00EA0FDF">
            <w:pPr>
              <w:jc w:val="left"/>
            </w:pPr>
            <w:r w:rsidRPr="00B87D29">
              <w:t xml:space="preserve">Inclusão do procedimento detalhado para acesso SSH à instância do </w:t>
            </w:r>
            <w:proofErr w:type="spellStart"/>
            <w:r w:rsidRPr="00B87D29">
              <w:t>Elastic</w:t>
            </w:r>
            <w:proofErr w:type="spellEnd"/>
            <w:r w:rsidRPr="00B87D29">
              <w:t xml:space="preserve"> </w:t>
            </w:r>
            <w:proofErr w:type="spellStart"/>
            <w:r w:rsidRPr="00B87D29">
              <w:t>Beanstalk</w:t>
            </w:r>
            <w:proofErr w:type="spellEnd"/>
            <w:r w:rsidRPr="00B87D29">
              <w:t xml:space="preserve">, criação e uso de </w:t>
            </w:r>
            <w:proofErr w:type="spellStart"/>
            <w:r w:rsidRPr="00B87D29">
              <w:t>key</w:t>
            </w:r>
            <w:proofErr w:type="spellEnd"/>
            <w:r w:rsidRPr="00B87D29">
              <w:t xml:space="preserve"> </w:t>
            </w:r>
            <w:proofErr w:type="spellStart"/>
            <w:r w:rsidRPr="00B87D29">
              <w:t>pair</w:t>
            </w:r>
            <w:proofErr w:type="spellEnd"/>
            <w:r w:rsidRPr="00B87D29">
              <w:t xml:space="preserve">, verificação de logs via terminal. </w:t>
            </w:r>
          </w:p>
        </w:tc>
        <w:tc>
          <w:tcPr>
            <w:tcW w:w="2410" w:type="dxa"/>
          </w:tcPr>
          <w:p w14:paraId="557F25D8" w14:textId="3711724E" w:rsidR="00EA0FDF" w:rsidRDefault="00EA0FDF" w:rsidP="00EA0FDF">
            <w:pPr>
              <w:jc w:val="left"/>
            </w:pPr>
            <w:r w:rsidRPr="00B87D29">
              <w:t>Maria Clara</w:t>
            </w:r>
          </w:p>
        </w:tc>
      </w:tr>
    </w:tbl>
    <w:p w14:paraId="0DA0D5FF" w14:textId="77777777" w:rsidR="00D77DA4" w:rsidRDefault="00D77DA4"/>
    <w:p w14:paraId="6E3E49D6" w14:textId="77777777" w:rsidR="00D77DA4" w:rsidRDefault="00D77DA4" w:rsidP="00F930E2">
      <w:pPr>
        <w:pStyle w:val="Ttulo"/>
        <w:jc w:val="center"/>
      </w:pPr>
      <w:r>
        <w:br w:type="page"/>
      </w:r>
      <w:r>
        <w:lastRenderedPageBreak/>
        <w:t>SUMÁRIO</w:t>
      </w:r>
    </w:p>
    <w:p w14:paraId="28C1B986" w14:textId="2AE1E782" w:rsidR="007B1A9D" w:rsidRDefault="00D77DA4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15337727" w:history="1">
        <w:r w:rsidR="007B1A9D" w:rsidRPr="003B7C54">
          <w:rPr>
            <w:rStyle w:val="Hyperlink"/>
          </w:rPr>
          <w:t>1. Introdução</w:t>
        </w:r>
        <w:r w:rsidR="007B1A9D">
          <w:rPr>
            <w:webHidden/>
          </w:rPr>
          <w:tab/>
        </w:r>
        <w:r w:rsidR="007B1A9D">
          <w:rPr>
            <w:webHidden/>
          </w:rPr>
          <w:fldChar w:fldCharType="begin"/>
        </w:r>
        <w:r w:rsidR="007B1A9D">
          <w:rPr>
            <w:webHidden/>
          </w:rPr>
          <w:instrText xml:space="preserve"> PAGEREF _Toc215337727 \h </w:instrText>
        </w:r>
        <w:r w:rsidR="007B1A9D">
          <w:rPr>
            <w:webHidden/>
          </w:rPr>
        </w:r>
        <w:r w:rsidR="007B1A9D">
          <w:rPr>
            <w:webHidden/>
          </w:rPr>
          <w:fldChar w:fldCharType="separate"/>
        </w:r>
        <w:r w:rsidR="007B1A9D">
          <w:rPr>
            <w:webHidden/>
          </w:rPr>
          <w:t>4</w:t>
        </w:r>
        <w:r w:rsidR="007B1A9D">
          <w:rPr>
            <w:webHidden/>
          </w:rPr>
          <w:fldChar w:fldCharType="end"/>
        </w:r>
      </w:hyperlink>
    </w:p>
    <w:p w14:paraId="2AF70134" w14:textId="0AB8077E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28" w:history="1">
        <w:r w:rsidRPr="003B7C54">
          <w:rPr>
            <w:rStyle w:val="Hyperlink"/>
          </w:rPr>
          <w:t>1.1.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0F5F238" w14:textId="29A8E2A5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29" w:history="1">
        <w:r w:rsidRPr="003B7C54">
          <w:rPr>
            <w:rStyle w:val="Hyperlink"/>
          </w:rPr>
          <w:t>2. Planejamento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65A2F60" w14:textId="097098DF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0" w:history="1">
        <w:r w:rsidRPr="003B7C54">
          <w:rPr>
            <w:rStyle w:val="Hyperlink"/>
            <w:lang w:val="pt-PT"/>
          </w:rPr>
          <w:t>2.1.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CD85854" w14:textId="479A2C90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1" w:history="1">
        <w:r w:rsidRPr="003B7C54">
          <w:rPr>
            <w:rStyle w:val="Hyperlink"/>
            <w:lang w:val="pt-PT"/>
          </w:rPr>
          <w:t>2.2. Cronograma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C18247" w14:textId="6F5A83E4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32" w:history="1">
        <w:r w:rsidRPr="003B7C54">
          <w:rPr>
            <w:rStyle w:val="Hyperlink"/>
          </w:rPr>
          <w:t>3. Recursos NECESSÁRIOS PARA IMPLANTAR O PRODUTO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4AFCFFD" w14:textId="792C8C42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3" w:history="1">
        <w:r w:rsidRPr="003B7C54">
          <w:rPr>
            <w:rStyle w:val="Hyperlink"/>
            <w:lang w:val="pt-PT"/>
          </w:rPr>
          <w:t>3.1.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7CAC97E" w14:textId="52C93F82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4" w:history="1">
        <w:r w:rsidRPr="003B7C54">
          <w:rPr>
            <w:rStyle w:val="Hyperlink"/>
            <w:lang w:val="pt-PT"/>
          </w:rPr>
          <w:t>3.2.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9A0C388" w14:textId="5AE86832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5" w:history="1">
        <w:r w:rsidRPr="003B7C54">
          <w:rPr>
            <w:rStyle w:val="Hyperlink"/>
            <w:lang w:val="pt-PT"/>
          </w:rPr>
          <w:t>3.3. Pessoas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A33AA" w14:textId="04273383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36" w:history="1">
        <w:r w:rsidRPr="003B7C54">
          <w:rPr>
            <w:rStyle w:val="Hyperlink"/>
          </w:rPr>
          <w:t>4. ROTEIRO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61CD2E2" w14:textId="042A9AB8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37" w:history="1">
        <w:r w:rsidRPr="003B7C54">
          <w:rPr>
            <w:rStyle w:val="Hyperlink"/>
          </w:rPr>
          <w:t>5. Treinamento e suporte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D853B66" w14:textId="1AD2DE94" w:rsidR="00D77DA4" w:rsidRDefault="00D77DA4">
      <w:r>
        <w:fldChar w:fldCharType="end"/>
      </w:r>
    </w:p>
    <w:p w14:paraId="0B449352" w14:textId="77777777" w:rsidR="00D77DA4" w:rsidRDefault="00D77DA4" w:rsidP="001E5108">
      <w:pPr>
        <w:pStyle w:val="Ttulo1"/>
        <w:numPr>
          <w:ilvl w:val="0"/>
          <w:numId w:val="1"/>
        </w:numPr>
        <w:ind w:left="0" w:firstLine="0"/>
      </w:pPr>
      <w:r>
        <w:br w:type="page"/>
      </w:r>
      <w:bookmarkStart w:id="0" w:name="_Toc104341857"/>
      <w:bookmarkStart w:id="1" w:name="_Toc215337727"/>
      <w:r>
        <w:lastRenderedPageBreak/>
        <w:t>Introdução</w:t>
      </w:r>
      <w:bookmarkEnd w:id="0"/>
      <w:bookmarkEnd w:id="1"/>
    </w:p>
    <w:p w14:paraId="1368452F" w14:textId="77777777" w:rsidR="00640BEC" w:rsidRDefault="00640BEC" w:rsidP="00640BEC">
      <w:pPr>
        <w:tabs>
          <w:tab w:val="left" w:pos="3720"/>
        </w:tabs>
      </w:pPr>
      <w:r>
        <w:t xml:space="preserve">Este documento tem como objetivo </w:t>
      </w:r>
      <w:proofErr w:type="spellStart"/>
      <w:r>
        <w:t>fornecer</w:t>
      </w:r>
      <w:proofErr w:type="spellEnd"/>
      <w:r>
        <w:t xml:space="preserve"> diretrizes detalhadas para a implantação do sistema de gerenciamento de eventos na plataforma </w:t>
      </w:r>
      <w:proofErr w:type="spellStart"/>
      <w:r>
        <w:t>Amazon</w:t>
      </w:r>
      <w:proofErr w:type="spellEnd"/>
      <w:r>
        <w:t xml:space="preserve"> Web Services (AWS).</w:t>
      </w:r>
    </w:p>
    <w:p w14:paraId="2232C669" w14:textId="77777777" w:rsidR="00640BEC" w:rsidRDefault="00640BEC" w:rsidP="00640BEC">
      <w:pPr>
        <w:tabs>
          <w:tab w:val="left" w:pos="3720"/>
        </w:tabs>
      </w:pPr>
      <w:r>
        <w:t>O guia descreve todas as etapas necessárias para configurar a infraestrutura de nuvem, preparar o ambiente de execução e validar o funcionamento do sistema após a implantação.</w:t>
      </w:r>
    </w:p>
    <w:p w14:paraId="10F275AD" w14:textId="77777777" w:rsidR="00640BEC" w:rsidRDefault="00640BEC" w:rsidP="00640BEC">
      <w:pPr>
        <w:tabs>
          <w:tab w:val="left" w:pos="3720"/>
        </w:tabs>
      </w:pPr>
    </w:p>
    <w:p w14:paraId="409924EC" w14:textId="7151AB6D" w:rsidR="00640BEC" w:rsidRDefault="00640BEC" w:rsidP="00640BEC">
      <w:pPr>
        <w:tabs>
          <w:tab w:val="left" w:pos="3720"/>
        </w:tabs>
      </w:pPr>
      <w:r>
        <w:t xml:space="preserve">O Guia de Implantação serve como referência para a equipe técnica responsável, oferecendo instruções passo a passo sobre a criação e configuração dos serviços AWS utilizados, incluindo VPC, Aurora </w:t>
      </w:r>
      <w:proofErr w:type="spellStart"/>
      <w:r w:rsidR="00F71937">
        <w:t>and</w:t>
      </w:r>
      <w:proofErr w:type="spellEnd"/>
      <w:r w:rsidR="00F71937">
        <w:t xml:space="preserve"> </w:t>
      </w:r>
      <w:r>
        <w:t xml:space="preserve">RDS,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 xml:space="preserve"> e </w:t>
      </w:r>
      <w:proofErr w:type="spellStart"/>
      <w:r>
        <w:t>Amazon</w:t>
      </w:r>
      <w:proofErr w:type="spellEnd"/>
      <w:r>
        <w:t xml:space="preserve"> S3.</w:t>
      </w:r>
    </w:p>
    <w:p w14:paraId="4E2A389E" w14:textId="77777777" w:rsidR="00640BEC" w:rsidRDefault="00640BEC" w:rsidP="00640BEC">
      <w:pPr>
        <w:tabs>
          <w:tab w:val="left" w:pos="3720"/>
        </w:tabs>
      </w:pPr>
    </w:p>
    <w:p w14:paraId="5AE7F0ED" w14:textId="44CAD8CB" w:rsidR="00B872D0" w:rsidRPr="00B872D0" w:rsidRDefault="00640BEC" w:rsidP="00640BEC">
      <w:pPr>
        <w:tabs>
          <w:tab w:val="left" w:pos="3720"/>
        </w:tabs>
      </w:pPr>
      <w:r>
        <w:t>O documento também define as responsabilidades dos integrantes envolvidos na implantação, o cronograma de atividades, os recursos necessários (hardware, software e pessoal), além de orientar quanto às boas práticas para garantir uma implantação eficiente, segura e estável.</w:t>
      </w:r>
      <w:r w:rsidR="00B872D0">
        <w:tab/>
      </w:r>
    </w:p>
    <w:p w14:paraId="5538293B" w14:textId="4F15655B" w:rsidR="00D77DA4" w:rsidRDefault="00D77DA4" w:rsidP="00A910D9">
      <w:pPr>
        <w:pStyle w:val="Ttulo2"/>
        <w:numPr>
          <w:ilvl w:val="1"/>
          <w:numId w:val="2"/>
        </w:numPr>
        <w:ind w:left="0" w:firstLine="0"/>
      </w:pPr>
      <w:bookmarkStart w:id="2" w:name="_Toc104341861"/>
      <w:bookmarkStart w:id="3" w:name="_Toc215337728"/>
      <w:r>
        <w:t>Referências</w:t>
      </w:r>
      <w:bookmarkEnd w:id="2"/>
      <w:bookmarkEnd w:id="3"/>
    </w:p>
    <w:p w14:paraId="51C15AF8" w14:textId="77777777" w:rsidR="00A21A2D" w:rsidRDefault="00A21A2D" w:rsidP="00A21A2D">
      <w:r w:rsidRPr="00A21A2D">
        <w:t>As seguintes fontes e documentos foram utilizados como base para a elaboração deste guia:</w:t>
      </w:r>
    </w:p>
    <w:p w14:paraId="6B053479" w14:textId="77777777" w:rsidR="00A21A2D" w:rsidRPr="00A21A2D" w:rsidRDefault="00A21A2D" w:rsidP="00A21A2D"/>
    <w:p w14:paraId="01CBAE25" w14:textId="77777777" w:rsidR="00A21A2D" w:rsidRPr="00A21A2D" w:rsidRDefault="00A21A2D" w:rsidP="001E5108">
      <w:pPr>
        <w:numPr>
          <w:ilvl w:val="0"/>
          <w:numId w:val="23"/>
        </w:numPr>
      </w:pPr>
      <w:r w:rsidRPr="00A21A2D">
        <w:rPr>
          <w:b/>
          <w:bCs/>
        </w:rPr>
        <w:t>Documentação oficial da AWS</w:t>
      </w:r>
      <w:r w:rsidRPr="00A21A2D">
        <w:t>:</w:t>
      </w:r>
    </w:p>
    <w:p w14:paraId="7DE470F1" w14:textId="77777777" w:rsidR="00A21A2D" w:rsidRPr="00A21A2D" w:rsidRDefault="00A21A2D" w:rsidP="001E5108">
      <w:pPr>
        <w:numPr>
          <w:ilvl w:val="1"/>
          <w:numId w:val="23"/>
        </w:numPr>
      </w:pPr>
      <w:proofErr w:type="spellStart"/>
      <w:r w:rsidRPr="00A21A2D">
        <w:rPr>
          <w:i/>
          <w:iCs/>
        </w:rPr>
        <w:t>Amazon</w:t>
      </w:r>
      <w:proofErr w:type="spellEnd"/>
      <w:r w:rsidRPr="00A21A2D">
        <w:rPr>
          <w:i/>
          <w:iCs/>
        </w:rPr>
        <w:t xml:space="preserve"> Virtual Private Cloud (VPC) </w:t>
      </w:r>
      <w:proofErr w:type="spellStart"/>
      <w:r w:rsidRPr="00A21A2D">
        <w:rPr>
          <w:i/>
          <w:iCs/>
        </w:rPr>
        <w:t>User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Guide</w:t>
      </w:r>
      <w:proofErr w:type="spellEnd"/>
    </w:p>
    <w:p w14:paraId="3FCDD3E6" w14:textId="77777777" w:rsidR="00A21A2D" w:rsidRPr="00A21A2D" w:rsidRDefault="00A21A2D" w:rsidP="001E5108">
      <w:pPr>
        <w:numPr>
          <w:ilvl w:val="1"/>
          <w:numId w:val="23"/>
        </w:numPr>
      </w:pPr>
      <w:proofErr w:type="spellStart"/>
      <w:r w:rsidRPr="00A21A2D">
        <w:rPr>
          <w:i/>
          <w:iCs/>
        </w:rPr>
        <w:t>Amazon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Relational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Database</w:t>
      </w:r>
      <w:proofErr w:type="spellEnd"/>
      <w:r w:rsidRPr="00A21A2D">
        <w:rPr>
          <w:i/>
          <w:iCs/>
        </w:rPr>
        <w:t xml:space="preserve"> Service (RDS) for Aurora MySQL </w:t>
      </w:r>
      <w:proofErr w:type="spellStart"/>
      <w:r w:rsidRPr="00A21A2D">
        <w:rPr>
          <w:i/>
          <w:iCs/>
        </w:rPr>
        <w:t>User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Guide</w:t>
      </w:r>
      <w:proofErr w:type="spellEnd"/>
    </w:p>
    <w:p w14:paraId="5647032F" w14:textId="77777777" w:rsidR="00A21A2D" w:rsidRPr="00A21A2D" w:rsidRDefault="00A21A2D" w:rsidP="001E5108">
      <w:pPr>
        <w:numPr>
          <w:ilvl w:val="1"/>
          <w:numId w:val="23"/>
        </w:numPr>
      </w:pPr>
      <w:r w:rsidRPr="00A21A2D">
        <w:rPr>
          <w:i/>
          <w:iCs/>
        </w:rPr>
        <w:t xml:space="preserve">AWS </w:t>
      </w:r>
      <w:proofErr w:type="spellStart"/>
      <w:r w:rsidRPr="00A21A2D">
        <w:rPr>
          <w:i/>
          <w:iCs/>
        </w:rPr>
        <w:t>Elastic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Beanstalk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Developer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Guide</w:t>
      </w:r>
      <w:proofErr w:type="spellEnd"/>
    </w:p>
    <w:p w14:paraId="7D51F9BD" w14:textId="77777777" w:rsidR="00A21A2D" w:rsidRPr="00A21A2D" w:rsidRDefault="00A21A2D" w:rsidP="001E5108">
      <w:pPr>
        <w:numPr>
          <w:ilvl w:val="1"/>
          <w:numId w:val="23"/>
        </w:numPr>
      </w:pPr>
      <w:proofErr w:type="spellStart"/>
      <w:r w:rsidRPr="00A21A2D">
        <w:rPr>
          <w:i/>
          <w:iCs/>
        </w:rPr>
        <w:t>Amazon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Simple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Storage</w:t>
      </w:r>
      <w:proofErr w:type="spellEnd"/>
      <w:r w:rsidRPr="00A21A2D">
        <w:rPr>
          <w:i/>
          <w:iCs/>
        </w:rPr>
        <w:t xml:space="preserve"> Service (S3) </w:t>
      </w:r>
      <w:proofErr w:type="spellStart"/>
      <w:r w:rsidRPr="00A21A2D">
        <w:rPr>
          <w:i/>
          <w:iCs/>
        </w:rPr>
        <w:t>User</w:t>
      </w:r>
      <w:proofErr w:type="spellEnd"/>
      <w:r w:rsidRPr="00A21A2D">
        <w:rPr>
          <w:i/>
          <w:iCs/>
        </w:rPr>
        <w:t xml:space="preserve"> </w:t>
      </w:r>
      <w:proofErr w:type="spellStart"/>
      <w:r w:rsidRPr="00A21A2D">
        <w:rPr>
          <w:i/>
          <w:iCs/>
        </w:rPr>
        <w:t>Guide</w:t>
      </w:r>
      <w:proofErr w:type="spellEnd"/>
    </w:p>
    <w:p w14:paraId="3F1062D5" w14:textId="77777777" w:rsidR="00A21A2D" w:rsidRPr="00A21A2D" w:rsidRDefault="00A21A2D" w:rsidP="001E5108">
      <w:pPr>
        <w:numPr>
          <w:ilvl w:val="1"/>
          <w:numId w:val="23"/>
        </w:numPr>
      </w:pPr>
    </w:p>
    <w:p w14:paraId="4CE6B56E" w14:textId="77777777" w:rsidR="00A21A2D" w:rsidRDefault="00A21A2D" w:rsidP="001E5108">
      <w:pPr>
        <w:numPr>
          <w:ilvl w:val="0"/>
          <w:numId w:val="23"/>
        </w:numPr>
      </w:pPr>
      <w:r w:rsidRPr="00A21A2D">
        <w:rPr>
          <w:b/>
          <w:bCs/>
        </w:rPr>
        <w:t>Material do projeto acadêmico</w:t>
      </w:r>
      <w:r w:rsidRPr="00A21A2D">
        <w:t xml:space="preserve"> disponibilizado pela instituição de ensino, contendo instruções sobre o escopo do sistema e os requisitos de implantação.</w:t>
      </w:r>
    </w:p>
    <w:p w14:paraId="57E22F21" w14:textId="77777777" w:rsidR="00A21A2D" w:rsidRPr="00A21A2D" w:rsidRDefault="00A21A2D" w:rsidP="001E5108">
      <w:pPr>
        <w:numPr>
          <w:ilvl w:val="0"/>
          <w:numId w:val="23"/>
        </w:numPr>
      </w:pPr>
    </w:p>
    <w:p w14:paraId="49CB1AD9" w14:textId="77777777" w:rsidR="00A21A2D" w:rsidRPr="00A21A2D" w:rsidRDefault="00A21A2D" w:rsidP="001E5108">
      <w:pPr>
        <w:numPr>
          <w:ilvl w:val="0"/>
          <w:numId w:val="23"/>
        </w:numPr>
      </w:pPr>
      <w:r w:rsidRPr="00A21A2D">
        <w:rPr>
          <w:b/>
          <w:bCs/>
        </w:rPr>
        <w:t>Tutoriais e boas práticas AWS</w:t>
      </w:r>
      <w:r w:rsidRPr="00A21A2D">
        <w:t xml:space="preserve"> disponíveis no portal https://aws.amazon.com/documentation/</w:t>
      </w:r>
    </w:p>
    <w:p w14:paraId="486DDB25" w14:textId="77777777" w:rsidR="00A21A2D" w:rsidRPr="00A21A2D" w:rsidRDefault="00A21A2D" w:rsidP="00A21A2D"/>
    <w:p w14:paraId="66929A8B" w14:textId="77777777" w:rsidR="00D77DA4" w:rsidRDefault="00D77DA4" w:rsidP="001E5108">
      <w:pPr>
        <w:pStyle w:val="Ttulo1"/>
        <w:numPr>
          <w:ilvl w:val="0"/>
          <w:numId w:val="1"/>
        </w:numPr>
        <w:ind w:left="0" w:firstLine="0"/>
      </w:pPr>
      <w:bookmarkStart w:id="4" w:name="_Toc215337729"/>
      <w:r>
        <w:t>Planejamento de Implantação</w:t>
      </w:r>
      <w:bookmarkEnd w:id="4"/>
    </w:p>
    <w:p w14:paraId="03B46F9E" w14:textId="77777777" w:rsidR="00E45E1B" w:rsidRDefault="00E45E1B" w:rsidP="00E45E1B">
      <w:r w:rsidRPr="00E45E1B">
        <w:t xml:space="preserve">A implantação do produto foi planejada para ocorrer em etapas, visando garantir segurança, disponibilidade e escalabilidade desde o ambiente de desenvolvimento até a entrega final ao cliente. O ambiente de hospedagem foi totalmente configurado na </w:t>
      </w:r>
      <w:r w:rsidRPr="00E45E1B">
        <w:rPr>
          <w:b/>
          <w:bCs/>
        </w:rPr>
        <w:t>plataforma AWS (</w:t>
      </w:r>
      <w:proofErr w:type="spellStart"/>
      <w:r w:rsidRPr="00E45E1B">
        <w:rPr>
          <w:b/>
          <w:bCs/>
        </w:rPr>
        <w:t>Amazon</w:t>
      </w:r>
      <w:proofErr w:type="spellEnd"/>
      <w:r w:rsidRPr="00E45E1B">
        <w:rPr>
          <w:b/>
          <w:bCs/>
        </w:rPr>
        <w:t xml:space="preserve"> Web Services)</w:t>
      </w:r>
      <w:r w:rsidRPr="00E45E1B">
        <w:t>, utilizando serviços gerenciados que reduzem a complexidade operacional.</w:t>
      </w:r>
    </w:p>
    <w:p w14:paraId="6E68733B" w14:textId="77777777" w:rsidR="00E45E1B" w:rsidRPr="00E45E1B" w:rsidRDefault="00E45E1B" w:rsidP="00E45E1B"/>
    <w:p w14:paraId="3C2AC376" w14:textId="45AED597" w:rsidR="00E45E1B" w:rsidRDefault="00E45E1B" w:rsidP="00E45E1B">
      <w:pPr>
        <w:rPr>
          <w:b/>
          <w:bCs/>
        </w:rPr>
      </w:pPr>
      <w:r w:rsidRPr="00E45E1B">
        <w:rPr>
          <w:b/>
          <w:bCs/>
        </w:rPr>
        <w:t>Planejamento Geral</w:t>
      </w:r>
    </w:p>
    <w:p w14:paraId="6D264A6F" w14:textId="77777777" w:rsidR="00E45E1B" w:rsidRPr="00E45E1B" w:rsidRDefault="00E45E1B" w:rsidP="00E45E1B">
      <w:pPr>
        <w:rPr>
          <w:b/>
          <w:bCs/>
        </w:rPr>
      </w:pPr>
    </w:p>
    <w:p w14:paraId="4F994F25" w14:textId="77777777" w:rsidR="00E45E1B" w:rsidRPr="00E45E1B" w:rsidRDefault="00E45E1B" w:rsidP="00E45E1B">
      <w:r w:rsidRPr="00E45E1B">
        <w:t>Antes da implantação, foram definidos os seguintes componentes de infraestrutura:</w:t>
      </w:r>
    </w:p>
    <w:p w14:paraId="477E3102" w14:textId="77777777" w:rsidR="00E45E1B" w:rsidRPr="00E45E1B" w:rsidRDefault="00E45E1B" w:rsidP="001E5108">
      <w:pPr>
        <w:numPr>
          <w:ilvl w:val="0"/>
          <w:numId w:val="17"/>
        </w:numPr>
      </w:pPr>
      <w:r w:rsidRPr="00E45E1B">
        <w:rPr>
          <w:b/>
          <w:bCs/>
        </w:rPr>
        <w:t>VPC (Virtual Private Cloud):</w:t>
      </w:r>
      <w:r w:rsidRPr="00E45E1B">
        <w:t xml:space="preserve"> responsável por isolar os recursos e controlar o tráfego de rede por meio de </w:t>
      </w:r>
      <w:proofErr w:type="spellStart"/>
      <w:r w:rsidRPr="00E45E1B">
        <w:t>sub-redes</w:t>
      </w:r>
      <w:proofErr w:type="spellEnd"/>
      <w:r w:rsidRPr="00E45E1B">
        <w:t xml:space="preserve"> públicas e privadas.</w:t>
      </w:r>
    </w:p>
    <w:p w14:paraId="4F2AE926" w14:textId="77777777" w:rsidR="00E45E1B" w:rsidRPr="00E45E1B" w:rsidRDefault="00E45E1B" w:rsidP="001E5108">
      <w:pPr>
        <w:numPr>
          <w:ilvl w:val="0"/>
          <w:numId w:val="17"/>
        </w:numPr>
      </w:pPr>
      <w:proofErr w:type="spellStart"/>
      <w:r w:rsidRPr="00E45E1B">
        <w:rPr>
          <w:b/>
          <w:bCs/>
        </w:rPr>
        <w:t>Elastic</w:t>
      </w:r>
      <w:proofErr w:type="spellEnd"/>
      <w:r w:rsidRPr="00E45E1B">
        <w:rPr>
          <w:b/>
          <w:bCs/>
        </w:rPr>
        <w:t xml:space="preserve"> </w:t>
      </w:r>
      <w:proofErr w:type="spellStart"/>
      <w:r w:rsidRPr="00E45E1B">
        <w:rPr>
          <w:b/>
          <w:bCs/>
        </w:rPr>
        <w:t>Beanstalk</w:t>
      </w:r>
      <w:proofErr w:type="spellEnd"/>
      <w:r w:rsidRPr="00E45E1B">
        <w:rPr>
          <w:b/>
          <w:bCs/>
        </w:rPr>
        <w:t>:</w:t>
      </w:r>
      <w:r w:rsidRPr="00E45E1B">
        <w:t xml:space="preserve"> utilizado para implantar e gerenciar o </w:t>
      </w:r>
      <w:proofErr w:type="spellStart"/>
      <w:r w:rsidRPr="00E45E1B">
        <w:t>back-end</w:t>
      </w:r>
      <w:proofErr w:type="spellEnd"/>
      <w:r w:rsidRPr="00E45E1B">
        <w:t xml:space="preserve"> desenvolvido em Java com Spring Boot.</w:t>
      </w:r>
    </w:p>
    <w:p w14:paraId="3C3F4553" w14:textId="77777777" w:rsidR="00E45E1B" w:rsidRPr="00E45E1B" w:rsidRDefault="00E45E1B" w:rsidP="001E5108">
      <w:pPr>
        <w:numPr>
          <w:ilvl w:val="0"/>
          <w:numId w:val="17"/>
        </w:numPr>
      </w:pPr>
      <w:proofErr w:type="spellStart"/>
      <w:r w:rsidRPr="00E45E1B">
        <w:rPr>
          <w:b/>
          <w:bCs/>
        </w:rPr>
        <w:t>Amazon</w:t>
      </w:r>
      <w:proofErr w:type="spellEnd"/>
      <w:r w:rsidRPr="00E45E1B">
        <w:rPr>
          <w:b/>
          <w:bCs/>
        </w:rPr>
        <w:t xml:space="preserve"> S3:</w:t>
      </w:r>
      <w:r w:rsidRPr="00E45E1B">
        <w:t xml:space="preserve"> responsável por hospedar os arquivos estáticos do front-</w:t>
      </w:r>
      <w:proofErr w:type="spellStart"/>
      <w:r w:rsidRPr="00E45E1B">
        <w:t>end</w:t>
      </w:r>
      <w:proofErr w:type="spellEnd"/>
      <w:r w:rsidRPr="00E45E1B">
        <w:t xml:space="preserve"> desenvolvido em </w:t>
      </w:r>
      <w:proofErr w:type="spellStart"/>
      <w:r w:rsidRPr="00E45E1B">
        <w:t>React</w:t>
      </w:r>
      <w:proofErr w:type="spellEnd"/>
      <w:r w:rsidRPr="00E45E1B">
        <w:t>.</w:t>
      </w:r>
    </w:p>
    <w:p w14:paraId="625357EB" w14:textId="3F87418A" w:rsidR="00E45E1B" w:rsidRPr="00E45E1B" w:rsidRDefault="00E45E1B" w:rsidP="001E5108">
      <w:pPr>
        <w:numPr>
          <w:ilvl w:val="0"/>
          <w:numId w:val="17"/>
        </w:numPr>
      </w:pPr>
      <w:r w:rsidRPr="00E45E1B">
        <w:rPr>
          <w:b/>
          <w:bCs/>
        </w:rPr>
        <w:t xml:space="preserve">Aurora </w:t>
      </w:r>
      <w:proofErr w:type="spellStart"/>
      <w:r w:rsidR="00092772">
        <w:rPr>
          <w:b/>
          <w:bCs/>
        </w:rPr>
        <w:t>and</w:t>
      </w:r>
      <w:proofErr w:type="spellEnd"/>
      <w:r w:rsidR="00092772">
        <w:rPr>
          <w:b/>
          <w:bCs/>
        </w:rPr>
        <w:t xml:space="preserve"> </w:t>
      </w:r>
      <w:r w:rsidRPr="00E45E1B">
        <w:rPr>
          <w:b/>
          <w:bCs/>
        </w:rPr>
        <w:t>RDS – MySQL:</w:t>
      </w:r>
      <w:r w:rsidRPr="00E45E1B">
        <w:t xml:space="preserve"> banco de dados relacional que armazena usuários, eventos e inscrições.</w:t>
      </w:r>
    </w:p>
    <w:p w14:paraId="3260B940" w14:textId="77777777" w:rsidR="00E45E1B" w:rsidRDefault="00E45E1B" w:rsidP="001E5108">
      <w:pPr>
        <w:numPr>
          <w:ilvl w:val="0"/>
          <w:numId w:val="17"/>
        </w:numPr>
      </w:pPr>
      <w:r w:rsidRPr="00E45E1B">
        <w:rPr>
          <w:b/>
          <w:bCs/>
        </w:rPr>
        <w:t xml:space="preserve">Security </w:t>
      </w:r>
      <w:proofErr w:type="spellStart"/>
      <w:r w:rsidRPr="00E45E1B">
        <w:rPr>
          <w:b/>
          <w:bCs/>
        </w:rPr>
        <w:t>Groups</w:t>
      </w:r>
      <w:proofErr w:type="spellEnd"/>
      <w:r w:rsidRPr="00E45E1B">
        <w:rPr>
          <w:b/>
          <w:bCs/>
        </w:rPr>
        <w:t>:</w:t>
      </w:r>
      <w:r w:rsidRPr="00E45E1B">
        <w:t xml:space="preserve"> configurados para garantir que apenas o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 xml:space="preserve"> acesse o banco de dados, mantendo a segurança da comunicação interna.</w:t>
      </w:r>
    </w:p>
    <w:p w14:paraId="049022B8" w14:textId="77777777" w:rsidR="00E45E1B" w:rsidRPr="00E45E1B" w:rsidRDefault="00E45E1B" w:rsidP="00E45E1B">
      <w:pPr>
        <w:ind w:left="720"/>
      </w:pPr>
    </w:p>
    <w:p w14:paraId="43AF8EC9" w14:textId="03CC1875" w:rsidR="00E45E1B" w:rsidRDefault="00E45E1B" w:rsidP="00E45E1B">
      <w:pPr>
        <w:rPr>
          <w:b/>
          <w:bCs/>
        </w:rPr>
      </w:pPr>
      <w:r w:rsidRPr="00E45E1B">
        <w:rPr>
          <w:b/>
          <w:bCs/>
        </w:rPr>
        <w:t>Atividades de Preparação</w:t>
      </w:r>
    </w:p>
    <w:p w14:paraId="4FE77583" w14:textId="77777777" w:rsidR="00E45E1B" w:rsidRPr="00E45E1B" w:rsidRDefault="00E45E1B" w:rsidP="00E45E1B">
      <w:pPr>
        <w:rPr>
          <w:b/>
          <w:bCs/>
        </w:rPr>
      </w:pPr>
    </w:p>
    <w:p w14:paraId="41059A3F" w14:textId="18CB1CB0" w:rsidR="00E45E1B" w:rsidRPr="00E45E1B" w:rsidRDefault="00E45E1B" w:rsidP="001E5108">
      <w:pPr>
        <w:numPr>
          <w:ilvl w:val="0"/>
          <w:numId w:val="18"/>
        </w:numPr>
      </w:pPr>
      <w:r w:rsidRPr="00E45E1B">
        <w:t xml:space="preserve">Configuração da VPC com </w:t>
      </w:r>
      <w:proofErr w:type="spellStart"/>
      <w:r w:rsidRPr="00E45E1B">
        <w:t>sub-redes</w:t>
      </w:r>
      <w:proofErr w:type="spellEnd"/>
      <w:r w:rsidRPr="00E45E1B">
        <w:t xml:space="preserve"> públicas e privadas</w:t>
      </w:r>
      <w:r w:rsidR="000A64E5">
        <w:t xml:space="preserve"> e</w:t>
      </w:r>
      <w:r w:rsidRPr="00E45E1B">
        <w:t xml:space="preserve"> Internet Gateway.</w:t>
      </w:r>
    </w:p>
    <w:p w14:paraId="0EFB4BF1" w14:textId="77777777" w:rsidR="00E45E1B" w:rsidRPr="00E45E1B" w:rsidRDefault="00E45E1B" w:rsidP="001E5108">
      <w:pPr>
        <w:numPr>
          <w:ilvl w:val="0"/>
          <w:numId w:val="18"/>
        </w:numPr>
      </w:pPr>
      <w:r w:rsidRPr="00E45E1B">
        <w:t xml:space="preserve">Criação dos Security </w:t>
      </w:r>
      <w:proofErr w:type="spellStart"/>
      <w:r w:rsidRPr="00E45E1B">
        <w:t>Groups</w:t>
      </w:r>
      <w:proofErr w:type="spellEnd"/>
      <w:r w:rsidRPr="00E45E1B">
        <w:t>:</w:t>
      </w:r>
    </w:p>
    <w:p w14:paraId="599D02FD" w14:textId="3DAAA319" w:rsidR="00E45E1B" w:rsidRPr="00E45E1B" w:rsidRDefault="003D00CC" w:rsidP="001E5108">
      <w:pPr>
        <w:numPr>
          <w:ilvl w:val="1"/>
          <w:numId w:val="18"/>
        </w:numPr>
      </w:pPr>
      <w:proofErr w:type="spellStart"/>
      <w:r w:rsidRPr="00DB402B">
        <w:lastRenderedPageBreak/>
        <w:t>evt-</w:t>
      </w:r>
      <w:r w:rsidR="00E45E1B" w:rsidRPr="00E45E1B">
        <w:t>sg-beanstalk</w:t>
      </w:r>
      <w:proofErr w:type="spellEnd"/>
      <w:r w:rsidR="00E45E1B" w:rsidRPr="00E45E1B">
        <w:t>: permite acesso HTTP (porta 80) e HTTPS (porta 443).</w:t>
      </w:r>
    </w:p>
    <w:p w14:paraId="778884B7" w14:textId="5FA40B73" w:rsidR="00E45E1B" w:rsidRPr="00E45E1B" w:rsidRDefault="003D00CC" w:rsidP="001E5108">
      <w:pPr>
        <w:numPr>
          <w:ilvl w:val="1"/>
          <w:numId w:val="18"/>
        </w:numPr>
      </w:pPr>
      <w:proofErr w:type="spellStart"/>
      <w:r w:rsidRPr="00DB402B">
        <w:t>evt</w:t>
      </w:r>
      <w:proofErr w:type="spellEnd"/>
      <w:r w:rsidRPr="00DB402B">
        <w:t>-</w:t>
      </w:r>
      <w:proofErr w:type="spellStart"/>
      <w:r w:rsidR="00E45E1B" w:rsidRPr="00E45E1B">
        <w:t>sg</w:t>
      </w:r>
      <w:proofErr w:type="spellEnd"/>
      <w:r w:rsidR="00E45E1B" w:rsidRPr="00E45E1B">
        <w:t xml:space="preserve">-aurora: permite acesso somente a partir do </w:t>
      </w:r>
      <w:proofErr w:type="spellStart"/>
      <w:r w:rsidR="00E45E1B" w:rsidRPr="00E45E1B">
        <w:t>sg-beanstalk</w:t>
      </w:r>
      <w:proofErr w:type="spellEnd"/>
      <w:r w:rsidR="00E45E1B" w:rsidRPr="00E45E1B">
        <w:t xml:space="preserve"> na porta 3306 (MySQL).</w:t>
      </w:r>
    </w:p>
    <w:p w14:paraId="4B585465" w14:textId="77777777" w:rsidR="00E45E1B" w:rsidRPr="00E45E1B" w:rsidRDefault="00E45E1B" w:rsidP="001E5108">
      <w:pPr>
        <w:numPr>
          <w:ilvl w:val="0"/>
          <w:numId w:val="18"/>
        </w:numPr>
      </w:pPr>
      <w:r w:rsidRPr="00E45E1B">
        <w:t xml:space="preserve">Implantação do banco de dados (Aurora </w:t>
      </w:r>
      <w:proofErr w:type="spellStart"/>
      <w:r w:rsidRPr="00E45E1B">
        <w:t>and</w:t>
      </w:r>
      <w:proofErr w:type="spellEnd"/>
      <w:r w:rsidRPr="00E45E1B">
        <w:t xml:space="preserve"> RDS) utilizando o modelo </w:t>
      </w:r>
      <w:proofErr w:type="spellStart"/>
      <w:r w:rsidRPr="00E45E1B">
        <w:t>Multi-AZ</w:t>
      </w:r>
      <w:proofErr w:type="spellEnd"/>
      <w:r w:rsidRPr="00E45E1B">
        <w:t xml:space="preserve"> e instância db.t4g.micro.</w:t>
      </w:r>
    </w:p>
    <w:p w14:paraId="16AA8089" w14:textId="51CEF436" w:rsidR="00E45E1B" w:rsidRPr="00E45E1B" w:rsidRDefault="00E45E1B" w:rsidP="001E5108">
      <w:pPr>
        <w:numPr>
          <w:ilvl w:val="0"/>
          <w:numId w:val="18"/>
        </w:numPr>
      </w:pPr>
      <w:r w:rsidRPr="00E45E1B">
        <w:t xml:space="preserve">Configuração do ambiente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 xml:space="preserve"> com a aplicação Spring Boot e integração com o banco de dados Aurora</w:t>
      </w:r>
      <w:r w:rsidR="00092772">
        <w:t xml:space="preserve"> </w:t>
      </w:r>
      <w:proofErr w:type="spellStart"/>
      <w:r w:rsidR="00092772">
        <w:t>and</w:t>
      </w:r>
      <w:proofErr w:type="spellEnd"/>
      <w:r w:rsidR="00092772">
        <w:t xml:space="preserve"> RDS</w:t>
      </w:r>
      <w:r w:rsidRPr="00E45E1B">
        <w:t>.</w:t>
      </w:r>
    </w:p>
    <w:p w14:paraId="2611B314" w14:textId="77777777" w:rsidR="00E45E1B" w:rsidRPr="00E45E1B" w:rsidRDefault="00E45E1B" w:rsidP="001E5108">
      <w:pPr>
        <w:numPr>
          <w:ilvl w:val="0"/>
          <w:numId w:val="18"/>
        </w:numPr>
      </w:pPr>
      <w:r w:rsidRPr="00E45E1B">
        <w:t xml:space="preserve">Criação do </w:t>
      </w:r>
      <w:proofErr w:type="spellStart"/>
      <w:r w:rsidRPr="00E45E1B">
        <w:t>bucket</w:t>
      </w:r>
      <w:proofErr w:type="spellEnd"/>
      <w:r w:rsidRPr="00E45E1B">
        <w:t xml:space="preserve"> S3 para hospedagem do front-</w:t>
      </w:r>
      <w:proofErr w:type="spellStart"/>
      <w:r w:rsidRPr="00E45E1B">
        <w:t>end</w:t>
      </w:r>
      <w:proofErr w:type="spellEnd"/>
      <w:r w:rsidRPr="00E45E1B">
        <w:t xml:space="preserve"> </w:t>
      </w:r>
      <w:proofErr w:type="spellStart"/>
      <w:r w:rsidRPr="00E45E1B">
        <w:t>React</w:t>
      </w:r>
      <w:proofErr w:type="spellEnd"/>
      <w:r w:rsidRPr="00E45E1B">
        <w:t xml:space="preserve"> e definição das permissões de leitura pública.</w:t>
      </w:r>
    </w:p>
    <w:p w14:paraId="100FDFA9" w14:textId="77777777" w:rsidR="00E45E1B" w:rsidRPr="00DB402B" w:rsidRDefault="00E45E1B" w:rsidP="001E5108">
      <w:pPr>
        <w:numPr>
          <w:ilvl w:val="0"/>
          <w:numId w:val="18"/>
        </w:numPr>
      </w:pPr>
      <w:r w:rsidRPr="00E45E1B">
        <w:t xml:space="preserve">Definição de variáveis de ambiente no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 xml:space="preserve"> para permitir a conexão segura com o banco de dados.</w:t>
      </w:r>
    </w:p>
    <w:p w14:paraId="75DACBF3" w14:textId="77777777" w:rsidR="00207B76" w:rsidRPr="00E45E1B" w:rsidRDefault="00207B76" w:rsidP="00207B76">
      <w:pPr>
        <w:ind w:left="360"/>
      </w:pPr>
    </w:p>
    <w:p w14:paraId="4C03FE42" w14:textId="59E16C1B" w:rsidR="00E45E1B" w:rsidRDefault="00E45E1B" w:rsidP="003D00CC">
      <w:pPr>
        <w:rPr>
          <w:b/>
          <w:bCs/>
        </w:rPr>
      </w:pPr>
      <w:r w:rsidRPr="00E45E1B">
        <w:rPr>
          <w:b/>
          <w:bCs/>
        </w:rPr>
        <w:t>Testes de Validação</w:t>
      </w:r>
    </w:p>
    <w:p w14:paraId="68342683" w14:textId="77777777" w:rsidR="003D00CC" w:rsidRPr="00E45E1B" w:rsidRDefault="003D00CC" w:rsidP="003D00CC">
      <w:pPr>
        <w:rPr>
          <w:b/>
          <w:bCs/>
        </w:rPr>
      </w:pPr>
    </w:p>
    <w:p w14:paraId="503DF5BA" w14:textId="77777777" w:rsidR="00E45E1B" w:rsidRPr="00E45E1B" w:rsidRDefault="00E45E1B" w:rsidP="00E45E1B">
      <w:r w:rsidRPr="00E45E1B">
        <w:t>Após a configuração, foram executados testes para validar:</w:t>
      </w:r>
    </w:p>
    <w:p w14:paraId="7408D2E8" w14:textId="47C98EE3" w:rsidR="00E45E1B" w:rsidRPr="00E45E1B" w:rsidRDefault="00E45E1B" w:rsidP="001E5108">
      <w:pPr>
        <w:numPr>
          <w:ilvl w:val="0"/>
          <w:numId w:val="19"/>
        </w:numPr>
      </w:pPr>
      <w:r w:rsidRPr="00E45E1B">
        <w:t xml:space="preserve">A conectividade entre o </w:t>
      </w:r>
      <w:proofErr w:type="spellStart"/>
      <w:r w:rsidRPr="00E45E1B">
        <w:t>back-end</w:t>
      </w:r>
      <w:proofErr w:type="spellEnd"/>
      <w:r w:rsidRPr="00E45E1B">
        <w:t xml:space="preserve"> (</w:t>
      </w:r>
      <w:proofErr w:type="spellStart"/>
      <w:r w:rsidRPr="00E45E1B">
        <w:t>Beanstalk</w:t>
      </w:r>
      <w:proofErr w:type="spellEnd"/>
      <w:r w:rsidRPr="00E45E1B">
        <w:t>) e o banco de dados (</w:t>
      </w:r>
      <w:r w:rsidR="00092772">
        <w:t>RDS</w:t>
      </w:r>
      <w:r w:rsidRPr="00E45E1B">
        <w:t>) dentro da VPC.</w:t>
      </w:r>
    </w:p>
    <w:p w14:paraId="11901588" w14:textId="77777777" w:rsidR="00E45E1B" w:rsidRPr="00E45E1B" w:rsidRDefault="00E45E1B" w:rsidP="001E5108">
      <w:pPr>
        <w:numPr>
          <w:ilvl w:val="0"/>
          <w:numId w:val="19"/>
        </w:numPr>
      </w:pPr>
      <w:r w:rsidRPr="00E45E1B">
        <w:t>O acesso público ao front-</w:t>
      </w:r>
      <w:proofErr w:type="spellStart"/>
      <w:r w:rsidRPr="00E45E1B">
        <w:t>end</w:t>
      </w:r>
      <w:proofErr w:type="spellEnd"/>
      <w:r w:rsidRPr="00E45E1B">
        <w:t xml:space="preserve"> hospedado no S3.</w:t>
      </w:r>
    </w:p>
    <w:p w14:paraId="5F96B0A3" w14:textId="77777777" w:rsidR="00E45E1B" w:rsidRPr="00E45E1B" w:rsidRDefault="00E45E1B" w:rsidP="001E5108">
      <w:pPr>
        <w:numPr>
          <w:ilvl w:val="0"/>
          <w:numId w:val="19"/>
        </w:numPr>
      </w:pPr>
      <w:r w:rsidRPr="00E45E1B">
        <w:t>As operações principais do sistema: cadastro, login, listagem e inscrição em eventos.</w:t>
      </w:r>
    </w:p>
    <w:p w14:paraId="330339D4" w14:textId="77777777" w:rsidR="00E45E1B" w:rsidRDefault="00E45E1B" w:rsidP="001E5108">
      <w:pPr>
        <w:numPr>
          <w:ilvl w:val="0"/>
          <w:numId w:val="19"/>
        </w:numPr>
      </w:pPr>
      <w:r w:rsidRPr="00E45E1B">
        <w:t>A segurança de rede, garantindo que o banco de dados não seja acessível externamente.</w:t>
      </w:r>
    </w:p>
    <w:p w14:paraId="1B8EABE0" w14:textId="77777777" w:rsidR="003D00CC" w:rsidRPr="00E45E1B" w:rsidRDefault="003D00CC" w:rsidP="003D00CC">
      <w:pPr>
        <w:ind w:left="360"/>
      </w:pPr>
    </w:p>
    <w:p w14:paraId="1DCE40FA" w14:textId="788CB4AF" w:rsidR="00E45E1B" w:rsidRDefault="00E45E1B" w:rsidP="003D00CC">
      <w:pPr>
        <w:rPr>
          <w:b/>
          <w:bCs/>
        </w:rPr>
      </w:pPr>
      <w:r w:rsidRPr="00E45E1B">
        <w:rPr>
          <w:b/>
          <w:bCs/>
        </w:rPr>
        <w:t>Empacotamento e Liberação</w:t>
      </w:r>
    </w:p>
    <w:p w14:paraId="11F6D875" w14:textId="77777777" w:rsidR="00207B76" w:rsidRPr="00E45E1B" w:rsidRDefault="00207B76" w:rsidP="003D00CC">
      <w:pPr>
        <w:rPr>
          <w:b/>
          <w:bCs/>
        </w:rPr>
      </w:pPr>
    </w:p>
    <w:p w14:paraId="0C9F6AD3" w14:textId="77777777" w:rsidR="00E45E1B" w:rsidRPr="00E45E1B" w:rsidRDefault="00E45E1B" w:rsidP="001E5108">
      <w:pPr>
        <w:numPr>
          <w:ilvl w:val="0"/>
          <w:numId w:val="20"/>
        </w:numPr>
      </w:pPr>
      <w:r w:rsidRPr="00E45E1B">
        <w:t xml:space="preserve">O código do </w:t>
      </w:r>
      <w:proofErr w:type="spellStart"/>
      <w:r w:rsidRPr="00E45E1B">
        <w:t>back-end</w:t>
      </w:r>
      <w:proofErr w:type="spellEnd"/>
      <w:r w:rsidRPr="00E45E1B">
        <w:t xml:space="preserve"> foi empacotado em um arquivo .</w:t>
      </w:r>
      <w:proofErr w:type="spellStart"/>
      <w:r w:rsidRPr="00E45E1B">
        <w:t>jar</w:t>
      </w:r>
      <w:proofErr w:type="spellEnd"/>
      <w:r w:rsidRPr="00E45E1B">
        <w:t xml:space="preserve"> e enviado para o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>.</w:t>
      </w:r>
    </w:p>
    <w:p w14:paraId="5AD1D660" w14:textId="77777777" w:rsidR="00E45E1B" w:rsidRPr="00E45E1B" w:rsidRDefault="00E45E1B" w:rsidP="001E5108">
      <w:pPr>
        <w:numPr>
          <w:ilvl w:val="0"/>
          <w:numId w:val="20"/>
        </w:numPr>
      </w:pPr>
      <w:r w:rsidRPr="00E45E1B">
        <w:t>O front-</w:t>
      </w:r>
      <w:proofErr w:type="spellStart"/>
      <w:r w:rsidRPr="00E45E1B">
        <w:t>end</w:t>
      </w:r>
      <w:proofErr w:type="spellEnd"/>
      <w:r w:rsidRPr="00E45E1B">
        <w:t xml:space="preserve"> foi compilado e os arquivos estáticos foram enviados ao </w:t>
      </w:r>
      <w:proofErr w:type="spellStart"/>
      <w:r w:rsidRPr="00E45E1B">
        <w:t>bucket</w:t>
      </w:r>
      <w:proofErr w:type="spellEnd"/>
      <w:r w:rsidRPr="00E45E1B">
        <w:t xml:space="preserve"> do S3.</w:t>
      </w:r>
    </w:p>
    <w:p w14:paraId="3F1A03C8" w14:textId="77777777" w:rsidR="00E45E1B" w:rsidRDefault="00E45E1B" w:rsidP="001E5108">
      <w:pPr>
        <w:numPr>
          <w:ilvl w:val="0"/>
          <w:numId w:val="20"/>
        </w:numPr>
      </w:pPr>
      <w:r w:rsidRPr="00E45E1B">
        <w:t xml:space="preserve">A aplicação foi verificada no ambiente final com base em logs e monitoramento do </w:t>
      </w:r>
      <w:proofErr w:type="spellStart"/>
      <w:r w:rsidRPr="00E45E1B">
        <w:t>Beanstalk</w:t>
      </w:r>
      <w:proofErr w:type="spellEnd"/>
      <w:r w:rsidRPr="00E45E1B">
        <w:t>.</w:t>
      </w:r>
    </w:p>
    <w:p w14:paraId="6925E806" w14:textId="77777777" w:rsidR="003D00CC" w:rsidRPr="00E45E1B" w:rsidRDefault="003D00CC" w:rsidP="003D00CC">
      <w:pPr>
        <w:ind w:left="720"/>
      </w:pPr>
    </w:p>
    <w:p w14:paraId="640FE081" w14:textId="1FE1B399" w:rsidR="00E45E1B" w:rsidRDefault="00E45E1B" w:rsidP="003D00CC">
      <w:pPr>
        <w:rPr>
          <w:b/>
          <w:bCs/>
        </w:rPr>
      </w:pPr>
      <w:r w:rsidRPr="00E45E1B">
        <w:rPr>
          <w:b/>
          <w:bCs/>
        </w:rPr>
        <w:t>Instalação e Suporte</w:t>
      </w:r>
    </w:p>
    <w:p w14:paraId="7A39F6FA" w14:textId="77777777" w:rsidR="003D00CC" w:rsidRPr="00E45E1B" w:rsidRDefault="003D00CC" w:rsidP="003D00CC">
      <w:pPr>
        <w:rPr>
          <w:b/>
          <w:bCs/>
        </w:rPr>
      </w:pPr>
    </w:p>
    <w:p w14:paraId="50248E54" w14:textId="77777777" w:rsidR="00E45E1B" w:rsidRPr="00E45E1B" w:rsidRDefault="00E45E1B" w:rsidP="00E45E1B">
      <w:r w:rsidRPr="00E45E1B">
        <w:t xml:space="preserve">A instalação é automática via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 xml:space="preserve"> e S3, exigindo apenas a atualização dos pacotes de código.</w:t>
      </w:r>
      <w:r w:rsidRPr="00E45E1B">
        <w:br/>
        <w:t>O suporte previsto inclui:</w:t>
      </w:r>
    </w:p>
    <w:p w14:paraId="257501B6" w14:textId="77777777" w:rsidR="00E45E1B" w:rsidRPr="00E45E1B" w:rsidRDefault="00E45E1B" w:rsidP="001E5108">
      <w:pPr>
        <w:numPr>
          <w:ilvl w:val="0"/>
          <w:numId w:val="21"/>
        </w:numPr>
      </w:pPr>
      <w:r w:rsidRPr="00E45E1B">
        <w:t xml:space="preserve">Monitoramento básico de status da aplicação (via </w:t>
      </w:r>
      <w:proofErr w:type="spellStart"/>
      <w:r w:rsidRPr="00E45E1B">
        <w:t>Beanstalk</w:t>
      </w:r>
      <w:proofErr w:type="spellEnd"/>
      <w:r w:rsidRPr="00E45E1B">
        <w:t>).</w:t>
      </w:r>
    </w:p>
    <w:p w14:paraId="14CF6AC0" w14:textId="77777777" w:rsidR="00E45E1B" w:rsidRPr="00E45E1B" w:rsidRDefault="00E45E1B" w:rsidP="001E5108">
      <w:pPr>
        <w:numPr>
          <w:ilvl w:val="0"/>
          <w:numId w:val="21"/>
        </w:numPr>
      </w:pPr>
      <w:r w:rsidRPr="00E45E1B">
        <w:t>Backup diário do banco de dados Aurora.</w:t>
      </w:r>
    </w:p>
    <w:p w14:paraId="743F1419" w14:textId="77777777" w:rsidR="00E45E1B" w:rsidRDefault="00E45E1B" w:rsidP="001E5108">
      <w:pPr>
        <w:numPr>
          <w:ilvl w:val="0"/>
          <w:numId w:val="21"/>
        </w:numPr>
      </w:pPr>
      <w:r w:rsidRPr="00E45E1B">
        <w:t>Atualizações de código e reimplantação sob demanda.</w:t>
      </w:r>
    </w:p>
    <w:p w14:paraId="440AF180" w14:textId="77777777" w:rsidR="003D00CC" w:rsidRDefault="003D00CC" w:rsidP="00207B76"/>
    <w:p w14:paraId="47773B28" w14:textId="77777777" w:rsidR="00207B76" w:rsidRPr="00E45E1B" w:rsidRDefault="00207B76" w:rsidP="00207B76"/>
    <w:p w14:paraId="32F306CF" w14:textId="633C110B" w:rsidR="00E45E1B" w:rsidRDefault="00E45E1B" w:rsidP="00207B76">
      <w:pPr>
        <w:rPr>
          <w:b/>
          <w:bCs/>
        </w:rPr>
      </w:pPr>
      <w:r w:rsidRPr="00E45E1B">
        <w:rPr>
          <w:b/>
          <w:bCs/>
        </w:rPr>
        <w:t>Conclusão</w:t>
      </w:r>
    </w:p>
    <w:p w14:paraId="652FD92E" w14:textId="77777777" w:rsidR="00207B76" w:rsidRPr="00E45E1B" w:rsidRDefault="00207B76" w:rsidP="00207B76">
      <w:pPr>
        <w:rPr>
          <w:b/>
          <w:bCs/>
        </w:rPr>
      </w:pPr>
    </w:p>
    <w:p w14:paraId="3058F344" w14:textId="77777777" w:rsidR="00E45E1B" w:rsidRPr="00E45E1B" w:rsidRDefault="00E45E1B" w:rsidP="00E45E1B">
      <w:r w:rsidRPr="00E45E1B">
        <w:t>O planejamento de implantação foi estruturado para permitir uma entrega contínua e segura. A separação entre front-</w:t>
      </w:r>
      <w:proofErr w:type="spellStart"/>
      <w:r w:rsidRPr="00E45E1B">
        <w:t>end</w:t>
      </w:r>
      <w:proofErr w:type="spellEnd"/>
      <w:r w:rsidRPr="00E45E1B">
        <w:t xml:space="preserve">, </w:t>
      </w:r>
      <w:proofErr w:type="spellStart"/>
      <w:r w:rsidRPr="00E45E1B">
        <w:t>back-end</w:t>
      </w:r>
      <w:proofErr w:type="spellEnd"/>
      <w:r w:rsidRPr="00E45E1B">
        <w:t xml:space="preserve"> e banco de dados dentro de uma VPC garante </w:t>
      </w:r>
      <w:r w:rsidRPr="00E45E1B">
        <w:rPr>
          <w:b/>
          <w:bCs/>
        </w:rPr>
        <w:t>segurança, escalabilidade e facilidade de manutenção</w:t>
      </w:r>
      <w:r w:rsidRPr="00E45E1B">
        <w:t>.</w:t>
      </w:r>
    </w:p>
    <w:p w14:paraId="6B5CFE17" w14:textId="77777777" w:rsidR="00B872D0" w:rsidRPr="00B872D0" w:rsidRDefault="00B872D0" w:rsidP="00B872D0"/>
    <w:p w14:paraId="698CB2DC" w14:textId="77777777" w:rsidR="00D77DA4" w:rsidRDefault="00D77DA4" w:rsidP="001E5108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5" w:name="_Toc215337730"/>
      <w:r>
        <w:rPr>
          <w:lang w:val="pt-PT"/>
        </w:rPr>
        <w:t>Responsabilidades</w:t>
      </w:r>
      <w:bookmarkEnd w:id="5"/>
    </w:p>
    <w:p w14:paraId="2123E380" w14:textId="20EC9A1F" w:rsidR="00DB402B" w:rsidRDefault="00DB402B" w:rsidP="00DB402B">
      <w:r>
        <w:t>T</w:t>
      </w:r>
      <w:r w:rsidRPr="00DB402B">
        <w:t>odas as etapas de planejamento, implantação e testes foram de responsabilidade da equipe de desenvolvimento, composta pelas integrantes Maria Clara e Vitória.</w:t>
      </w:r>
      <w:r w:rsidRPr="00DB402B">
        <w:br/>
        <w:t>Não há a figura de um cliente externo, portanto as funções relacionadas à análise, validação e aceitação do sistema foram realizadas internamente pela própria equipe, de forma a simular o processo real de entrega de um produto de software.</w:t>
      </w:r>
    </w:p>
    <w:p w14:paraId="145162B8" w14:textId="77777777" w:rsidR="00DB402B" w:rsidRPr="00DB402B" w:rsidRDefault="00DB402B" w:rsidP="00DB402B"/>
    <w:p w14:paraId="78DB7AFE" w14:textId="77777777" w:rsidR="00DB402B" w:rsidRDefault="00DB402B" w:rsidP="00DB402B">
      <w:pPr>
        <w:rPr>
          <w:b/>
          <w:bCs/>
        </w:rPr>
      </w:pPr>
      <w:r w:rsidRPr="00DB402B">
        <w:rPr>
          <w:b/>
          <w:bCs/>
        </w:rPr>
        <w:t>Responsabilidades da Equipe de Desenvolvimento</w:t>
      </w:r>
    </w:p>
    <w:p w14:paraId="0DA7D573" w14:textId="77777777" w:rsidR="00DB402B" w:rsidRPr="00DB402B" w:rsidRDefault="00DB402B" w:rsidP="00DB402B">
      <w:pPr>
        <w:rPr>
          <w:b/>
          <w:bCs/>
        </w:rPr>
      </w:pPr>
    </w:p>
    <w:p w14:paraId="170A5148" w14:textId="18B09268" w:rsidR="00DB402B" w:rsidRPr="00DB402B" w:rsidRDefault="00DB402B" w:rsidP="001E5108">
      <w:pPr>
        <w:numPr>
          <w:ilvl w:val="0"/>
          <w:numId w:val="22"/>
        </w:numPr>
      </w:pPr>
      <w:r w:rsidRPr="00DB402B">
        <w:t xml:space="preserve">Planejar e configurar a infraestrutura em nuvem (AWS), incluindo a criação da VPC, Security </w:t>
      </w:r>
      <w:proofErr w:type="spellStart"/>
      <w:r w:rsidRPr="00DB402B">
        <w:t>Groups</w:t>
      </w:r>
      <w:proofErr w:type="spellEnd"/>
      <w:r w:rsidRPr="00DB402B">
        <w:t xml:space="preserve">, banco de dados </w:t>
      </w:r>
      <w:r w:rsidR="00E44808">
        <w:t>RDS</w:t>
      </w:r>
      <w:r w:rsidRPr="00DB402B">
        <w:t xml:space="preserve">, </w:t>
      </w:r>
      <w:proofErr w:type="spellStart"/>
      <w:r w:rsidRPr="00DB402B">
        <w:t>Elastic</w:t>
      </w:r>
      <w:proofErr w:type="spellEnd"/>
      <w:r w:rsidRPr="00DB402B">
        <w:t xml:space="preserve"> </w:t>
      </w:r>
      <w:proofErr w:type="spellStart"/>
      <w:r w:rsidRPr="00DB402B">
        <w:t>Beanstalk</w:t>
      </w:r>
      <w:proofErr w:type="spellEnd"/>
      <w:r w:rsidRPr="00DB402B">
        <w:t xml:space="preserve"> e </w:t>
      </w:r>
      <w:proofErr w:type="spellStart"/>
      <w:r w:rsidRPr="00DB402B">
        <w:t>bucket</w:t>
      </w:r>
      <w:proofErr w:type="spellEnd"/>
      <w:r w:rsidRPr="00DB402B">
        <w:t xml:space="preserve"> S3.</w:t>
      </w:r>
    </w:p>
    <w:p w14:paraId="01DD01B7" w14:textId="77777777" w:rsidR="00DB402B" w:rsidRPr="00DB402B" w:rsidRDefault="00DB402B" w:rsidP="001E5108">
      <w:pPr>
        <w:numPr>
          <w:ilvl w:val="0"/>
          <w:numId w:val="22"/>
        </w:numPr>
      </w:pPr>
      <w:r w:rsidRPr="00DB402B">
        <w:t xml:space="preserve">Implantar o </w:t>
      </w:r>
      <w:proofErr w:type="spellStart"/>
      <w:r w:rsidRPr="00DB402B">
        <w:t>back-end</w:t>
      </w:r>
      <w:proofErr w:type="spellEnd"/>
      <w:r w:rsidRPr="00DB402B">
        <w:t xml:space="preserve"> (Java/Spring Boot) e o front-</w:t>
      </w:r>
      <w:proofErr w:type="spellStart"/>
      <w:r w:rsidRPr="00DB402B">
        <w:t>end</w:t>
      </w:r>
      <w:proofErr w:type="spellEnd"/>
      <w:r w:rsidRPr="00DB402B">
        <w:t xml:space="preserve"> (</w:t>
      </w:r>
      <w:proofErr w:type="spellStart"/>
      <w:r w:rsidRPr="00DB402B">
        <w:t>React</w:t>
      </w:r>
      <w:proofErr w:type="spellEnd"/>
      <w:r w:rsidRPr="00DB402B">
        <w:t>), garantindo a integração entre os serviços.</w:t>
      </w:r>
    </w:p>
    <w:p w14:paraId="169772B2" w14:textId="77777777" w:rsidR="00DB402B" w:rsidRPr="00DB402B" w:rsidRDefault="00DB402B" w:rsidP="001E5108">
      <w:pPr>
        <w:numPr>
          <w:ilvl w:val="0"/>
          <w:numId w:val="22"/>
        </w:numPr>
      </w:pPr>
      <w:r w:rsidRPr="00DB402B">
        <w:t xml:space="preserve">Executar </w:t>
      </w:r>
      <w:r w:rsidRPr="00DB402B">
        <w:rPr>
          <w:b/>
          <w:bCs/>
        </w:rPr>
        <w:t>testes técnicos e funcionais</w:t>
      </w:r>
      <w:r w:rsidRPr="00DB402B">
        <w:t>, simulando o uso do sistema por um cliente final.</w:t>
      </w:r>
    </w:p>
    <w:p w14:paraId="4B17C665" w14:textId="77777777" w:rsidR="00DB402B" w:rsidRPr="00DB402B" w:rsidRDefault="00DB402B" w:rsidP="001E5108">
      <w:pPr>
        <w:numPr>
          <w:ilvl w:val="0"/>
          <w:numId w:val="22"/>
        </w:numPr>
      </w:pPr>
      <w:r w:rsidRPr="00DB402B">
        <w:lastRenderedPageBreak/>
        <w:t>Validar o correto funcionamento das funcionalidades principais (cadastro, login, listagem e inscrição em eventos).</w:t>
      </w:r>
    </w:p>
    <w:p w14:paraId="6A22F638" w14:textId="77777777" w:rsidR="00DB402B" w:rsidRPr="00DB402B" w:rsidRDefault="00DB402B" w:rsidP="001E5108">
      <w:pPr>
        <w:numPr>
          <w:ilvl w:val="0"/>
          <w:numId w:val="22"/>
        </w:numPr>
      </w:pPr>
      <w:r w:rsidRPr="00DB402B">
        <w:t>Documentar todo o processo de implantação e registrar os resultados obtidos.</w:t>
      </w:r>
    </w:p>
    <w:p w14:paraId="5A4CA0E7" w14:textId="77777777" w:rsidR="00DB402B" w:rsidRPr="00DB402B" w:rsidRDefault="00DB402B" w:rsidP="001E5108">
      <w:pPr>
        <w:numPr>
          <w:ilvl w:val="0"/>
          <w:numId w:val="22"/>
        </w:numPr>
      </w:pPr>
      <w:r w:rsidRPr="00DB402B">
        <w:t xml:space="preserve">Realizar </w:t>
      </w:r>
      <w:r w:rsidRPr="00DB402B">
        <w:rPr>
          <w:b/>
          <w:bCs/>
        </w:rPr>
        <w:t>ajustes e correções</w:t>
      </w:r>
      <w:r w:rsidRPr="00DB402B">
        <w:t xml:space="preserve"> identificados durante os testes de aceitação internos.</w:t>
      </w:r>
    </w:p>
    <w:p w14:paraId="1BC2BE01" w14:textId="77777777" w:rsidR="00DB402B" w:rsidRPr="00DB402B" w:rsidRDefault="00DB402B" w:rsidP="00DB402B"/>
    <w:p w14:paraId="1B9828E0" w14:textId="2FB653F7" w:rsidR="00D77DA4" w:rsidRPr="005A26B7" w:rsidRDefault="00D77DA4" w:rsidP="005A26B7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6" w:name="_Toc215337731"/>
      <w:r>
        <w:rPr>
          <w:lang w:val="pt-PT"/>
        </w:rPr>
        <w:t>Cronograma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22"/>
        <w:gridCol w:w="3003"/>
        <w:gridCol w:w="3003"/>
      </w:tblGrid>
      <w:tr w:rsidR="00EF558B" w14:paraId="032143FF" w14:textId="23D0C968" w:rsidTr="00EF558B">
        <w:tc>
          <w:tcPr>
            <w:tcW w:w="3622" w:type="dxa"/>
          </w:tcPr>
          <w:p w14:paraId="0F9D45AB" w14:textId="77777777" w:rsidR="00EF558B" w:rsidRDefault="00EF558B" w:rsidP="00517754">
            <w:r>
              <w:t>Criação da VPC na nuvem AWS</w:t>
            </w:r>
          </w:p>
        </w:tc>
        <w:tc>
          <w:tcPr>
            <w:tcW w:w="3003" w:type="dxa"/>
          </w:tcPr>
          <w:p w14:paraId="1F866D71" w14:textId="69FC44D3" w:rsidR="00EF558B" w:rsidRDefault="00774283" w:rsidP="00517754">
            <w:r>
              <w:t>04/11/2025</w:t>
            </w:r>
          </w:p>
        </w:tc>
        <w:tc>
          <w:tcPr>
            <w:tcW w:w="3003" w:type="dxa"/>
          </w:tcPr>
          <w:p w14:paraId="1BCB5AFF" w14:textId="7677DA2D" w:rsidR="00EF558B" w:rsidRDefault="007E6E86" w:rsidP="00517754">
            <w:r>
              <w:t>Maria Clara e Vitória</w:t>
            </w:r>
          </w:p>
        </w:tc>
      </w:tr>
      <w:tr w:rsidR="00EF558B" w14:paraId="35495B27" w14:textId="7F5C955B" w:rsidTr="00EF558B">
        <w:tc>
          <w:tcPr>
            <w:tcW w:w="3622" w:type="dxa"/>
          </w:tcPr>
          <w:p w14:paraId="2E3A4D1A" w14:textId="77777777" w:rsidR="00EF558B" w:rsidRDefault="00EF558B" w:rsidP="00517754">
            <w:r>
              <w:t>Criação do Banco de Dados na AWS</w:t>
            </w:r>
          </w:p>
        </w:tc>
        <w:tc>
          <w:tcPr>
            <w:tcW w:w="3003" w:type="dxa"/>
          </w:tcPr>
          <w:p w14:paraId="0DACB285" w14:textId="2E6EFD0A" w:rsidR="00EF558B" w:rsidRDefault="00774283" w:rsidP="00517754">
            <w:r>
              <w:t>04/11/2025</w:t>
            </w:r>
          </w:p>
        </w:tc>
        <w:tc>
          <w:tcPr>
            <w:tcW w:w="3003" w:type="dxa"/>
          </w:tcPr>
          <w:p w14:paraId="1DDAC550" w14:textId="45A16BBE" w:rsidR="00EF558B" w:rsidRDefault="007E6E86" w:rsidP="00517754">
            <w:r>
              <w:t>Maria Clara e Vitória</w:t>
            </w:r>
          </w:p>
        </w:tc>
      </w:tr>
      <w:tr w:rsidR="00EF558B" w14:paraId="443F8822" w14:textId="587335A3" w:rsidTr="00EF558B">
        <w:tc>
          <w:tcPr>
            <w:tcW w:w="3622" w:type="dxa"/>
          </w:tcPr>
          <w:p w14:paraId="5A3AC1E8" w14:textId="77777777" w:rsidR="00EF558B" w:rsidRDefault="00EF558B" w:rsidP="00517754">
            <w:r>
              <w:t>Teste do funcionamento do banco</w:t>
            </w:r>
          </w:p>
        </w:tc>
        <w:tc>
          <w:tcPr>
            <w:tcW w:w="3003" w:type="dxa"/>
          </w:tcPr>
          <w:p w14:paraId="1B2DB9D9" w14:textId="0CCD943E" w:rsidR="00EF558B" w:rsidRDefault="00774283" w:rsidP="00517754">
            <w:r>
              <w:t>06/11/2025</w:t>
            </w:r>
          </w:p>
        </w:tc>
        <w:tc>
          <w:tcPr>
            <w:tcW w:w="3003" w:type="dxa"/>
          </w:tcPr>
          <w:p w14:paraId="56DD95C4" w14:textId="73C42363" w:rsidR="00EF558B" w:rsidRDefault="007778BF" w:rsidP="00517754">
            <w:r>
              <w:t>Maria Clara e Vitória</w:t>
            </w:r>
          </w:p>
        </w:tc>
      </w:tr>
      <w:tr w:rsidR="00EF558B" w14:paraId="21A53EBC" w14:textId="41E328FB" w:rsidTr="00EF558B">
        <w:tc>
          <w:tcPr>
            <w:tcW w:w="3622" w:type="dxa"/>
          </w:tcPr>
          <w:p w14:paraId="54565312" w14:textId="77777777" w:rsidR="00EF558B" w:rsidRDefault="00EF558B" w:rsidP="00517754">
            <w:r>
              <w:t xml:space="preserve">Criação do </w:t>
            </w:r>
            <w:r w:rsidRPr="00966EED">
              <w:t xml:space="preserve">AWS </w:t>
            </w:r>
            <w:proofErr w:type="spellStart"/>
            <w:r w:rsidRPr="00966EED">
              <w:t>Elastic</w:t>
            </w:r>
            <w:proofErr w:type="spellEnd"/>
            <w:r w:rsidRPr="00966EED">
              <w:t xml:space="preserve"> </w:t>
            </w:r>
            <w:proofErr w:type="spellStart"/>
            <w:r w:rsidRPr="00966EED">
              <w:t>Beanstalk</w:t>
            </w:r>
            <w:proofErr w:type="spellEnd"/>
            <w:r w:rsidRPr="00966EED">
              <w:t xml:space="preserve"> </w:t>
            </w:r>
            <w:r>
              <w:t>para a h</w:t>
            </w:r>
            <w:r w:rsidRPr="00966EED">
              <w:t>ospedagem do Back-</w:t>
            </w:r>
            <w:proofErr w:type="spellStart"/>
            <w:r w:rsidRPr="00966EED">
              <w:t>end</w:t>
            </w:r>
            <w:proofErr w:type="spellEnd"/>
          </w:p>
        </w:tc>
        <w:tc>
          <w:tcPr>
            <w:tcW w:w="3003" w:type="dxa"/>
          </w:tcPr>
          <w:p w14:paraId="0EBDC7C3" w14:textId="6FB9DA04" w:rsidR="00EF558B" w:rsidRDefault="00774283" w:rsidP="00517754">
            <w:r>
              <w:t>06</w:t>
            </w:r>
            <w:r w:rsidR="00394B79">
              <w:t xml:space="preserve"> – 11/11/2025</w:t>
            </w:r>
          </w:p>
        </w:tc>
        <w:tc>
          <w:tcPr>
            <w:tcW w:w="3003" w:type="dxa"/>
          </w:tcPr>
          <w:p w14:paraId="42A7F8A7" w14:textId="5CAF2B58" w:rsidR="00EF558B" w:rsidRDefault="007E6E86" w:rsidP="00517754">
            <w:r>
              <w:t>Maria Clara e Vitória</w:t>
            </w:r>
          </w:p>
        </w:tc>
      </w:tr>
      <w:tr w:rsidR="00EF558B" w14:paraId="3BE49C42" w14:textId="444D457B" w:rsidTr="00EF558B">
        <w:tc>
          <w:tcPr>
            <w:tcW w:w="3622" w:type="dxa"/>
          </w:tcPr>
          <w:p w14:paraId="5B64834B" w14:textId="77777777" w:rsidR="00EF558B" w:rsidRDefault="00EF558B" w:rsidP="00517754">
            <w:r>
              <w:t xml:space="preserve">Criação do </w:t>
            </w:r>
            <w:proofErr w:type="spellStart"/>
            <w:r w:rsidRPr="00CD3121">
              <w:t>Amazon</w:t>
            </w:r>
            <w:proofErr w:type="spellEnd"/>
            <w:r w:rsidRPr="00CD3121">
              <w:t xml:space="preserve"> S3 (</w:t>
            </w:r>
            <w:proofErr w:type="spellStart"/>
            <w:r w:rsidRPr="00CD3121">
              <w:t>Simple</w:t>
            </w:r>
            <w:proofErr w:type="spellEnd"/>
            <w:r w:rsidRPr="00CD3121">
              <w:t xml:space="preserve"> </w:t>
            </w:r>
            <w:proofErr w:type="spellStart"/>
            <w:r w:rsidRPr="00CD3121">
              <w:t>Storage</w:t>
            </w:r>
            <w:proofErr w:type="spellEnd"/>
            <w:r w:rsidRPr="00CD3121">
              <w:t xml:space="preserve"> Service)</w:t>
            </w:r>
            <w:r>
              <w:t xml:space="preserve"> para a</w:t>
            </w:r>
            <w:r w:rsidRPr="00CD3121">
              <w:t xml:space="preserve"> </w:t>
            </w:r>
            <w:r>
              <w:t>h</w:t>
            </w:r>
            <w:r w:rsidRPr="00CD3121">
              <w:t>ospedagem do Front-</w:t>
            </w:r>
            <w:proofErr w:type="spellStart"/>
            <w:r w:rsidRPr="00CD3121">
              <w:t>end</w:t>
            </w:r>
            <w:proofErr w:type="spellEnd"/>
          </w:p>
        </w:tc>
        <w:tc>
          <w:tcPr>
            <w:tcW w:w="3003" w:type="dxa"/>
          </w:tcPr>
          <w:p w14:paraId="3A0DBBA6" w14:textId="1526B009" w:rsidR="00EF558B" w:rsidRDefault="00394B79" w:rsidP="00517754">
            <w:r>
              <w:t>11</w:t>
            </w:r>
            <w:r w:rsidR="00FA22F7">
              <w:t xml:space="preserve"> – 24/11/2025</w:t>
            </w:r>
          </w:p>
        </w:tc>
        <w:tc>
          <w:tcPr>
            <w:tcW w:w="3003" w:type="dxa"/>
          </w:tcPr>
          <w:p w14:paraId="636F6A4E" w14:textId="471EA835" w:rsidR="00EF558B" w:rsidRDefault="007E6E86" w:rsidP="00517754">
            <w:r>
              <w:t>Maria Clara e Vitória</w:t>
            </w:r>
          </w:p>
        </w:tc>
      </w:tr>
      <w:tr w:rsidR="00EF558B" w14:paraId="14028E73" w14:textId="3982D8A3" w:rsidTr="00EF558B">
        <w:tc>
          <w:tcPr>
            <w:tcW w:w="3622" w:type="dxa"/>
          </w:tcPr>
          <w:p w14:paraId="4C4B585B" w14:textId="77777777" w:rsidR="00EF558B" w:rsidRDefault="00EF558B" w:rsidP="00517754">
            <w:r>
              <w:t>Teste final das funcionabilidades</w:t>
            </w:r>
          </w:p>
        </w:tc>
        <w:tc>
          <w:tcPr>
            <w:tcW w:w="3003" w:type="dxa"/>
          </w:tcPr>
          <w:p w14:paraId="018986BC" w14:textId="48704049" w:rsidR="00EF558B" w:rsidRDefault="00FA22F7" w:rsidP="00517754">
            <w:r>
              <w:t>25</w:t>
            </w:r>
            <w:r w:rsidR="00394B79">
              <w:t>/11/2025</w:t>
            </w:r>
          </w:p>
        </w:tc>
        <w:tc>
          <w:tcPr>
            <w:tcW w:w="3003" w:type="dxa"/>
          </w:tcPr>
          <w:p w14:paraId="6BBDC1C0" w14:textId="4017FFFB" w:rsidR="00EF558B" w:rsidRDefault="007778BF" w:rsidP="00517754">
            <w:r>
              <w:t>Maria Clara e Vitória</w:t>
            </w:r>
          </w:p>
        </w:tc>
      </w:tr>
    </w:tbl>
    <w:p w14:paraId="3764E49B" w14:textId="77777777" w:rsidR="00D77DA4" w:rsidRDefault="00D77DA4">
      <w:pPr>
        <w:pStyle w:val="Lista"/>
        <w:numPr>
          <w:ilvl w:val="0"/>
          <w:numId w:val="0"/>
        </w:numPr>
        <w:rPr>
          <w:i/>
          <w:iCs/>
          <w:color w:val="0000FF"/>
        </w:rPr>
      </w:pPr>
    </w:p>
    <w:p w14:paraId="34A2CFDF" w14:textId="77777777" w:rsidR="00D77DA4" w:rsidRDefault="00D77DA4" w:rsidP="001E5108">
      <w:pPr>
        <w:pStyle w:val="Ttulo1"/>
        <w:numPr>
          <w:ilvl w:val="0"/>
          <w:numId w:val="1"/>
        </w:numPr>
        <w:ind w:left="0" w:firstLine="0"/>
      </w:pPr>
      <w:bookmarkStart w:id="7" w:name="_Toc215337732"/>
      <w:r>
        <w:t>Recursos</w:t>
      </w:r>
      <w:r w:rsidR="00B755C7">
        <w:t xml:space="preserve"> NECESSÁRIOS PARA IMPLANTAR O PRODUTO</w:t>
      </w:r>
      <w:bookmarkEnd w:id="7"/>
    </w:p>
    <w:p w14:paraId="650D7560" w14:textId="0516C693" w:rsidR="00D77DA4" w:rsidRDefault="00D77DA4">
      <w:pPr>
        <w:pStyle w:val="Instruo"/>
      </w:pPr>
    </w:p>
    <w:p w14:paraId="43F26C4E" w14:textId="5EE5F14E" w:rsidR="00674201" w:rsidRPr="00674201" w:rsidRDefault="00674201" w:rsidP="00674201">
      <w:r w:rsidRPr="00674201">
        <w:t>A implantação do sistema de gerenciamento de eventos foi planejada de modo a utilizar recursos de computação em nuvem, reduzindo a necessidade de infraestrutura física local. Todos os componentes principais do sistema foram configurados na plataforma AWS (</w:t>
      </w:r>
      <w:proofErr w:type="spellStart"/>
      <w:r w:rsidRPr="00674201">
        <w:t>Amazon</w:t>
      </w:r>
      <w:proofErr w:type="spellEnd"/>
      <w:r w:rsidRPr="00674201">
        <w:t xml:space="preserve"> Web Services), que oferece os serviços necessários para hospedar o front-</w:t>
      </w:r>
      <w:proofErr w:type="spellStart"/>
      <w:r w:rsidRPr="00674201">
        <w:t>end</w:t>
      </w:r>
      <w:proofErr w:type="spellEnd"/>
      <w:r w:rsidRPr="00674201">
        <w:t xml:space="preserve">, </w:t>
      </w:r>
      <w:proofErr w:type="spellStart"/>
      <w:r w:rsidRPr="00674201">
        <w:t>back-end</w:t>
      </w:r>
      <w:proofErr w:type="spellEnd"/>
      <w:r w:rsidRPr="00674201">
        <w:t xml:space="preserve"> e banco de dados de forma integrada, segura e escalável.</w:t>
      </w:r>
    </w:p>
    <w:p w14:paraId="505CDC22" w14:textId="77777777" w:rsidR="00D77DA4" w:rsidRDefault="00B755C7" w:rsidP="001E5108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8" w:name="_Toc215337733"/>
      <w:r>
        <w:rPr>
          <w:lang w:val="pt-PT"/>
        </w:rPr>
        <w:t>Ambiente</w:t>
      </w:r>
      <w:bookmarkEnd w:id="8"/>
    </w:p>
    <w:p w14:paraId="3C174F65" w14:textId="77777777" w:rsidR="00711276" w:rsidRDefault="00711276" w:rsidP="00711276">
      <w:r>
        <w:t>O ambiente de implantação foi totalmente baseado em infraestrutura em nuvem, dispensando a utilização de servidores locais.</w:t>
      </w:r>
    </w:p>
    <w:p w14:paraId="654DB55F" w14:textId="77777777" w:rsidR="00711276" w:rsidRDefault="00711276" w:rsidP="00711276">
      <w:r>
        <w:t>A aplicação está hospedada na AWS, que fornece a infraestrutura necessária para execução dos serviços de rede, armazenamento, processamento e banco de dados.</w:t>
      </w:r>
    </w:p>
    <w:p w14:paraId="7133FBFD" w14:textId="77777777" w:rsidR="00711276" w:rsidRDefault="00711276" w:rsidP="00711276"/>
    <w:p w14:paraId="72570A20" w14:textId="77777777" w:rsidR="00711276" w:rsidRDefault="00711276" w:rsidP="00711276">
      <w:r>
        <w:t>O acesso e gerenciamento do ambiente foram realizados por meio do AWS Management Console, uma interface web que permite configurar e monitorar todos os serviços.</w:t>
      </w:r>
    </w:p>
    <w:p w14:paraId="3424941E" w14:textId="102C5926" w:rsidR="00711276" w:rsidRPr="00711276" w:rsidRDefault="00711276" w:rsidP="00711276">
      <w:r>
        <w:t>As atividades de desenvolvimento e implantação foram realizadas remotamente, exigindo apenas acesso à internet e contas individuais de acesso à AWS.</w:t>
      </w:r>
    </w:p>
    <w:p w14:paraId="68EA8C2A" w14:textId="77777777" w:rsidR="00D77DA4" w:rsidRDefault="00D77DA4" w:rsidP="001E5108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9" w:name="_Toc215337734"/>
      <w:r>
        <w:rPr>
          <w:lang w:val="pt-PT"/>
        </w:rPr>
        <w:t>Hardware</w:t>
      </w:r>
      <w:bookmarkEnd w:id="9"/>
    </w:p>
    <w:p w14:paraId="2C96AEB3" w14:textId="77777777" w:rsidR="005A385E" w:rsidRDefault="005A385E" w:rsidP="005A385E">
      <w:r w:rsidRPr="005A385E">
        <w:t>Como o projeto foi implantado em ambiente de nuvem, não houve necessidade de aquisição de hardware físico dedicado.</w:t>
      </w:r>
    </w:p>
    <w:p w14:paraId="091562EA" w14:textId="03A358EA" w:rsidR="005A385E" w:rsidRDefault="005A385E" w:rsidP="005A385E">
      <w:r w:rsidRPr="005A385E">
        <w:br/>
        <w:t>No entanto, a AWS fornece instâncias virtuais equivalentes a servidores físicos, utilizadas da seguinte forma:</w:t>
      </w:r>
    </w:p>
    <w:p w14:paraId="3B429037" w14:textId="77777777" w:rsidR="005A385E" w:rsidRPr="005A385E" w:rsidRDefault="005A385E" w:rsidP="005A385E"/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151"/>
        <w:gridCol w:w="1821"/>
        <w:gridCol w:w="2153"/>
        <w:gridCol w:w="1603"/>
        <w:gridCol w:w="1900"/>
      </w:tblGrid>
      <w:tr w:rsidR="005A385E" w:rsidRPr="005A385E" w14:paraId="18A09D9A" w14:textId="77777777" w:rsidTr="005A385E">
        <w:tc>
          <w:tcPr>
            <w:tcW w:w="0" w:type="auto"/>
            <w:hideMark/>
          </w:tcPr>
          <w:p w14:paraId="14806442" w14:textId="77777777"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1C92E2C3" w14:textId="77777777"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Tipo/Modelo</w:t>
            </w:r>
          </w:p>
        </w:tc>
        <w:tc>
          <w:tcPr>
            <w:tcW w:w="0" w:type="auto"/>
            <w:hideMark/>
          </w:tcPr>
          <w:p w14:paraId="4A1221D0" w14:textId="77777777"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hideMark/>
          </w:tcPr>
          <w:p w14:paraId="34A813A3" w14:textId="77777777"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Fabricante / Fornecedor</w:t>
            </w:r>
          </w:p>
        </w:tc>
        <w:tc>
          <w:tcPr>
            <w:tcW w:w="0" w:type="auto"/>
            <w:hideMark/>
          </w:tcPr>
          <w:p w14:paraId="2F061D59" w14:textId="77777777"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Licenciamento / Suporte</w:t>
            </w:r>
          </w:p>
        </w:tc>
      </w:tr>
      <w:tr w:rsidR="005A385E" w:rsidRPr="005A385E" w14:paraId="0000A4B5" w14:textId="77777777" w:rsidTr="005A385E">
        <w:tc>
          <w:tcPr>
            <w:tcW w:w="0" w:type="auto"/>
            <w:hideMark/>
          </w:tcPr>
          <w:p w14:paraId="64CACE3F" w14:textId="77777777" w:rsidR="005A385E" w:rsidRPr="005A385E" w:rsidRDefault="005A385E" w:rsidP="005A385E">
            <w:r w:rsidRPr="005A385E">
              <w:t>Servidor de aplicação (</w:t>
            </w:r>
            <w:proofErr w:type="spellStart"/>
            <w:r w:rsidRPr="005A385E">
              <w:t>Elastic</w:t>
            </w:r>
            <w:proofErr w:type="spellEnd"/>
            <w:r w:rsidRPr="005A385E">
              <w:t xml:space="preserve"> </w:t>
            </w:r>
            <w:proofErr w:type="spellStart"/>
            <w:r w:rsidRPr="005A385E">
              <w:t>Beanstalk</w:t>
            </w:r>
            <w:proofErr w:type="spellEnd"/>
            <w:r w:rsidRPr="005A385E">
              <w:t>)</w:t>
            </w:r>
          </w:p>
        </w:tc>
        <w:tc>
          <w:tcPr>
            <w:tcW w:w="0" w:type="auto"/>
            <w:hideMark/>
          </w:tcPr>
          <w:p w14:paraId="535734A8" w14:textId="77777777" w:rsidR="005A385E" w:rsidRPr="005A385E" w:rsidRDefault="005A385E" w:rsidP="005A385E">
            <w:r w:rsidRPr="005A385E">
              <w:t xml:space="preserve">EC2 (gerenciado pelo </w:t>
            </w:r>
            <w:proofErr w:type="spellStart"/>
            <w:r w:rsidRPr="005A385E">
              <w:t>Beanstalk</w:t>
            </w:r>
            <w:proofErr w:type="spellEnd"/>
            <w:r w:rsidRPr="005A385E">
              <w:t>)</w:t>
            </w:r>
          </w:p>
        </w:tc>
        <w:tc>
          <w:tcPr>
            <w:tcW w:w="0" w:type="auto"/>
            <w:hideMark/>
          </w:tcPr>
          <w:p w14:paraId="538BEED7" w14:textId="77777777" w:rsidR="005A385E" w:rsidRPr="005A385E" w:rsidRDefault="005A385E" w:rsidP="005A385E">
            <w:r w:rsidRPr="005A385E">
              <w:t xml:space="preserve">1 </w:t>
            </w:r>
            <w:proofErr w:type="spellStart"/>
            <w:r w:rsidRPr="005A385E">
              <w:t>vCPU</w:t>
            </w:r>
            <w:proofErr w:type="spellEnd"/>
            <w:r w:rsidRPr="005A385E">
              <w:t>, 1 GB RAM (t4g.micro)</w:t>
            </w:r>
          </w:p>
        </w:tc>
        <w:tc>
          <w:tcPr>
            <w:tcW w:w="0" w:type="auto"/>
            <w:hideMark/>
          </w:tcPr>
          <w:p w14:paraId="3A5697D4" w14:textId="77777777" w:rsidR="005A385E" w:rsidRPr="005A385E" w:rsidRDefault="005A385E" w:rsidP="005A385E">
            <w:proofErr w:type="spellStart"/>
            <w:r w:rsidRPr="005A385E">
              <w:t>Amazon</w:t>
            </w:r>
            <w:proofErr w:type="spellEnd"/>
            <w:r w:rsidRPr="005A385E">
              <w:t xml:space="preserve"> Web Services</w:t>
            </w:r>
          </w:p>
        </w:tc>
        <w:tc>
          <w:tcPr>
            <w:tcW w:w="0" w:type="auto"/>
            <w:hideMark/>
          </w:tcPr>
          <w:p w14:paraId="270B852C" w14:textId="77777777" w:rsidR="005A385E" w:rsidRPr="005A385E" w:rsidRDefault="005A385E" w:rsidP="005A385E">
            <w:r w:rsidRPr="005A385E">
              <w:t xml:space="preserve">Inclusa no Free </w:t>
            </w:r>
            <w:proofErr w:type="spellStart"/>
            <w:r w:rsidRPr="005A385E">
              <w:t>Tier</w:t>
            </w:r>
            <w:proofErr w:type="spellEnd"/>
            <w:r w:rsidRPr="005A385E">
              <w:t xml:space="preserve"> da AWS</w:t>
            </w:r>
          </w:p>
        </w:tc>
      </w:tr>
      <w:tr w:rsidR="005A385E" w:rsidRPr="005A385E" w14:paraId="3E146612" w14:textId="77777777" w:rsidTr="005A385E">
        <w:tc>
          <w:tcPr>
            <w:tcW w:w="0" w:type="auto"/>
            <w:hideMark/>
          </w:tcPr>
          <w:p w14:paraId="33BB5E50" w14:textId="7E18ECC1" w:rsidR="005A385E" w:rsidRPr="005A385E" w:rsidRDefault="005A385E" w:rsidP="005A385E">
            <w:r w:rsidRPr="005A385E">
              <w:lastRenderedPageBreak/>
              <w:t xml:space="preserve">Servidor de banco de dados (Aurora </w:t>
            </w:r>
            <w:proofErr w:type="spellStart"/>
            <w:r w:rsidR="00E44808">
              <w:t>and</w:t>
            </w:r>
            <w:proofErr w:type="spellEnd"/>
            <w:r w:rsidR="00E44808">
              <w:t xml:space="preserve"> </w:t>
            </w:r>
            <w:r w:rsidRPr="005A385E">
              <w:t>RDS)</w:t>
            </w:r>
          </w:p>
        </w:tc>
        <w:tc>
          <w:tcPr>
            <w:tcW w:w="0" w:type="auto"/>
            <w:hideMark/>
          </w:tcPr>
          <w:p w14:paraId="361E037F" w14:textId="77777777" w:rsidR="005A385E" w:rsidRPr="005A385E" w:rsidRDefault="005A385E" w:rsidP="005A385E">
            <w:r w:rsidRPr="005A385E">
              <w:t xml:space="preserve">db.t4g.micro (MySQL </w:t>
            </w:r>
            <w:proofErr w:type="spellStart"/>
            <w:r w:rsidRPr="005A385E">
              <w:t>Multi-AZ</w:t>
            </w:r>
            <w:proofErr w:type="spellEnd"/>
            <w:r w:rsidRPr="005A385E">
              <w:t>)</w:t>
            </w:r>
          </w:p>
        </w:tc>
        <w:tc>
          <w:tcPr>
            <w:tcW w:w="0" w:type="auto"/>
            <w:hideMark/>
          </w:tcPr>
          <w:p w14:paraId="3878FDFF" w14:textId="77777777" w:rsidR="005A385E" w:rsidRPr="005A385E" w:rsidRDefault="005A385E" w:rsidP="005A385E">
            <w:r w:rsidRPr="005A385E">
              <w:t xml:space="preserve">1 </w:t>
            </w:r>
            <w:proofErr w:type="spellStart"/>
            <w:r w:rsidRPr="005A385E">
              <w:t>vCPU</w:t>
            </w:r>
            <w:proofErr w:type="spellEnd"/>
            <w:r w:rsidRPr="005A385E">
              <w:t>, 1 GB RAM, 20 GB SSD gp3</w:t>
            </w:r>
          </w:p>
        </w:tc>
        <w:tc>
          <w:tcPr>
            <w:tcW w:w="0" w:type="auto"/>
            <w:hideMark/>
          </w:tcPr>
          <w:p w14:paraId="14B4F7D5" w14:textId="77777777" w:rsidR="005A385E" w:rsidRPr="005A385E" w:rsidRDefault="005A385E" w:rsidP="005A385E">
            <w:proofErr w:type="spellStart"/>
            <w:r w:rsidRPr="005A385E">
              <w:t>Amazon</w:t>
            </w:r>
            <w:proofErr w:type="spellEnd"/>
            <w:r w:rsidRPr="005A385E">
              <w:t xml:space="preserve"> Web Services</w:t>
            </w:r>
          </w:p>
        </w:tc>
        <w:tc>
          <w:tcPr>
            <w:tcW w:w="0" w:type="auto"/>
            <w:hideMark/>
          </w:tcPr>
          <w:p w14:paraId="7D9451D5" w14:textId="77777777" w:rsidR="005A385E" w:rsidRPr="005A385E" w:rsidRDefault="005A385E" w:rsidP="005A385E">
            <w:r w:rsidRPr="005A385E">
              <w:t xml:space="preserve">Inclusa no Free </w:t>
            </w:r>
            <w:proofErr w:type="spellStart"/>
            <w:r w:rsidRPr="005A385E">
              <w:t>Tier</w:t>
            </w:r>
            <w:proofErr w:type="spellEnd"/>
            <w:r w:rsidRPr="005A385E">
              <w:t xml:space="preserve"> da AWS</w:t>
            </w:r>
          </w:p>
        </w:tc>
      </w:tr>
      <w:tr w:rsidR="005A385E" w:rsidRPr="005A385E" w14:paraId="582F1D81" w14:textId="77777777" w:rsidTr="005A385E">
        <w:tc>
          <w:tcPr>
            <w:tcW w:w="0" w:type="auto"/>
            <w:hideMark/>
          </w:tcPr>
          <w:p w14:paraId="2F9C8699" w14:textId="77777777" w:rsidR="005A385E" w:rsidRPr="005A385E" w:rsidRDefault="005A385E" w:rsidP="005A385E">
            <w:r w:rsidRPr="005A385E">
              <w:t>Hospedagem do front-</w:t>
            </w:r>
            <w:proofErr w:type="spellStart"/>
            <w:r w:rsidRPr="005A385E">
              <w:t>end</w:t>
            </w:r>
            <w:proofErr w:type="spellEnd"/>
            <w:r w:rsidRPr="005A385E">
              <w:t xml:space="preserve"> (S3)</w:t>
            </w:r>
          </w:p>
        </w:tc>
        <w:tc>
          <w:tcPr>
            <w:tcW w:w="0" w:type="auto"/>
            <w:hideMark/>
          </w:tcPr>
          <w:p w14:paraId="22E46F0E" w14:textId="77777777" w:rsidR="005A385E" w:rsidRPr="005A385E" w:rsidRDefault="005A385E" w:rsidP="005A385E">
            <w:proofErr w:type="spellStart"/>
            <w:r w:rsidRPr="005A385E">
              <w:t>Bucket</w:t>
            </w:r>
            <w:proofErr w:type="spellEnd"/>
            <w:r w:rsidRPr="005A385E">
              <w:t xml:space="preserve"> S3</w:t>
            </w:r>
          </w:p>
        </w:tc>
        <w:tc>
          <w:tcPr>
            <w:tcW w:w="0" w:type="auto"/>
            <w:hideMark/>
          </w:tcPr>
          <w:p w14:paraId="30852CE6" w14:textId="77777777" w:rsidR="005A385E" w:rsidRPr="005A385E" w:rsidRDefault="005A385E" w:rsidP="005A385E">
            <w:r w:rsidRPr="005A385E">
              <w:t>Armazenamento de arquivos estáticos</w:t>
            </w:r>
          </w:p>
        </w:tc>
        <w:tc>
          <w:tcPr>
            <w:tcW w:w="0" w:type="auto"/>
            <w:hideMark/>
          </w:tcPr>
          <w:p w14:paraId="001851F8" w14:textId="77777777" w:rsidR="005A385E" w:rsidRPr="005A385E" w:rsidRDefault="005A385E" w:rsidP="005A385E">
            <w:proofErr w:type="spellStart"/>
            <w:r w:rsidRPr="005A385E">
              <w:t>Amazon</w:t>
            </w:r>
            <w:proofErr w:type="spellEnd"/>
            <w:r w:rsidRPr="005A385E">
              <w:t xml:space="preserve"> Web Services</w:t>
            </w:r>
          </w:p>
        </w:tc>
        <w:tc>
          <w:tcPr>
            <w:tcW w:w="0" w:type="auto"/>
            <w:hideMark/>
          </w:tcPr>
          <w:p w14:paraId="400D457A" w14:textId="77777777" w:rsidR="005A385E" w:rsidRPr="005A385E" w:rsidRDefault="005A385E" w:rsidP="005A385E">
            <w:r w:rsidRPr="005A385E">
              <w:t xml:space="preserve">Inclusa no Free </w:t>
            </w:r>
            <w:proofErr w:type="spellStart"/>
            <w:r w:rsidRPr="005A385E">
              <w:t>Tier</w:t>
            </w:r>
            <w:proofErr w:type="spellEnd"/>
            <w:r w:rsidRPr="005A385E">
              <w:t xml:space="preserve"> da AWS</w:t>
            </w:r>
          </w:p>
        </w:tc>
      </w:tr>
    </w:tbl>
    <w:p w14:paraId="35D4F841" w14:textId="77777777" w:rsidR="005A385E" w:rsidRPr="005A385E" w:rsidRDefault="005A385E" w:rsidP="005A385E"/>
    <w:p w14:paraId="62E555D5" w14:textId="77777777" w:rsidR="002A18F3" w:rsidRPr="002A18F3" w:rsidRDefault="002A18F3" w:rsidP="002A18F3">
      <w:r w:rsidRPr="002A18F3">
        <w:rPr>
          <w:b/>
          <w:bCs/>
        </w:rPr>
        <w:t>Observações:</w:t>
      </w:r>
    </w:p>
    <w:p w14:paraId="131AC996" w14:textId="77777777" w:rsidR="002A18F3" w:rsidRPr="002A18F3" w:rsidRDefault="002A18F3" w:rsidP="00F75D4E">
      <w:pPr>
        <w:numPr>
          <w:ilvl w:val="0"/>
          <w:numId w:val="48"/>
        </w:numPr>
      </w:pPr>
      <w:r w:rsidRPr="002A18F3">
        <w:t xml:space="preserve">O </w:t>
      </w:r>
      <w:proofErr w:type="spellStart"/>
      <w:r w:rsidRPr="002A18F3">
        <w:rPr>
          <w:b/>
          <w:bCs/>
        </w:rPr>
        <w:t>Elastic</w:t>
      </w:r>
      <w:proofErr w:type="spellEnd"/>
      <w:r w:rsidRPr="002A18F3">
        <w:rPr>
          <w:b/>
          <w:bCs/>
        </w:rPr>
        <w:t xml:space="preserve"> </w:t>
      </w:r>
      <w:proofErr w:type="spellStart"/>
      <w:r w:rsidRPr="002A18F3">
        <w:rPr>
          <w:b/>
          <w:bCs/>
        </w:rPr>
        <w:t>Beanstalk</w:t>
      </w:r>
      <w:proofErr w:type="spellEnd"/>
      <w:r w:rsidRPr="002A18F3">
        <w:rPr>
          <w:b/>
          <w:bCs/>
        </w:rPr>
        <w:t xml:space="preserve"> gerencia automaticamente a instância EC2</w:t>
      </w:r>
      <w:r w:rsidRPr="002A18F3">
        <w:t>, incluindo provisionamento, atualizações, monitoramento e manutenção do servidor.</w:t>
      </w:r>
    </w:p>
    <w:p w14:paraId="05B446FA" w14:textId="77777777" w:rsidR="002A18F3" w:rsidRPr="002A18F3" w:rsidRDefault="002A18F3" w:rsidP="00F75D4E">
      <w:pPr>
        <w:numPr>
          <w:ilvl w:val="0"/>
          <w:numId w:val="48"/>
        </w:numPr>
      </w:pPr>
      <w:r w:rsidRPr="002A18F3">
        <w:t xml:space="preserve">O </w:t>
      </w:r>
      <w:r w:rsidRPr="002A18F3">
        <w:rPr>
          <w:b/>
          <w:bCs/>
        </w:rPr>
        <w:t>software necessário para execução do sistema</w:t>
      </w:r>
      <w:r w:rsidRPr="002A18F3">
        <w:t xml:space="preserve"> (sistema operacional, servidores de aplicação, banco de dados e frameworks) é gerenciado automaticamente pelos serviços da AWS, dispensando instalação ou manutenção manual.</w:t>
      </w:r>
    </w:p>
    <w:p w14:paraId="51774EBD" w14:textId="77777777" w:rsidR="001C349D" w:rsidRPr="001C349D" w:rsidRDefault="001C349D" w:rsidP="001C349D"/>
    <w:p w14:paraId="45737533" w14:textId="332821D0" w:rsidR="00D77DA4" w:rsidRPr="00051254" w:rsidRDefault="00B755C7" w:rsidP="00051254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10" w:name="_Toc215337735"/>
      <w:r>
        <w:rPr>
          <w:lang w:val="pt-PT"/>
        </w:rPr>
        <w:t>Pessoas</w:t>
      </w:r>
      <w:bookmarkEnd w:id="10"/>
    </w:p>
    <w:p w14:paraId="2856FB25" w14:textId="77777777" w:rsidR="007778BF" w:rsidRDefault="007778BF" w:rsidP="007778BF">
      <w:r w:rsidRPr="007778BF">
        <w:t xml:space="preserve">Os recursos humanos envolvidos na implantação do produto são responsáveis por configurar, implantar e validar o ambiente na plataforma </w:t>
      </w:r>
      <w:proofErr w:type="spellStart"/>
      <w:r w:rsidRPr="007778BF">
        <w:t>Amazon</w:t>
      </w:r>
      <w:proofErr w:type="spellEnd"/>
      <w:r w:rsidRPr="007778BF">
        <w:t xml:space="preserve"> Web Services (AWS).</w:t>
      </w:r>
    </w:p>
    <w:p w14:paraId="21D0C9B9" w14:textId="77777777" w:rsidR="007778BF" w:rsidRPr="007778BF" w:rsidRDefault="007778BF" w:rsidP="007778BF"/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637"/>
        <w:gridCol w:w="1641"/>
        <w:gridCol w:w="6350"/>
      </w:tblGrid>
      <w:tr w:rsidR="007778BF" w:rsidRPr="007778BF" w14:paraId="7BCDCBD7" w14:textId="77777777" w:rsidTr="007778BF">
        <w:tc>
          <w:tcPr>
            <w:tcW w:w="0" w:type="auto"/>
            <w:hideMark/>
          </w:tcPr>
          <w:p w14:paraId="2BED74D0" w14:textId="77777777" w:rsidR="007778BF" w:rsidRPr="007778BF" w:rsidRDefault="007778BF" w:rsidP="007778BF">
            <w:pPr>
              <w:rPr>
                <w:b/>
                <w:bCs/>
              </w:rPr>
            </w:pPr>
            <w:r w:rsidRPr="007778BF">
              <w:rPr>
                <w:b/>
                <w:bCs/>
              </w:rPr>
              <w:t>Função / Papel</w:t>
            </w:r>
          </w:p>
        </w:tc>
        <w:tc>
          <w:tcPr>
            <w:tcW w:w="0" w:type="auto"/>
            <w:hideMark/>
          </w:tcPr>
          <w:p w14:paraId="4FA71625" w14:textId="77777777" w:rsidR="007778BF" w:rsidRPr="007778BF" w:rsidRDefault="007778BF" w:rsidP="007778BF">
            <w:pPr>
              <w:rPr>
                <w:b/>
                <w:bCs/>
              </w:rPr>
            </w:pPr>
            <w:r w:rsidRPr="007778BF">
              <w:rPr>
                <w:b/>
                <w:bCs/>
              </w:rPr>
              <w:t>Responsáveis</w:t>
            </w:r>
          </w:p>
        </w:tc>
        <w:tc>
          <w:tcPr>
            <w:tcW w:w="0" w:type="auto"/>
            <w:hideMark/>
          </w:tcPr>
          <w:p w14:paraId="58096753" w14:textId="77777777" w:rsidR="007778BF" w:rsidRPr="007778BF" w:rsidRDefault="007778BF" w:rsidP="007778BF">
            <w:pPr>
              <w:rPr>
                <w:b/>
                <w:bCs/>
              </w:rPr>
            </w:pPr>
            <w:r w:rsidRPr="007778BF">
              <w:rPr>
                <w:b/>
                <w:bCs/>
              </w:rPr>
              <w:t>Atividades Principais</w:t>
            </w:r>
          </w:p>
        </w:tc>
      </w:tr>
      <w:tr w:rsidR="007778BF" w:rsidRPr="007778BF" w14:paraId="39BE4580" w14:textId="77777777" w:rsidTr="007778BF">
        <w:tc>
          <w:tcPr>
            <w:tcW w:w="0" w:type="auto"/>
            <w:hideMark/>
          </w:tcPr>
          <w:p w14:paraId="2111FE81" w14:textId="77777777" w:rsidR="007778BF" w:rsidRPr="007778BF" w:rsidRDefault="007778BF" w:rsidP="007778BF">
            <w:r w:rsidRPr="007778BF">
              <w:rPr>
                <w:b/>
                <w:bCs/>
              </w:rPr>
              <w:t>Equipe de implantação AWS</w:t>
            </w:r>
          </w:p>
        </w:tc>
        <w:tc>
          <w:tcPr>
            <w:tcW w:w="0" w:type="auto"/>
            <w:hideMark/>
          </w:tcPr>
          <w:p w14:paraId="4A5D5708" w14:textId="77777777" w:rsidR="007778BF" w:rsidRPr="007778BF" w:rsidRDefault="007778BF" w:rsidP="007778BF">
            <w:r w:rsidRPr="007778BF">
              <w:t>Maria Clara e Vitória</w:t>
            </w:r>
          </w:p>
        </w:tc>
        <w:tc>
          <w:tcPr>
            <w:tcW w:w="0" w:type="auto"/>
            <w:hideMark/>
          </w:tcPr>
          <w:p w14:paraId="79E0A246" w14:textId="0AF9B29F" w:rsidR="007778BF" w:rsidRPr="007778BF" w:rsidRDefault="007778BF" w:rsidP="007778BF">
            <w:r w:rsidRPr="007778BF">
              <w:t xml:space="preserve">Realização conjunta das etapas de criação e configuração da VPC, </w:t>
            </w:r>
            <w:proofErr w:type="spellStart"/>
            <w:r w:rsidRPr="007778BF">
              <w:t>sub-redes</w:t>
            </w:r>
            <w:proofErr w:type="spellEnd"/>
            <w:r w:rsidRPr="007778BF">
              <w:t xml:space="preserve">, grupos de segurança, banco de dados (Aurora </w:t>
            </w:r>
            <w:proofErr w:type="spellStart"/>
            <w:r w:rsidR="004F21B4">
              <w:t>and</w:t>
            </w:r>
            <w:proofErr w:type="spellEnd"/>
            <w:r w:rsidR="004F21B4">
              <w:t xml:space="preserve"> </w:t>
            </w:r>
            <w:r w:rsidRPr="007778BF">
              <w:t xml:space="preserve">RDS), ambiente de </w:t>
            </w:r>
            <w:proofErr w:type="spellStart"/>
            <w:r w:rsidRPr="007778BF">
              <w:t>back-end</w:t>
            </w:r>
            <w:proofErr w:type="spellEnd"/>
            <w:r w:rsidRPr="007778BF">
              <w:t xml:space="preserve"> (</w:t>
            </w:r>
            <w:proofErr w:type="spellStart"/>
            <w:r w:rsidRPr="007778BF">
              <w:t>Elastic</w:t>
            </w:r>
            <w:proofErr w:type="spellEnd"/>
            <w:r w:rsidRPr="007778BF">
              <w:t xml:space="preserve"> </w:t>
            </w:r>
            <w:proofErr w:type="spellStart"/>
            <w:r w:rsidRPr="007778BF">
              <w:t>Beanstalk</w:t>
            </w:r>
            <w:proofErr w:type="spellEnd"/>
            <w:r w:rsidRPr="007778BF">
              <w:t>) e hospedagem do front-</w:t>
            </w:r>
            <w:proofErr w:type="spellStart"/>
            <w:r w:rsidRPr="007778BF">
              <w:t>end</w:t>
            </w:r>
            <w:proofErr w:type="spellEnd"/>
            <w:r w:rsidRPr="007778BF">
              <w:t xml:space="preserve"> (</w:t>
            </w:r>
            <w:proofErr w:type="spellStart"/>
            <w:r w:rsidRPr="007778BF">
              <w:t>Amazon</w:t>
            </w:r>
            <w:proofErr w:type="spellEnd"/>
            <w:r w:rsidRPr="007778BF">
              <w:t xml:space="preserve"> S3). Também são responsáveis pelos testes de funcionamento e verificação da conectividade entre os serviços implantados.</w:t>
            </w:r>
          </w:p>
        </w:tc>
      </w:tr>
    </w:tbl>
    <w:p w14:paraId="76E844ED" w14:textId="77777777" w:rsidR="00B872D0" w:rsidRPr="00B872D0" w:rsidRDefault="00B872D0" w:rsidP="00B872D0"/>
    <w:p w14:paraId="47A92C9C" w14:textId="77777777" w:rsidR="00D77DA4" w:rsidRDefault="00D77DA4"/>
    <w:p w14:paraId="402147E5" w14:textId="77777777" w:rsidR="00D77DA4" w:rsidRDefault="009855C2" w:rsidP="001E5108">
      <w:pPr>
        <w:pStyle w:val="Ttulo1"/>
        <w:numPr>
          <w:ilvl w:val="0"/>
          <w:numId w:val="1"/>
        </w:numPr>
        <w:ind w:left="0" w:firstLine="0"/>
      </w:pPr>
      <w:bookmarkStart w:id="11" w:name="_Toc215337736"/>
      <w:r>
        <w:t xml:space="preserve">ROTEIRO DE </w:t>
      </w:r>
      <w:r w:rsidR="00D77DA4">
        <w:t>implantação</w:t>
      </w:r>
      <w:bookmarkEnd w:id="11"/>
    </w:p>
    <w:p w14:paraId="7DC367DC" w14:textId="76FCFA3B" w:rsidR="0077334C" w:rsidRDefault="0077334C" w:rsidP="0077334C">
      <w:r w:rsidRPr="0077334C">
        <w:t xml:space="preserve">Este roteiro descreve o passo a passo para implantação da infraestrutura AWS do sistema de eventos, contemplando os serviços: </w:t>
      </w:r>
      <w:proofErr w:type="spellStart"/>
      <w:r w:rsidRPr="0077334C">
        <w:t>Amazon</w:t>
      </w:r>
      <w:proofErr w:type="spellEnd"/>
      <w:r w:rsidRPr="0077334C">
        <w:t xml:space="preserve"> VPC, Aurora</w:t>
      </w:r>
      <w:r w:rsidR="004F21B4">
        <w:t xml:space="preserve"> </w:t>
      </w:r>
      <w:proofErr w:type="spellStart"/>
      <w:r w:rsidR="004F21B4">
        <w:t>and</w:t>
      </w:r>
      <w:proofErr w:type="spellEnd"/>
      <w:r w:rsidRPr="0077334C">
        <w:t xml:space="preserve"> RDS (MySQL), </w:t>
      </w:r>
      <w:proofErr w:type="spellStart"/>
      <w:r w:rsidRPr="0077334C">
        <w:t>Elastic</w:t>
      </w:r>
      <w:proofErr w:type="spellEnd"/>
      <w:r w:rsidRPr="0077334C">
        <w:t xml:space="preserve"> </w:t>
      </w:r>
      <w:proofErr w:type="spellStart"/>
      <w:r w:rsidRPr="0077334C">
        <w:t>Beanstalk</w:t>
      </w:r>
      <w:proofErr w:type="spellEnd"/>
      <w:r w:rsidRPr="0077334C">
        <w:t xml:space="preserve"> (</w:t>
      </w:r>
      <w:proofErr w:type="spellStart"/>
      <w:r w:rsidRPr="0077334C">
        <w:t>back-end</w:t>
      </w:r>
      <w:proofErr w:type="spellEnd"/>
      <w:r w:rsidRPr="0077334C">
        <w:t xml:space="preserve">) e </w:t>
      </w:r>
      <w:proofErr w:type="spellStart"/>
      <w:r w:rsidRPr="0077334C">
        <w:t>Amazon</w:t>
      </w:r>
      <w:proofErr w:type="spellEnd"/>
      <w:r w:rsidRPr="0077334C">
        <w:t xml:space="preserve"> S3 (front-</w:t>
      </w:r>
      <w:proofErr w:type="spellStart"/>
      <w:r w:rsidRPr="0077334C">
        <w:t>end</w:t>
      </w:r>
      <w:proofErr w:type="spellEnd"/>
      <w:r w:rsidRPr="0077334C">
        <w:t>).</w:t>
      </w:r>
    </w:p>
    <w:p w14:paraId="561B6B45" w14:textId="77777777" w:rsidR="00385888" w:rsidRPr="00377380" w:rsidRDefault="00385888" w:rsidP="00385888">
      <w:pPr>
        <w:rPr>
          <w:i/>
          <w:iCs/>
          <w:color w:val="EE0000"/>
        </w:rPr>
      </w:pPr>
      <w:proofErr w:type="spellStart"/>
      <w:r w:rsidRPr="00377380">
        <w:rPr>
          <w:i/>
          <w:iCs/>
          <w:color w:val="EE0000"/>
        </w:rPr>
        <w:t>Obs</w:t>
      </w:r>
      <w:proofErr w:type="spellEnd"/>
      <w:r w:rsidRPr="00377380">
        <w:rPr>
          <w:i/>
          <w:iCs/>
          <w:color w:val="EE0000"/>
        </w:rPr>
        <w:t>: As configurações não especificadas no roteiro devem ser mantidas com o padrão da AWS</w:t>
      </w:r>
    </w:p>
    <w:p w14:paraId="403ACB16" w14:textId="77777777" w:rsidR="0077334C" w:rsidRDefault="0077334C" w:rsidP="0077334C"/>
    <w:p w14:paraId="77DBFC4F" w14:textId="77777777" w:rsidR="007455AA" w:rsidRDefault="007455AA" w:rsidP="007455AA">
      <w:pPr>
        <w:rPr>
          <w:b/>
          <w:bCs/>
        </w:rPr>
      </w:pPr>
      <w:r w:rsidRPr="007455AA">
        <w:rPr>
          <w:b/>
          <w:bCs/>
        </w:rPr>
        <w:t xml:space="preserve">Etapa 1 – </w:t>
      </w:r>
      <w:r w:rsidRPr="007455AA">
        <w:t>Criação da VPC (Virtual Private Cloud)</w:t>
      </w:r>
    </w:p>
    <w:p w14:paraId="1E072B23" w14:textId="77777777" w:rsidR="007455AA" w:rsidRPr="007455AA" w:rsidRDefault="007455AA" w:rsidP="007455AA">
      <w:pPr>
        <w:rPr>
          <w:b/>
          <w:bCs/>
        </w:rPr>
      </w:pPr>
    </w:p>
    <w:p w14:paraId="4D6B6380" w14:textId="77777777" w:rsidR="007455AA" w:rsidRDefault="007455AA" w:rsidP="007455AA">
      <w:r w:rsidRPr="007455AA">
        <w:rPr>
          <w:b/>
          <w:bCs/>
        </w:rPr>
        <w:t>Objetivo:</w:t>
      </w:r>
      <w:r w:rsidRPr="007455AA">
        <w:t xml:space="preserve"> Criar uma rede virtual isolada que hospede o banco de dados e a aplicação </w:t>
      </w:r>
      <w:proofErr w:type="spellStart"/>
      <w:r w:rsidRPr="007455AA">
        <w:t>back-end</w:t>
      </w:r>
      <w:proofErr w:type="spellEnd"/>
      <w:r w:rsidRPr="007455AA">
        <w:t xml:space="preserve"> com segurança e controle de tráfego.</w:t>
      </w:r>
    </w:p>
    <w:p w14:paraId="0FCD807E" w14:textId="77777777" w:rsidR="007455AA" w:rsidRPr="007455AA" w:rsidRDefault="007455AA" w:rsidP="007455AA"/>
    <w:p w14:paraId="2BD508A2" w14:textId="77777777" w:rsidR="007455AA" w:rsidRPr="007455AA" w:rsidRDefault="007455AA" w:rsidP="007455AA">
      <w:r w:rsidRPr="007455AA">
        <w:rPr>
          <w:b/>
          <w:bCs/>
        </w:rPr>
        <w:t>Passos:</w:t>
      </w:r>
    </w:p>
    <w:p w14:paraId="26B8EE3E" w14:textId="77777777" w:rsidR="007455AA" w:rsidRPr="007455AA" w:rsidRDefault="007455AA" w:rsidP="001E5108">
      <w:pPr>
        <w:numPr>
          <w:ilvl w:val="0"/>
          <w:numId w:val="9"/>
        </w:numPr>
      </w:pPr>
      <w:r w:rsidRPr="007455AA">
        <w:t xml:space="preserve">Acesse o console da AWS → </w:t>
      </w:r>
      <w:r w:rsidRPr="007455AA">
        <w:rPr>
          <w:b/>
          <w:bCs/>
        </w:rPr>
        <w:t>VPC</w:t>
      </w:r>
      <w:r w:rsidRPr="007455AA">
        <w:t xml:space="preserve"> → </w:t>
      </w:r>
      <w:proofErr w:type="spellStart"/>
      <w:r w:rsidRPr="007455AA">
        <w:rPr>
          <w:i/>
          <w:iCs/>
        </w:rPr>
        <w:t>Your</w:t>
      </w:r>
      <w:proofErr w:type="spellEnd"/>
      <w:r w:rsidRPr="007455AA">
        <w:rPr>
          <w:i/>
          <w:iCs/>
        </w:rPr>
        <w:t xml:space="preserve"> </w:t>
      </w:r>
      <w:proofErr w:type="spellStart"/>
      <w:r w:rsidRPr="007455AA">
        <w:rPr>
          <w:i/>
          <w:iCs/>
        </w:rPr>
        <w:t>VPCs</w:t>
      </w:r>
      <w:proofErr w:type="spellEnd"/>
      <w:r w:rsidRPr="007455AA">
        <w:t xml:space="preserve"> → </w:t>
      </w:r>
      <w:proofErr w:type="spellStart"/>
      <w:r w:rsidRPr="007455AA">
        <w:rPr>
          <w:b/>
          <w:bCs/>
        </w:rPr>
        <w:t>Create</w:t>
      </w:r>
      <w:proofErr w:type="spellEnd"/>
      <w:r w:rsidRPr="007455AA">
        <w:rPr>
          <w:b/>
          <w:bCs/>
        </w:rPr>
        <w:t xml:space="preserve"> VPC</w:t>
      </w:r>
    </w:p>
    <w:p w14:paraId="1F988DA1" w14:textId="77777777" w:rsidR="007455AA" w:rsidRPr="007455AA" w:rsidRDefault="007455AA" w:rsidP="001E5108">
      <w:pPr>
        <w:numPr>
          <w:ilvl w:val="0"/>
          <w:numId w:val="9"/>
        </w:numPr>
      </w:pPr>
      <w:r w:rsidRPr="007455AA">
        <w:t xml:space="preserve">Escolha a opção </w:t>
      </w:r>
      <w:r w:rsidRPr="007455AA">
        <w:rPr>
          <w:b/>
          <w:bCs/>
        </w:rPr>
        <w:t xml:space="preserve">“VPC </w:t>
      </w:r>
      <w:proofErr w:type="spellStart"/>
      <w:r w:rsidRPr="007455AA">
        <w:rPr>
          <w:b/>
          <w:bCs/>
        </w:rPr>
        <w:t>and</w:t>
      </w:r>
      <w:proofErr w:type="spellEnd"/>
      <w:r w:rsidRPr="007455AA">
        <w:rPr>
          <w:b/>
          <w:bCs/>
        </w:rPr>
        <w:t xml:space="preserve"> more”</w:t>
      </w:r>
    </w:p>
    <w:p w14:paraId="3A7E0971" w14:textId="77777777" w:rsidR="007455AA" w:rsidRPr="007455AA" w:rsidRDefault="007455AA" w:rsidP="001E5108">
      <w:pPr>
        <w:numPr>
          <w:ilvl w:val="0"/>
          <w:numId w:val="9"/>
        </w:numPr>
      </w:pPr>
      <w:r w:rsidRPr="007455AA">
        <w:t>Configure os parâmetros:</w:t>
      </w:r>
    </w:p>
    <w:p w14:paraId="103D177C" w14:textId="3B24DAF0" w:rsidR="007455AA" w:rsidRPr="007455AA" w:rsidRDefault="007455AA" w:rsidP="001E5108">
      <w:pPr>
        <w:numPr>
          <w:ilvl w:val="1"/>
          <w:numId w:val="9"/>
        </w:numPr>
      </w:pPr>
      <w:proofErr w:type="spellStart"/>
      <w:r w:rsidRPr="007455AA">
        <w:rPr>
          <w:b/>
          <w:bCs/>
        </w:rPr>
        <w:t>Name</w:t>
      </w:r>
      <w:proofErr w:type="spellEnd"/>
      <w:r w:rsidRPr="007455AA">
        <w:rPr>
          <w:b/>
          <w:bCs/>
        </w:rPr>
        <w:t>:</w:t>
      </w:r>
      <w:r w:rsidRPr="007455AA">
        <w:t xml:space="preserve"> </w:t>
      </w:r>
      <w:bookmarkStart w:id="12" w:name="_Hlk215330111"/>
      <w:proofErr w:type="spellStart"/>
      <w:r w:rsidRPr="007455AA">
        <w:t>vpc-evt</w:t>
      </w:r>
      <w:r w:rsidR="0047466A">
        <w:t>-vpc</w:t>
      </w:r>
      <w:bookmarkEnd w:id="12"/>
      <w:proofErr w:type="spellEnd"/>
    </w:p>
    <w:p w14:paraId="12BAA4F3" w14:textId="77777777" w:rsidR="007455AA" w:rsidRPr="007455AA" w:rsidRDefault="007455AA" w:rsidP="001E5108">
      <w:pPr>
        <w:numPr>
          <w:ilvl w:val="1"/>
          <w:numId w:val="9"/>
        </w:numPr>
      </w:pPr>
      <w:r w:rsidRPr="007455AA">
        <w:rPr>
          <w:b/>
          <w:bCs/>
        </w:rPr>
        <w:t>IPv4 CIDR:</w:t>
      </w:r>
      <w:r w:rsidRPr="007455AA">
        <w:t xml:space="preserve"> 10.0.0.0/16</w:t>
      </w:r>
    </w:p>
    <w:p w14:paraId="1D56BAE6" w14:textId="77777777" w:rsidR="007455AA" w:rsidRPr="007455AA" w:rsidRDefault="007455AA" w:rsidP="001E5108">
      <w:pPr>
        <w:numPr>
          <w:ilvl w:val="1"/>
          <w:numId w:val="9"/>
        </w:numPr>
      </w:pPr>
      <w:proofErr w:type="spellStart"/>
      <w:r w:rsidRPr="007455AA">
        <w:rPr>
          <w:b/>
          <w:bCs/>
        </w:rPr>
        <w:t>Number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of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Availability</w:t>
      </w:r>
      <w:proofErr w:type="spellEnd"/>
      <w:r w:rsidRPr="007455AA">
        <w:rPr>
          <w:b/>
          <w:bCs/>
        </w:rPr>
        <w:t xml:space="preserve"> Zones:</w:t>
      </w:r>
      <w:r w:rsidRPr="007455AA">
        <w:t xml:space="preserve"> 2</w:t>
      </w:r>
    </w:p>
    <w:p w14:paraId="234CBB02" w14:textId="77777777" w:rsidR="007455AA" w:rsidRPr="007455AA" w:rsidRDefault="007455AA" w:rsidP="001E5108">
      <w:pPr>
        <w:numPr>
          <w:ilvl w:val="1"/>
          <w:numId w:val="9"/>
        </w:numPr>
      </w:pPr>
      <w:proofErr w:type="spellStart"/>
      <w:r w:rsidRPr="007455AA">
        <w:rPr>
          <w:b/>
          <w:bCs/>
        </w:rPr>
        <w:t>Number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of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public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subnets</w:t>
      </w:r>
      <w:proofErr w:type="spellEnd"/>
      <w:r w:rsidRPr="007455AA">
        <w:rPr>
          <w:b/>
          <w:bCs/>
        </w:rPr>
        <w:t>:</w:t>
      </w:r>
      <w:r w:rsidRPr="007455AA">
        <w:t xml:space="preserve"> 2</w:t>
      </w:r>
    </w:p>
    <w:p w14:paraId="51AF1112" w14:textId="77777777" w:rsidR="007455AA" w:rsidRPr="007455AA" w:rsidRDefault="007455AA" w:rsidP="001E5108">
      <w:pPr>
        <w:numPr>
          <w:ilvl w:val="1"/>
          <w:numId w:val="9"/>
        </w:numPr>
      </w:pPr>
      <w:proofErr w:type="spellStart"/>
      <w:r w:rsidRPr="007455AA">
        <w:rPr>
          <w:b/>
          <w:bCs/>
        </w:rPr>
        <w:t>Number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of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private</w:t>
      </w:r>
      <w:proofErr w:type="spellEnd"/>
      <w:r w:rsidRPr="007455AA">
        <w:rPr>
          <w:b/>
          <w:bCs/>
        </w:rPr>
        <w:t xml:space="preserve"> </w:t>
      </w:r>
      <w:proofErr w:type="spellStart"/>
      <w:r w:rsidRPr="007455AA">
        <w:rPr>
          <w:b/>
          <w:bCs/>
        </w:rPr>
        <w:t>subnets</w:t>
      </w:r>
      <w:proofErr w:type="spellEnd"/>
      <w:r w:rsidRPr="007455AA">
        <w:rPr>
          <w:b/>
          <w:bCs/>
        </w:rPr>
        <w:t>:</w:t>
      </w:r>
      <w:r w:rsidRPr="007455AA">
        <w:t xml:space="preserve"> 2</w:t>
      </w:r>
    </w:p>
    <w:p w14:paraId="442EB51B" w14:textId="1E85E542" w:rsidR="007455AA" w:rsidRPr="007455AA" w:rsidRDefault="007455AA" w:rsidP="001E5108">
      <w:pPr>
        <w:numPr>
          <w:ilvl w:val="1"/>
          <w:numId w:val="9"/>
        </w:numPr>
      </w:pPr>
      <w:r w:rsidRPr="007455AA">
        <w:rPr>
          <w:b/>
          <w:bCs/>
        </w:rPr>
        <w:t>NAT gateways:</w:t>
      </w:r>
      <w:r w:rsidRPr="007455AA">
        <w:t xml:space="preserve"> </w:t>
      </w:r>
      <w:r w:rsidR="00061221">
        <w:t>nenhuma</w:t>
      </w:r>
    </w:p>
    <w:p w14:paraId="4EE6B748" w14:textId="77777777" w:rsidR="007455AA" w:rsidRDefault="007455AA" w:rsidP="001E5108">
      <w:pPr>
        <w:numPr>
          <w:ilvl w:val="1"/>
          <w:numId w:val="9"/>
        </w:numPr>
      </w:pPr>
      <w:r w:rsidRPr="007455AA">
        <w:rPr>
          <w:b/>
          <w:bCs/>
        </w:rPr>
        <w:t xml:space="preserve">VPC </w:t>
      </w:r>
      <w:proofErr w:type="spellStart"/>
      <w:r w:rsidRPr="007455AA">
        <w:rPr>
          <w:b/>
          <w:bCs/>
        </w:rPr>
        <w:t>endpoints</w:t>
      </w:r>
      <w:proofErr w:type="spellEnd"/>
      <w:r w:rsidRPr="007455AA">
        <w:rPr>
          <w:b/>
          <w:bCs/>
        </w:rPr>
        <w:t>:</w:t>
      </w:r>
      <w:r w:rsidRPr="007455AA">
        <w:t xml:space="preserve"> manter padrão</w:t>
      </w:r>
    </w:p>
    <w:p w14:paraId="147805B0" w14:textId="77777777" w:rsidR="004F316E" w:rsidRPr="007455AA" w:rsidRDefault="004F316E" w:rsidP="001E5108">
      <w:pPr>
        <w:numPr>
          <w:ilvl w:val="1"/>
          <w:numId w:val="9"/>
        </w:numPr>
      </w:pPr>
    </w:p>
    <w:p w14:paraId="04122345" w14:textId="77777777" w:rsidR="007455AA" w:rsidRPr="004F316E" w:rsidRDefault="007455AA" w:rsidP="001E5108">
      <w:pPr>
        <w:numPr>
          <w:ilvl w:val="0"/>
          <w:numId w:val="9"/>
        </w:numPr>
      </w:pPr>
      <w:r w:rsidRPr="007455AA">
        <w:t xml:space="preserve">Clique em </w:t>
      </w:r>
      <w:proofErr w:type="spellStart"/>
      <w:r w:rsidRPr="007455AA">
        <w:rPr>
          <w:b/>
          <w:bCs/>
        </w:rPr>
        <w:t>Create</w:t>
      </w:r>
      <w:proofErr w:type="spellEnd"/>
      <w:r w:rsidRPr="007455AA">
        <w:rPr>
          <w:b/>
          <w:bCs/>
        </w:rPr>
        <w:t xml:space="preserve"> VPC</w:t>
      </w:r>
    </w:p>
    <w:p w14:paraId="32015AA8" w14:textId="77777777" w:rsidR="004F316E" w:rsidRPr="007455AA" w:rsidRDefault="004F316E" w:rsidP="004F316E">
      <w:pPr>
        <w:ind w:left="720"/>
      </w:pPr>
    </w:p>
    <w:p w14:paraId="46DFC6F0" w14:textId="77777777" w:rsidR="007455AA" w:rsidRPr="007455AA" w:rsidRDefault="007455AA" w:rsidP="007455AA">
      <w:r w:rsidRPr="007455AA">
        <w:rPr>
          <w:b/>
          <w:bCs/>
        </w:rPr>
        <w:lastRenderedPageBreak/>
        <w:t>Resultado:</w:t>
      </w:r>
      <w:r w:rsidRPr="007455AA">
        <w:br/>
        <w:t>A AWS criará automaticamente:</w:t>
      </w:r>
    </w:p>
    <w:p w14:paraId="11DFB9DC" w14:textId="1A07E856" w:rsidR="007455AA" w:rsidRPr="007455AA" w:rsidRDefault="007455AA" w:rsidP="001E5108">
      <w:pPr>
        <w:numPr>
          <w:ilvl w:val="0"/>
          <w:numId w:val="10"/>
        </w:numPr>
      </w:pPr>
      <w:r w:rsidRPr="007455AA">
        <w:t xml:space="preserve">1 </w:t>
      </w:r>
      <w:r w:rsidRPr="007455AA">
        <w:rPr>
          <w:b/>
          <w:bCs/>
        </w:rPr>
        <w:t xml:space="preserve">VPC </w:t>
      </w:r>
      <w:r w:rsidRPr="0039217B">
        <w:t>(10.0.0.0/16)</w:t>
      </w:r>
    </w:p>
    <w:p w14:paraId="4EE9EA23" w14:textId="68F8B0C9" w:rsidR="007455AA" w:rsidRPr="007455AA" w:rsidRDefault="007455AA" w:rsidP="001E5108">
      <w:pPr>
        <w:numPr>
          <w:ilvl w:val="0"/>
          <w:numId w:val="10"/>
        </w:numPr>
      </w:pPr>
      <w:r w:rsidRPr="007455AA">
        <w:t xml:space="preserve">2 </w:t>
      </w:r>
      <w:proofErr w:type="spellStart"/>
      <w:r w:rsidRPr="007455AA">
        <w:rPr>
          <w:b/>
          <w:bCs/>
        </w:rPr>
        <w:t>sub-redes</w:t>
      </w:r>
      <w:proofErr w:type="spellEnd"/>
      <w:r w:rsidRPr="007455AA">
        <w:rPr>
          <w:b/>
          <w:bCs/>
        </w:rPr>
        <w:t xml:space="preserve"> públicas</w:t>
      </w:r>
      <w:r w:rsidRPr="007455AA">
        <w:t xml:space="preserve"> (</w:t>
      </w:r>
      <w:r w:rsidR="00D27E18" w:rsidRPr="00D27E18">
        <w:t>10.0.0.0/20</w:t>
      </w:r>
      <w:r w:rsidRPr="007455AA">
        <w:t xml:space="preserve">, </w:t>
      </w:r>
      <w:r w:rsidR="003714E3" w:rsidRPr="003714E3">
        <w:t>10.0.16.0/20</w:t>
      </w:r>
      <w:r w:rsidR="0039217B">
        <w:t>)</w:t>
      </w:r>
    </w:p>
    <w:p w14:paraId="7EC829E9" w14:textId="096F74F8" w:rsidR="007455AA" w:rsidRPr="007455AA" w:rsidRDefault="007455AA" w:rsidP="001E5108">
      <w:pPr>
        <w:numPr>
          <w:ilvl w:val="0"/>
          <w:numId w:val="10"/>
        </w:numPr>
      </w:pPr>
      <w:r w:rsidRPr="007455AA">
        <w:t xml:space="preserve">2 </w:t>
      </w:r>
      <w:proofErr w:type="spellStart"/>
      <w:r w:rsidRPr="007455AA">
        <w:rPr>
          <w:b/>
          <w:bCs/>
        </w:rPr>
        <w:t>sub-redes</w:t>
      </w:r>
      <w:proofErr w:type="spellEnd"/>
      <w:r w:rsidRPr="007455AA">
        <w:rPr>
          <w:b/>
          <w:bCs/>
        </w:rPr>
        <w:t xml:space="preserve"> privadas</w:t>
      </w:r>
      <w:r w:rsidRPr="007455AA">
        <w:t xml:space="preserve"> (</w:t>
      </w:r>
      <w:r w:rsidR="003714E3" w:rsidRPr="003714E3">
        <w:t>10.0.128.0/20</w:t>
      </w:r>
      <w:r w:rsidRPr="007455AA">
        <w:t xml:space="preserve">, </w:t>
      </w:r>
      <w:r w:rsidR="003714E3" w:rsidRPr="003714E3">
        <w:t>10.0.144.0/20</w:t>
      </w:r>
      <w:r w:rsidRPr="007455AA">
        <w:t>)</w:t>
      </w:r>
    </w:p>
    <w:p w14:paraId="00E10808" w14:textId="35FF8F0D" w:rsidR="007455AA" w:rsidRPr="007455AA" w:rsidRDefault="007455AA" w:rsidP="001E5108">
      <w:pPr>
        <w:numPr>
          <w:ilvl w:val="0"/>
          <w:numId w:val="10"/>
        </w:numPr>
      </w:pPr>
      <w:r w:rsidRPr="007455AA">
        <w:t xml:space="preserve">1 </w:t>
      </w:r>
      <w:r w:rsidRPr="007455AA">
        <w:rPr>
          <w:b/>
          <w:bCs/>
        </w:rPr>
        <w:t>Internet Gateway</w:t>
      </w:r>
      <w:r w:rsidRPr="007455AA">
        <w:t xml:space="preserve"> (acesso público)</w:t>
      </w:r>
    </w:p>
    <w:p w14:paraId="223FBDA7" w14:textId="77777777" w:rsidR="0077334C" w:rsidRDefault="0077334C" w:rsidP="0077334C"/>
    <w:p w14:paraId="2403561A" w14:textId="77777777" w:rsidR="004264D7" w:rsidRPr="0077334C" w:rsidRDefault="004264D7" w:rsidP="0077334C"/>
    <w:p w14:paraId="02538584" w14:textId="77777777" w:rsidR="00C37927" w:rsidRDefault="00C37927" w:rsidP="008D3C27">
      <w:pPr>
        <w:ind w:left="1416" w:hanging="1416"/>
        <w:rPr>
          <w:b/>
          <w:bCs/>
        </w:rPr>
      </w:pPr>
      <w:r w:rsidRPr="00C37927">
        <w:rPr>
          <w:b/>
          <w:bCs/>
        </w:rPr>
        <w:t xml:space="preserve">Etapa 2 — </w:t>
      </w:r>
      <w:r w:rsidRPr="00C37927">
        <w:t xml:space="preserve">Criar Security </w:t>
      </w:r>
      <w:proofErr w:type="spellStart"/>
      <w:r w:rsidRPr="00C37927">
        <w:t>Groups</w:t>
      </w:r>
      <w:proofErr w:type="spellEnd"/>
      <w:r w:rsidRPr="00C37927">
        <w:t xml:space="preserve"> (</w:t>
      </w:r>
      <w:proofErr w:type="spellStart"/>
      <w:r w:rsidRPr="00C37927">
        <w:t>SGs</w:t>
      </w:r>
      <w:proofErr w:type="spellEnd"/>
      <w:r w:rsidRPr="00C37927">
        <w:t>)</w:t>
      </w:r>
    </w:p>
    <w:p w14:paraId="522B1C22" w14:textId="77777777" w:rsidR="004264D7" w:rsidRPr="00C37927" w:rsidRDefault="004264D7" w:rsidP="008D3C27">
      <w:pPr>
        <w:ind w:left="708" w:hanging="708"/>
        <w:rPr>
          <w:b/>
          <w:bCs/>
        </w:rPr>
      </w:pPr>
    </w:p>
    <w:p w14:paraId="5935D951" w14:textId="0C7009C8" w:rsidR="00C37927" w:rsidRDefault="00C37927" w:rsidP="004264D7">
      <w:pPr>
        <w:rPr>
          <w:b/>
          <w:bCs/>
        </w:rPr>
      </w:pPr>
      <w:r w:rsidRPr="00C37927">
        <w:rPr>
          <w:b/>
          <w:bCs/>
        </w:rPr>
        <w:t xml:space="preserve">SG 1 — </w:t>
      </w:r>
      <w:proofErr w:type="spellStart"/>
      <w:r w:rsidRPr="006B0DDD">
        <w:t>sg-beanstalk</w:t>
      </w:r>
      <w:proofErr w:type="spellEnd"/>
      <w:r w:rsidRPr="006B0DDD">
        <w:t xml:space="preserve"> (para </w:t>
      </w:r>
      <w:proofErr w:type="spellStart"/>
      <w:r w:rsidRPr="006B0DDD">
        <w:t>Elastic</w:t>
      </w:r>
      <w:proofErr w:type="spellEnd"/>
      <w:r w:rsidRPr="006B0DDD">
        <w:t xml:space="preserve"> </w:t>
      </w:r>
      <w:proofErr w:type="spellStart"/>
      <w:r w:rsidRPr="006B0DDD">
        <w:t>Beanstalk</w:t>
      </w:r>
      <w:proofErr w:type="spellEnd"/>
      <w:r w:rsidRPr="006B0DDD">
        <w:t>)</w:t>
      </w:r>
    </w:p>
    <w:p w14:paraId="7E03C3B2" w14:textId="77777777" w:rsidR="00705DB7" w:rsidRPr="00C37927" w:rsidRDefault="00705DB7" w:rsidP="004264D7">
      <w:pPr>
        <w:rPr>
          <w:b/>
          <w:bCs/>
        </w:rPr>
      </w:pPr>
    </w:p>
    <w:p w14:paraId="01DED365" w14:textId="77777777" w:rsidR="00C37927" w:rsidRDefault="00C37927" w:rsidP="00C37927">
      <w:r w:rsidRPr="00C37927">
        <w:rPr>
          <w:b/>
          <w:bCs/>
        </w:rPr>
        <w:t>Objetivo:</w:t>
      </w:r>
      <w:r w:rsidRPr="00C37927">
        <w:t xml:space="preserve"> Permitir acesso HTTP/HTTPS público ao front-</w:t>
      </w:r>
      <w:proofErr w:type="spellStart"/>
      <w:r w:rsidRPr="00C37927">
        <w:t>end</w:t>
      </w:r>
      <w:proofErr w:type="spellEnd"/>
      <w:r w:rsidRPr="00C37927">
        <w:t xml:space="preserve"> da aplicação (via </w:t>
      </w:r>
      <w:proofErr w:type="spellStart"/>
      <w:r w:rsidRPr="00C37927">
        <w:t>load</w:t>
      </w:r>
      <w:proofErr w:type="spellEnd"/>
      <w:r w:rsidRPr="00C37927">
        <w:t xml:space="preserve"> </w:t>
      </w:r>
      <w:proofErr w:type="spellStart"/>
      <w:r w:rsidRPr="00C37927">
        <w:t>balancer</w:t>
      </w:r>
      <w:proofErr w:type="spellEnd"/>
      <w:r w:rsidRPr="00C37927">
        <w:t>/</w:t>
      </w:r>
      <w:proofErr w:type="spellStart"/>
      <w:r w:rsidRPr="00C37927">
        <w:t>instances</w:t>
      </w:r>
      <w:proofErr w:type="spellEnd"/>
      <w:r w:rsidRPr="00C37927">
        <w:t>).</w:t>
      </w:r>
    </w:p>
    <w:p w14:paraId="12D97880" w14:textId="77777777" w:rsidR="00705DB7" w:rsidRPr="00C37927" w:rsidRDefault="00705DB7" w:rsidP="00C37927"/>
    <w:p w14:paraId="5C608170" w14:textId="77777777" w:rsidR="00C37927" w:rsidRPr="00C37927" w:rsidRDefault="00C37927" w:rsidP="001E5108">
      <w:pPr>
        <w:numPr>
          <w:ilvl w:val="0"/>
          <w:numId w:val="11"/>
        </w:numPr>
      </w:pPr>
      <w:r w:rsidRPr="00C37927">
        <w:t xml:space="preserve">Vá em </w:t>
      </w:r>
      <w:r w:rsidRPr="00C37927">
        <w:rPr>
          <w:b/>
          <w:bCs/>
        </w:rPr>
        <w:t xml:space="preserve">VPC → Security </w:t>
      </w:r>
      <w:proofErr w:type="spellStart"/>
      <w:r w:rsidRPr="00C37927">
        <w:rPr>
          <w:b/>
          <w:bCs/>
        </w:rPr>
        <w:t>Groups</w:t>
      </w:r>
      <w:proofErr w:type="spellEnd"/>
      <w:r w:rsidRPr="00C37927">
        <w:rPr>
          <w:b/>
          <w:bCs/>
        </w:rPr>
        <w:t xml:space="preserve"> → </w:t>
      </w:r>
      <w:proofErr w:type="spellStart"/>
      <w:r w:rsidRPr="00C37927">
        <w:rPr>
          <w:b/>
          <w:bCs/>
        </w:rPr>
        <w:t>Create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security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group</w:t>
      </w:r>
      <w:proofErr w:type="spellEnd"/>
      <w:r w:rsidRPr="00C37927">
        <w:t>.</w:t>
      </w:r>
    </w:p>
    <w:p w14:paraId="7D5284EC" w14:textId="77777777" w:rsidR="00C37927" w:rsidRPr="00C37927" w:rsidRDefault="00C37927" w:rsidP="001E5108">
      <w:pPr>
        <w:numPr>
          <w:ilvl w:val="0"/>
          <w:numId w:val="11"/>
        </w:numPr>
      </w:pPr>
      <w:r w:rsidRPr="00C37927">
        <w:t>Preencha:</w:t>
      </w:r>
    </w:p>
    <w:p w14:paraId="61C23D68" w14:textId="362C0BAE" w:rsidR="00C37927" w:rsidRPr="00C37927" w:rsidRDefault="00C37927" w:rsidP="001E5108">
      <w:pPr>
        <w:numPr>
          <w:ilvl w:val="1"/>
          <w:numId w:val="11"/>
        </w:numPr>
      </w:pPr>
      <w:proofErr w:type="spellStart"/>
      <w:r w:rsidRPr="00C37927">
        <w:rPr>
          <w:b/>
          <w:bCs/>
        </w:rPr>
        <w:t>Name</w:t>
      </w:r>
      <w:proofErr w:type="spellEnd"/>
      <w:r w:rsidRPr="00C37927">
        <w:rPr>
          <w:b/>
          <w:bCs/>
        </w:rPr>
        <w:t>:</w:t>
      </w:r>
      <w:r w:rsidRPr="00C37927">
        <w:t xml:space="preserve"> </w:t>
      </w:r>
      <w:bookmarkStart w:id="13" w:name="_Hlk213614885"/>
      <w:proofErr w:type="spellStart"/>
      <w:r w:rsidR="00705DB7">
        <w:t>evt-</w:t>
      </w:r>
      <w:r w:rsidRPr="00C37927">
        <w:t>sg-beanstalk</w:t>
      </w:r>
      <w:bookmarkEnd w:id="13"/>
      <w:proofErr w:type="spellEnd"/>
    </w:p>
    <w:p w14:paraId="73BA995E" w14:textId="21B1EECB" w:rsidR="00C37927" w:rsidRPr="00C37927" w:rsidRDefault="00C37927" w:rsidP="001E5108">
      <w:pPr>
        <w:numPr>
          <w:ilvl w:val="1"/>
          <w:numId w:val="11"/>
        </w:numPr>
      </w:pPr>
      <w:r w:rsidRPr="00C37927">
        <w:rPr>
          <w:b/>
          <w:bCs/>
        </w:rPr>
        <w:t>VPC:</w:t>
      </w:r>
      <w:r w:rsidRPr="00C37927">
        <w:t xml:space="preserve"> </w:t>
      </w:r>
      <w:proofErr w:type="spellStart"/>
      <w:r w:rsidR="00DA6CEE" w:rsidRPr="007455AA">
        <w:t>vpc-evt</w:t>
      </w:r>
      <w:r w:rsidR="00DA6CEE">
        <w:t>-vpc</w:t>
      </w:r>
      <w:proofErr w:type="spellEnd"/>
    </w:p>
    <w:p w14:paraId="589A9C24" w14:textId="5DC43A1E" w:rsidR="00C37927" w:rsidRPr="00C37927" w:rsidRDefault="00C37927" w:rsidP="001E5108">
      <w:pPr>
        <w:numPr>
          <w:ilvl w:val="1"/>
          <w:numId w:val="11"/>
        </w:numPr>
      </w:pPr>
      <w:proofErr w:type="spellStart"/>
      <w:r w:rsidRPr="00C37927">
        <w:rPr>
          <w:b/>
          <w:bCs/>
        </w:rPr>
        <w:t>Description</w:t>
      </w:r>
      <w:proofErr w:type="spellEnd"/>
      <w:r w:rsidRPr="00C37927">
        <w:rPr>
          <w:b/>
          <w:bCs/>
        </w:rPr>
        <w:t>:</w:t>
      </w:r>
      <w:r w:rsidRPr="00C37927">
        <w:t xml:space="preserve"> SG para </w:t>
      </w:r>
      <w:proofErr w:type="spellStart"/>
      <w:r w:rsidRPr="00C37927">
        <w:t>Elastic</w:t>
      </w:r>
      <w:proofErr w:type="spellEnd"/>
      <w:r w:rsidRPr="00C37927">
        <w:t xml:space="preserve"> </w:t>
      </w:r>
      <w:proofErr w:type="spellStart"/>
      <w:r w:rsidRPr="00C37927">
        <w:t>Beanstalk</w:t>
      </w:r>
      <w:proofErr w:type="spellEnd"/>
    </w:p>
    <w:p w14:paraId="3E64E79F" w14:textId="77777777" w:rsidR="00C37927" w:rsidRPr="00C37927" w:rsidRDefault="00C37927" w:rsidP="001E5108">
      <w:pPr>
        <w:numPr>
          <w:ilvl w:val="0"/>
          <w:numId w:val="11"/>
        </w:numPr>
      </w:pPr>
      <w:r w:rsidRPr="00C37927">
        <w:rPr>
          <w:b/>
          <w:bCs/>
        </w:rPr>
        <w:t xml:space="preserve">Inbound </w:t>
      </w:r>
      <w:proofErr w:type="spellStart"/>
      <w:r w:rsidRPr="00C37927">
        <w:rPr>
          <w:b/>
          <w:bCs/>
        </w:rPr>
        <w:t>rules</w:t>
      </w:r>
      <w:proofErr w:type="spellEnd"/>
      <w:r w:rsidRPr="00C37927">
        <w:rPr>
          <w:b/>
          <w:bCs/>
        </w:rPr>
        <w:t>:</w:t>
      </w:r>
    </w:p>
    <w:p w14:paraId="401690BC" w14:textId="77777777" w:rsidR="00C37927" w:rsidRPr="00C37927" w:rsidRDefault="00C37927" w:rsidP="001E5108">
      <w:pPr>
        <w:numPr>
          <w:ilvl w:val="1"/>
          <w:numId w:val="11"/>
        </w:numPr>
      </w:pPr>
      <w:proofErr w:type="spellStart"/>
      <w:r w:rsidRPr="00C37927">
        <w:rPr>
          <w:b/>
          <w:bCs/>
        </w:rPr>
        <w:t>Type</w:t>
      </w:r>
      <w:proofErr w:type="spellEnd"/>
      <w:r w:rsidRPr="00C37927">
        <w:rPr>
          <w:b/>
          <w:bCs/>
        </w:rPr>
        <w:t>:</w:t>
      </w:r>
      <w:r w:rsidRPr="00C37927">
        <w:t xml:space="preserve"> HTTP → </w:t>
      </w:r>
      <w:proofErr w:type="spellStart"/>
      <w:r w:rsidRPr="00C37927">
        <w:rPr>
          <w:b/>
          <w:bCs/>
        </w:rPr>
        <w:t>Port</w:t>
      </w:r>
      <w:proofErr w:type="spellEnd"/>
      <w:r w:rsidRPr="00C37927">
        <w:rPr>
          <w:b/>
          <w:bCs/>
        </w:rPr>
        <w:t>:</w:t>
      </w:r>
      <w:r w:rsidRPr="00C37927">
        <w:t xml:space="preserve"> 80 → </w:t>
      </w:r>
      <w:proofErr w:type="spellStart"/>
      <w:r w:rsidRPr="00C37927">
        <w:rPr>
          <w:b/>
          <w:bCs/>
        </w:rPr>
        <w:t>Source</w:t>
      </w:r>
      <w:proofErr w:type="spellEnd"/>
      <w:r w:rsidRPr="00C37927">
        <w:rPr>
          <w:b/>
          <w:bCs/>
        </w:rPr>
        <w:t>:</w:t>
      </w:r>
      <w:r w:rsidRPr="00C37927">
        <w:t xml:space="preserve"> 0.0.0.0/0</w:t>
      </w:r>
    </w:p>
    <w:p w14:paraId="3CBB4B32" w14:textId="694E99FC" w:rsidR="00C37927" w:rsidRPr="00C37927" w:rsidRDefault="00C37927" w:rsidP="001E5108">
      <w:pPr>
        <w:numPr>
          <w:ilvl w:val="1"/>
          <w:numId w:val="11"/>
        </w:numPr>
        <w:jc w:val="left"/>
      </w:pPr>
      <w:proofErr w:type="spellStart"/>
      <w:r w:rsidRPr="00C37927">
        <w:rPr>
          <w:b/>
          <w:bCs/>
        </w:rPr>
        <w:t>Type</w:t>
      </w:r>
      <w:proofErr w:type="spellEnd"/>
      <w:r w:rsidRPr="00C37927">
        <w:rPr>
          <w:b/>
          <w:bCs/>
        </w:rPr>
        <w:t>:</w:t>
      </w:r>
      <w:r w:rsidRPr="00C37927">
        <w:t xml:space="preserve"> HTTPS → </w:t>
      </w:r>
      <w:proofErr w:type="spellStart"/>
      <w:r w:rsidRPr="00C37927">
        <w:rPr>
          <w:b/>
          <w:bCs/>
        </w:rPr>
        <w:t>Port</w:t>
      </w:r>
      <w:proofErr w:type="spellEnd"/>
      <w:r w:rsidRPr="00C37927">
        <w:rPr>
          <w:b/>
          <w:bCs/>
        </w:rPr>
        <w:t>:</w:t>
      </w:r>
      <w:r w:rsidRPr="00C37927">
        <w:t xml:space="preserve"> 443 → </w:t>
      </w:r>
      <w:proofErr w:type="spellStart"/>
      <w:r w:rsidRPr="00C37927">
        <w:rPr>
          <w:b/>
          <w:bCs/>
        </w:rPr>
        <w:t>Source</w:t>
      </w:r>
      <w:proofErr w:type="spellEnd"/>
      <w:r w:rsidRPr="00C37927">
        <w:rPr>
          <w:b/>
          <w:bCs/>
        </w:rPr>
        <w:t>:</w:t>
      </w:r>
      <w:r w:rsidRPr="00C37927">
        <w:t xml:space="preserve"> 0.0.0.0/0</w:t>
      </w:r>
    </w:p>
    <w:p w14:paraId="7840A144" w14:textId="6651C064" w:rsidR="00C37927" w:rsidRPr="00C37927" w:rsidRDefault="00C37927" w:rsidP="001E5108">
      <w:pPr>
        <w:numPr>
          <w:ilvl w:val="0"/>
          <w:numId w:val="11"/>
        </w:numPr>
      </w:pPr>
      <w:r w:rsidRPr="00C37927">
        <w:rPr>
          <w:b/>
          <w:bCs/>
        </w:rPr>
        <w:t xml:space="preserve">Outbound </w:t>
      </w:r>
      <w:proofErr w:type="spellStart"/>
      <w:r w:rsidRPr="00C37927">
        <w:rPr>
          <w:b/>
          <w:bCs/>
        </w:rPr>
        <w:t>rules</w:t>
      </w:r>
      <w:proofErr w:type="spellEnd"/>
      <w:r w:rsidRPr="00C37927">
        <w:rPr>
          <w:b/>
          <w:bCs/>
        </w:rPr>
        <w:t>:</w:t>
      </w:r>
      <w:r w:rsidRPr="00C37927">
        <w:t xml:space="preserve"> manter padrão (</w:t>
      </w:r>
      <w:proofErr w:type="spellStart"/>
      <w:r w:rsidRPr="00C37927">
        <w:t>All</w:t>
      </w:r>
      <w:proofErr w:type="spellEnd"/>
      <w:r w:rsidRPr="00C37927">
        <w:t xml:space="preserve"> </w:t>
      </w:r>
      <w:proofErr w:type="spellStart"/>
      <w:r w:rsidRPr="00C37927">
        <w:t>traffic</w:t>
      </w:r>
      <w:proofErr w:type="spellEnd"/>
      <w:r w:rsidRPr="00C37927">
        <w:t xml:space="preserve"> → 0.0.0.0/0) </w:t>
      </w:r>
    </w:p>
    <w:p w14:paraId="6277A151" w14:textId="77777777" w:rsidR="00C37927" w:rsidRPr="00C37927" w:rsidRDefault="00C37927" w:rsidP="001E5108">
      <w:pPr>
        <w:numPr>
          <w:ilvl w:val="0"/>
          <w:numId w:val="11"/>
        </w:numPr>
      </w:pPr>
      <w:r w:rsidRPr="00C37927">
        <w:t xml:space="preserve">Clique em </w:t>
      </w:r>
      <w:proofErr w:type="spellStart"/>
      <w:r w:rsidRPr="00C37927">
        <w:rPr>
          <w:b/>
          <w:bCs/>
        </w:rPr>
        <w:t>Create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security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group</w:t>
      </w:r>
      <w:proofErr w:type="spellEnd"/>
      <w:r w:rsidRPr="00C37927">
        <w:t>.</w:t>
      </w:r>
    </w:p>
    <w:p w14:paraId="227484C2" w14:textId="27EA8BEC" w:rsidR="00C37927" w:rsidRPr="00C37927" w:rsidRDefault="00C37927" w:rsidP="00C37927"/>
    <w:p w14:paraId="6B15C244" w14:textId="4C3BDD9D" w:rsidR="00C37927" w:rsidRDefault="00C37927" w:rsidP="00705DB7">
      <w:pPr>
        <w:rPr>
          <w:b/>
          <w:bCs/>
        </w:rPr>
      </w:pPr>
      <w:r w:rsidRPr="00C37927">
        <w:rPr>
          <w:b/>
          <w:bCs/>
        </w:rPr>
        <w:t xml:space="preserve">SG 2 — </w:t>
      </w:r>
      <w:proofErr w:type="spellStart"/>
      <w:r w:rsidR="00705DB7" w:rsidRPr="006B0DDD">
        <w:t>evt</w:t>
      </w:r>
      <w:proofErr w:type="spellEnd"/>
      <w:r w:rsidR="00705DB7" w:rsidRPr="006B0DDD">
        <w:t>-</w:t>
      </w:r>
      <w:proofErr w:type="spellStart"/>
      <w:r w:rsidRPr="006B0DDD">
        <w:t>sg</w:t>
      </w:r>
      <w:proofErr w:type="spellEnd"/>
      <w:r w:rsidRPr="006B0DDD">
        <w:t xml:space="preserve">-aurora (para Aurora </w:t>
      </w:r>
      <w:proofErr w:type="spellStart"/>
      <w:r w:rsidR="006B0DDD">
        <w:t>and</w:t>
      </w:r>
      <w:proofErr w:type="spellEnd"/>
      <w:r w:rsidR="006B0DDD">
        <w:t xml:space="preserve"> </w:t>
      </w:r>
      <w:r w:rsidRPr="006B0DDD">
        <w:t>RDS)</w:t>
      </w:r>
    </w:p>
    <w:p w14:paraId="62824C0F" w14:textId="77777777" w:rsidR="002E571B" w:rsidRPr="00C37927" w:rsidRDefault="002E571B" w:rsidP="00705DB7">
      <w:pPr>
        <w:rPr>
          <w:b/>
          <w:bCs/>
        </w:rPr>
      </w:pPr>
    </w:p>
    <w:p w14:paraId="3CCAA8F5" w14:textId="77777777" w:rsidR="00C37927" w:rsidRDefault="00C37927" w:rsidP="00C37927">
      <w:r w:rsidRPr="00C37927">
        <w:rPr>
          <w:b/>
          <w:bCs/>
        </w:rPr>
        <w:t>Objetivo:</w:t>
      </w:r>
      <w:r w:rsidRPr="00C37927">
        <w:t xml:space="preserve"> Permitir que apenas a aplicação (</w:t>
      </w:r>
      <w:proofErr w:type="spellStart"/>
      <w:r w:rsidRPr="00C37927">
        <w:t>instances</w:t>
      </w:r>
      <w:proofErr w:type="spellEnd"/>
      <w:r w:rsidRPr="00C37927">
        <w:t xml:space="preserve">/SG do </w:t>
      </w:r>
      <w:proofErr w:type="spellStart"/>
      <w:r w:rsidRPr="00C37927">
        <w:t>Beanstalk</w:t>
      </w:r>
      <w:proofErr w:type="spellEnd"/>
      <w:r w:rsidRPr="00C37927">
        <w:t>) se conecte ao Aurora na porta 3306.</w:t>
      </w:r>
    </w:p>
    <w:p w14:paraId="6CD31C9F" w14:textId="77777777" w:rsidR="002E571B" w:rsidRPr="00C37927" w:rsidRDefault="002E571B" w:rsidP="00C37927"/>
    <w:p w14:paraId="45C09B64" w14:textId="77777777" w:rsidR="00C37927" w:rsidRPr="00C37927" w:rsidRDefault="00C37927" w:rsidP="001E5108">
      <w:pPr>
        <w:numPr>
          <w:ilvl w:val="0"/>
          <w:numId w:val="12"/>
        </w:numPr>
      </w:pPr>
      <w:r w:rsidRPr="00C37927">
        <w:t xml:space="preserve">Vá em </w:t>
      </w:r>
      <w:r w:rsidRPr="00C37927">
        <w:rPr>
          <w:b/>
          <w:bCs/>
        </w:rPr>
        <w:t xml:space="preserve">VPC → Security </w:t>
      </w:r>
      <w:proofErr w:type="spellStart"/>
      <w:r w:rsidRPr="00C37927">
        <w:rPr>
          <w:b/>
          <w:bCs/>
        </w:rPr>
        <w:t>Groups</w:t>
      </w:r>
      <w:proofErr w:type="spellEnd"/>
      <w:r w:rsidRPr="00C37927">
        <w:rPr>
          <w:b/>
          <w:bCs/>
        </w:rPr>
        <w:t xml:space="preserve"> → </w:t>
      </w:r>
      <w:proofErr w:type="spellStart"/>
      <w:r w:rsidRPr="00C37927">
        <w:rPr>
          <w:b/>
          <w:bCs/>
        </w:rPr>
        <w:t>Create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security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group</w:t>
      </w:r>
      <w:proofErr w:type="spellEnd"/>
      <w:r w:rsidRPr="00C37927">
        <w:t>.</w:t>
      </w:r>
    </w:p>
    <w:p w14:paraId="091623BF" w14:textId="77777777" w:rsidR="00C37927" w:rsidRPr="00C37927" w:rsidRDefault="00C37927" w:rsidP="001E5108">
      <w:pPr>
        <w:numPr>
          <w:ilvl w:val="0"/>
          <w:numId w:val="12"/>
        </w:numPr>
      </w:pPr>
      <w:r w:rsidRPr="00C37927">
        <w:t>Preencha:</w:t>
      </w:r>
    </w:p>
    <w:p w14:paraId="316616C0" w14:textId="0EC9DBE5" w:rsidR="00C37927" w:rsidRPr="00C37927" w:rsidRDefault="00C37927" w:rsidP="001E5108">
      <w:pPr>
        <w:numPr>
          <w:ilvl w:val="1"/>
          <w:numId w:val="12"/>
        </w:numPr>
      </w:pPr>
      <w:proofErr w:type="spellStart"/>
      <w:r w:rsidRPr="00C37927">
        <w:rPr>
          <w:b/>
          <w:bCs/>
        </w:rPr>
        <w:t>Name</w:t>
      </w:r>
      <w:proofErr w:type="spellEnd"/>
      <w:r w:rsidRPr="00C37927">
        <w:rPr>
          <w:b/>
          <w:bCs/>
        </w:rPr>
        <w:t>:</w:t>
      </w:r>
      <w:r w:rsidRPr="00C37927">
        <w:t xml:space="preserve"> </w:t>
      </w:r>
      <w:proofErr w:type="spellStart"/>
      <w:r w:rsidR="00705DB7">
        <w:t>evt</w:t>
      </w:r>
      <w:proofErr w:type="spellEnd"/>
      <w:r w:rsidR="00705DB7">
        <w:t>-</w:t>
      </w:r>
      <w:proofErr w:type="spellStart"/>
      <w:r w:rsidRPr="00C37927">
        <w:t>sg</w:t>
      </w:r>
      <w:proofErr w:type="spellEnd"/>
      <w:r w:rsidRPr="00C37927">
        <w:t>-aurora</w:t>
      </w:r>
    </w:p>
    <w:p w14:paraId="34839EB7" w14:textId="172DF178" w:rsidR="00C37927" w:rsidRPr="00C37927" w:rsidRDefault="00C37927" w:rsidP="001E5108">
      <w:pPr>
        <w:numPr>
          <w:ilvl w:val="1"/>
          <w:numId w:val="12"/>
        </w:numPr>
      </w:pPr>
      <w:r w:rsidRPr="00C37927">
        <w:rPr>
          <w:b/>
          <w:bCs/>
        </w:rPr>
        <w:t>VPC:</w:t>
      </w:r>
      <w:r w:rsidRPr="00C37927">
        <w:t xml:space="preserve"> </w:t>
      </w:r>
      <w:proofErr w:type="spellStart"/>
      <w:r w:rsidR="00DA6CEE" w:rsidRPr="00DA6CEE">
        <w:t>vpc-evt-vpc</w:t>
      </w:r>
      <w:proofErr w:type="spellEnd"/>
    </w:p>
    <w:p w14:paraId="386C9997" w14:textId="1CF01F84" w:rsidR="00C37927" w:rsidRPr="00C37927" w:rsidRDefault="00C37927" w:rsidP="001E5108">
      <w:pPr>
        <w:numPr>
          <w:ilvl w:val="1"/>
          <w:numId w:val="12"/>
        </w:numPr>
      </w:pPr>
      <w:proofErr w:type="spellStart"/>
      <w:r w:rsidRPr="00C37927">
        <w:rPr>
          <w:b/>
          <w:bCs/>
        </w:rPr>
        <w:t>Description</w:t>
      </w:r>
      <w:proofErr w:type="spellEnd"/>
      <w:r w:rsidRPr="00C37927">
        <w:rPr>
          <w:b/>
          <w:bCs/>
        </w:rPr>
        <w:t>:</w:t>
      </w:r>
      <w:r w:rsidRPr="00C37927">
        <w:t xml:space="preserve"> SG para Aurora RDS</w:t>
      </w:r>
    </w:p>
    <w:p w14:paraId="394CF7CB" w14:textId="77777777" w:rsidR="00C37927" w:rsidRPr="00C37927" w:rsidRDefault="00C37927" w:rsidP="001E5108">
      <w:pPr>
        <w:numPr>
          <w:ilvl w:val="0"/>
          <w:numId w:val="12"/>
        </w:numPr>
      </w:pPr>
      <w:r w:rsidRPr="00C37927">
        <w:rPr>
          <w:b/>
          <w:bCs/>
        </w:rPr>
        <w:t xml:space="preserve">Inbound </w:t>
      </w:r>
      <w:proofErr w:type="spellStart"/>
      <w:r w:rsidRPr="00C37927">
        <w:rPr>
          <w:b/>
          <w:bCs/>
        </w:rPr>
        <w:t>rules</w:t>
      </w:r>
      <w:proofErr w:type="spellEnd"/>
      <w:r w:rsidRPr="00C37927">
        <w:rPr>
          <w:b/>
          <w:bCs/>
        </w:rPr>
        <w:t>:</w:t>
      </w:r>
    </w:p>
    <w:p w14:paraId="58CAFA97" w14:textId="4C1EF922" w:rsidR="00C37927" w:rsidRPr="00C37927" w:rsidRDefault="00C37927" w:rsidP="001E5108">
      <w:pPr>
        <w:numPr>
          <w:ilvl w:val="1"/>
          <w:numId w:val="12"/>
        </w:numPr>
      </w:pPr>
      <w:proofErr w:type="spellStart"/>
      <w:r w:rsidRPr="00C37927">
        <w:rPr>
          <w:b/>
          <w:bCs/>
        </w:rPr>
        <w:t>Type</w:t>
      </w:r>
      <w:proofErr w:type="spellEnd"/>
      <w:r w:rsidRPr="00C37927">
        <w:rPr>
          <w:b/>
          <w:bCs/>
        </w:rPr>
        <w:t>:</w:t>
      </w:r>
      <w:r w:rsidRPr="00C37927">
        <w:t xml:space="preserve"> MySQL/Aurora → </w:t>
      </w:r>
      <w:proofErr w:type="spellStart"/>
      <w:r w:rsidRPr="00C37927">
        <w:rPr>
          <w:b/>
          <w:bCs/>
        </w:rPr>
        <w:t>Port</w:t>
      </w:r>
      <w:proofErr w:type="spellEnd"/>
      <w:r w:rsidRPr="00C37927">
        <w:rPr>
          <w:b/>
          <w:bCs/>
        </w:rPr>
        <w:t>:</w:t>
      </w:r>
      <w:r w:rsidRPr="00C37927">
        <w:t xml:space="preserve"> 3306 → </w:t>
      </w:r>
      <w:proofErr w:type="spellStart"/>
      <w:r w:rsidRPr="00C37927">
        <w:rPr>
          <w:b/>
          <w:bCs/>
        </w:rPr>
        <w:t>Source</w:t>
      </w:r>
      <w:proofErr w:type="spellEnd"/>
      <w:r w:rsidRPr="00C37927">
        <w:rPr>
          <w:b/>
          <w:bCs/>
        </w:rPr>
        <w:t>:</w:t>
      </w:r>
      <w:r w:rsidRPr="00C37927">
        <w:t xml:space="preserve"> </w:t>
      </w:r>
      <w:r w:rsidRPr="00C37927">
        <w:rPr>
          <w:b/>
          <w:bCs/>
        </w:rPr>
        <w:t>Custom</w:t>
      </w:r>
      <w:r w:rsidRPr="00C37927">
        <w:t xml:space="preserve"> → selecione </w:t>
      </w:r>
      <w:proofErr w:type="spellStart"/>
      <w:r w:rsidRPr="00C37927">
        <w:rPr>
          <w:b/>
          <w:bCs/>
        </w:rPr>
        <w:t>sg-beanstalk</w:t>
      </w:r>
      <w:proofErr w:type="spellEnd"/>
      <w:r w:rsidRPr="00C37927">
        <w:t xml:space="preserve"> (ou cole o ID do SG </w:t>
      </w:r>
      <w:proofErr w:type="spellStart"/>
      <w:r w:rsidRPr="00C37927">
        <w:t>sg-beanstalk</w:t>
      </w:r>
      <w:proofErr w:type="spellEnd"/>
      <w:r w:rsidRPr="00C37927">
        <w:t>)</w:t>
      </w:r>
    </w:p>
    <w:p w14:paraId="7DFC5682" w14:textId="19AE3FBB" w:rsidR="00C37927" w:rsidRPr="00C37927" w:rsidRDefault="00C37927" w:rsidP="001E5108">
      <w:pPr>
        <w:numPr>
          <w:ilvl w:val="0"/>
          <w:numId w:val="12"/>
        </w:numPr>
      </w:pPr>
      <w:r w:rsidRPr="00C37927">
        <w:rPr>
          <w:b/>
          <w:bCs/>
        </w:rPr>
        <w:t xml:space="preserve">Outbound </w:t>
      </w:r>
      <w:proofErr w:type="spellStart"/>
      <w:r w:rsidRPr="00C37927">
        <w:rPr>
          <w:b/>
          <w:bCs/>
        </w:rPr>
        <w:t>rules</w:t>
      </w:r>
      <w:proofErr w:type="spellEnd"/>
      <w:r w:rsidRPr="00C37927">
        <w:rPr>
          <w:b/>
          <w:bCs/>
        </w:rPr>
        <w:t>:</w:t>
      </w:r>
      <w:r w:rsidRPr="00C37927">
        <w:t xml:space="preserve"> manter padrão (</w:t>
      </w:r>
      <w:proofErr w:type="spellStart"/>
      <w:r w:rsidRPr="00C37927">
        <w:t>All</w:t>
      </w:r>
      <w:proofErr w:type="spellEnd"/>
      <w:r w:rsidRPr="00C37927">
        <w:t xml:space="preserve"> </w:t>
      </w:r>
      <w:proofErr w:type="spellStart"/>
      <w:r w:rsidRPr="00C37927">
        <w:t>traffic</w:t>
      </w:r>
      <w:proofErr w:type="spellEnd"/>
      <w:r w:rsidRPr="00C37927">
        <w:t xml:space="preserve"> → 0.0.0.0/0) </w:t>
      </w:r>
    </w:p>
    <w:p w14:paraId="548FA965" w14:textId="77777777" w:rsidR="00C37927" w:rsidRPr="00C37927" w:rsidRDefault="00C37927" w:rsidP="001E5108">
      <w:pPr>
        <w:numPr>
          <w:ilvl w:val="0"/>
          <w:numId w:val="12"/>
        </w:numPr>
      </w:pPr>
      <w:r w:rsidRPr="00C37927">
        <w:t xml:space="preserve">Clique em </w:t>
      </w:r>
      <w:proofErr w:type="spellStart"/>
      <w:r w:rsidRPr="00C37927">
        <w:rPr>
          <w:b/>
          <w:bCs/>
        </w:rPr>
        <w:t>Create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security</w:t>
      </w:r>
      <w:proofErr w:type="spellEnd"/>
      <w:r w:rsidRPr="00C37927">
        <w:rPr>
          <w:b/>
          <w:bCs/>
        </w:rPr>
        <w:t xml:space="preserve"> </w:t>
      </w:r>
      <w:proofErr w:type="spellStart"/>
      <w:r w:rsidRPr="00C37927">
        <w:rPr>
          <w:b/>
          <w:bCs/>
        </w:rPr>
        <w:t>group</w:t>
      </w:r>
      <w:proofErr w:type="spellEnd"/>
      <w:r w:rsidRPr="00C37927">
        <w:t>.</w:t>
      </w:r>
    </w:p>
    <w:p w14:paraId="188B5334" w14:textId="77777777" w:rsidR="00D77DA4" w:rsidRDefault="00D77DA4"/>
    <w:p w14:paraId="5ADE4D17" w14:textId="77777777" w:rsidR="002D013F" w:rsidRDefault="002D013F" w:rsidP="002D013F">
      <w:pPr>
        <w:rPr>
          <w:b/>
          <w:bCs/>
        </w:rPr>
      </w:pPr>
      <w:r w:rsidRPr="002D013F">
        <w:rPr>
          <w:b/>
          <w:bCs/>
        </w:rPr>
        <w:t xml:space="preserve">Etapa 3 — </w:t>
      </w:r>
      <w:r w:rsidRPr="002D013F">
        <w:t xml:space="preserve">Criar o Banco de Dados (Aurora </w:t>
      </w:r>
      <w:proofErr w:type="spellStart"/>
      <w:r w:rsidRPr="002D013F">
        <w:t>and</w:t>
      </w:r>
      <w:proofErr w:type="spellEnd"/>
      <w:r w:rsidRPr="002D013F">
        <w:t xml:space="preserve"> RDS)</w:t>
      </w:r>
    </w:p>
    <w:p w14:paraId="7210830B" w14:textId="77777777" w:rsidR="002D013F" w:rsidRPr="002D013F" w:rsidRDefault="002D013F" w:rsidP="002D013F">
      <w:pPr>
        <w:rPr>
          <w:b/>
          <w:bCs/>
        </w:rPr>
      </w:pPr>
    </w:p>
    <w:p w14:paraId="1D405408" w14:textId="77777777" w:rsidR="002D013F" w:rsidRDefault="002D013F" w:rsidP="002D013F">
      <w:r w:rsidRPr="002D013F">
        <w:rPr>
          <w:b/>
          <w:bCs/>
        </w:rPr>
        <w:t>Objetivo:</w:t>
      </w:r>
      <w:r w:rsidRPr="002D013F">
        <w:t xml:space="preserve"> Criar e configurar o banco de dados relacional que armazenará as informações de usuários, eventos e inscrições, garantindo segurança, alta disponibilidade e comunicação privada com o </w:t>
      </w:r>
      <w:proofErr w:type="spellStart"/>
      <w:r w:rsidRPr="002D013F">
        <w:t>back</w:t>
      </w:r>
      <w:proofErr w:type="spellEnd"/>
      <w:r w:rsidRPr="002D013F">
        <w:t>-end.</w:t>
      </w:r>
    </w:p>
    <w:p w14:paraId="26778216" w14:textId="77777777" w:rsidR="002D013F" w:rsidRPr="002D013F" w:rsidRDefault="002D013F" w:rsidP="002D013F"/>
    <w:p w14:paraId="2524B17C" w14:textId="5F730726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 xml:space="preserve"> 1. Acesso ao serviço</w:t>
      </w:r>
    </w:p>
    <w:p w14:paraId="0BB9ADBA" w14:textId="77777777" w:rsidR="002D013F" w:rsidRPr="002D013F" w:rsidRDefault="002D013F" w:rsidP="001E5108">
      <w:pPr>
        <w:numPr>
          <w:ilvl w:val="0"/>
          <w:numId w:val="13"/>
        </w:numPr>
        <w:jc w:val="left"/>
      </w:pPr>
      <w:r w:rsidRPr="002D013F">
        <w:t>No console da AWS, acesse:</w:t>
      </w:r>
      <w:r w:rsidRPr="002D013F">
        <w:br/>
      </w:r>
      <w:r w:rsidRPr="002D013F">
        <w:rPr>
          <w:b/>
          <w:bCs/>
        </w:rPr>
        <w:t xml:space="preserve">Aurora </w:t>
      </w:r>
      <w:proofErr w:type="spellStart"/>
      <w:r w:rsidRPr="002D013F">
        <w:rPr>
          <w:b/>
          <w:bCs/>
        </w:rPr>
        <w:t>and</w:t>
      </w:r>
      <w:proofErr w:type="spellEnd"/>
      <w:r w:rsidRPr="002D013F">
        <w:rPr>
          <w:b/>
          <w:bCs/>
        </w:rPr>
        <w:t xml:space="preserve"> RDS → </w:t>
      </w:r>
      <w:proofErr w:type="spellStart"/>
      <w:r w:rsidRPr="002D013F">
        <w:rPr>
          <w:b/>
          <w:bCs/>
        </w:rPr>
        <w:t>Databases</w:t>
      </w:r>
      <w:proofErr w:type="spellEnd"/>
      <w:r w:rsidRPr="002D013F">
        <w:rPr>
          <w:b/>
          <w:bCs/>
        </w:rPr>
        <w:t xml:space="preserve"> → </w:t>
      </w:r>
      <w:proofErr w:type="spellStart"/>
      <w:r w:rsidRPr="002D013F">
        <w:rPr>
          <w:b/>
          <w:bCs/>
        </w:rPr>
        <w:t>Create</w:t>
      </w:r>
      <w:proofErr w:type="spellEnd"/>
      <w:r w:rsidRPr="002D013F">
        <w:rPr>
          <w:b/>
          <w:bCs/>
        </w:rPr>
        <w:t xml:space="preserve"> </w:t>
      </w:r>
      <w:proofErr w:type="spellStart"/>
      <w:r w:rsidRPr="002D013F">
        <w:rPr>
          <w:b/>
          <w:bCs/>
        </w:rPr>
        <w:t>database</w:t>
      </w:r>
      <w:proofErr w:type="spellEnd"/>
    </w:p>
    <w:p w14:paraId="6D4A7D94" w14:textId="77777777" w:rsidR="002D013F" w:rsidRPr="002D013F" w:rsidRDefault="002D013F" w:rsidP="001E5108">
      <w:pPr>
        <w:numPr>
          <w:ilvl w:val="0"/>
          <w:numId w:val="13"/>
        </w:numPr>
        <w:jc w:val="left"/>
      </w:pPr>
      <w:r w:rsidRPr="002D013F">
        <w:t>Selecione a opção:</w:t>
      </w:r>
      <w:r w:rsidRPr="002D013F">
        <w:br/>
      </w:r>
      <w:proofErr w:type="spellStart"/>
      <w:r w:rsidRPr="002D013F">
        <w:rPr>
          <w:b/>
          <w:bCs/>
        </w:rPr>
        <w:t>Creation</w:t>
      </w:r>
      <w:proofErr w:type="spellEnd"/>
      <w:r w:rsidRPr="002D013F">
        <w:rPr>
          <w:b/>
          <w:bCs/>
        </w:rPr>
        <w:t xml:space="preserve"> </w:t>
      </w:r>
      <w:proofErr w:type="spellStart"/>
      <w:r w:rsidRPr="002D013F">
        <w:rPr>
          <w:b/>
          <w:bCs/>
        </w:rPr>
        <w:t>method</w:t>
      </w:r>
      <w:proofErr w:type="spellEnd"/>
      <w:r w:rsidRPr="002D013F">
        <w:rPr>
          <w:b/>
          <w:bCs/>
        </w:rPr>
        <w:t xml:space="preserve"> → Standard </w:t>
      </w:r>
      <w:proofErr w:type="spellStart"/>
      <w:r w:rsidRPr="002D013F">
        <w:rPr>
          <w:b/>
          <w:bCs/>
        </w:rPr>
        <w:t>create</w:t>
      </w:r>
      <w:proofErr w:type="spellEnd"/>
      <w:r w:rsidRPr="002D013F">
        <w:rPr>
          <w:b/>
          <w:bCs/>
        </w:rPr>
        <w:t xml:space="preserve"> (Criação padrão)</w:t>
      </w:r>
    </w:p>
    <w:p w14:paraId="5DC07BC4" w14:textId="00693555" w:rsidR="002D013F" w:rsidRPr="002D013F" w:rsidRDefault="002D013F" w:rsidP="002D013F"/>
    <w:p w14:paraId="3C5908B6" w14:textId="5AE62BC6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 xml:space="preserve"> 2. </w:t>
      </w:r>
      <w:proofErr w:type="spellStart"/>
      <w:r w:rsidRPr="002D013F">
        <w:rPr>
          <w:b/>
          <w:bCs/>
        </w:rPr>
        <w:t>Engine</w:t>
      </w:r>
      <w:proofErr w:type="spellEnd"/>
      <w:r w:rsidRPr="002D013F">
        <w:rPr>
          <w:b/>
          <w:bCs/>
        </w:rPr>
        <w:t xml:space="preserve"> e versão</w:t>
      </w:r>
    </w:p>
    <w:p w14:paraId="3EB00748" w14:textId="4CCFA2A1" w:rsidR="002D013F" w:rsidRPr="002D013F" w:rsidRDefault="002D013F" w:rsidP="001E5108">
      <w:pPr>
        <w:numPr>
          <w:ilvl w:val="0"/>
          <w:numId w:val="14"/>
        </w:numPr>
      </w:pPr>
      <w:proofErr w:type="spellStart"/>
      <w:r w:rsidRPr="002D013F">
        <w:rPr>
          <w:b/>
          <w:bCs/>
        </w:rPr>
        <w:t>Engine</w:t>
      </w:r>
      <w:proofErr w:type="spellEnd"/>
      <w:r w:rsidRPr="002D013F">
        <w:rPr>
          <w:b/>
          <w:bCs/>
        </w:rPr>
        <w:t xml:space="preserve"> </w:t>
      </w:r>
      <w:proofErr w:type="spellStart"/>
      <w:r w:rsidRPr="002D013F">
        <w:rPr>
          <w:b/>
          <w:bCs/>
        </w:rPr>
        <w:t>type</w:t>
      </w:r>
      <w:proofErr w:type="spellEnd"/>
      <w:r w:rsidRPr="002D013F">
        <w:rPr>
          <w:b/>
          <w:bCs/>
        </w:rPr>
        <w:t>:</w:t>
      </w:r>
      <w:r w:rsidRPr="002D013F">
        <w:t xml:space="preserve">  </w:t>
      </w:r>
      <w:r w:rsidRPr="002D013F">
        <w:rPr>
          <w:i/>
          <w:iCs/>
        </w:rPr>
        <w:t>MySQL</w:t>
      </w:r>
    </w:p>
    <w:p w14:paraId="021434D8" w14:textId="77777777" w:rsidR="002D013F" w:rsidRPr="002D013F" w:rsidRDefault="002D013F" w:rsidP="001E5108">
      <w:pPr>
        <w:numPr>
          <w:ilvl w:val="0"/>
          <w:numId w:val="14"/>
        </w:numPr>
      </w:pPr>
      <w:proofErr w:type="spellStart"/>
      <w:r w:rsidRPr="002D013F">
        <w:rPr>
          <w:b/>
          <w:bCs/>
        </w:rPr>
        <w:t>Edition</w:t>
      </w:r>
      <w:proofErr w:type="spellEnd"/>
      <w:r w:rsidRPr="002D013F">
        <w:rPr>
          <w:b/>
          <w:bCs/>
        </w:rPr>
        <w:t>:</w:t>
      </w:r>
      <w:r w:rsidRPr="002D013F">
        <w:t xml:space="preserve"> </w:t>
      </w:r>
      <w:r w:rsidRPr="002D013F">
        <w:rPr>
          <w:i/>
          <w:iCs/>
        </w:rPr>
        <w:t>MySQL Community</w:t>
      </w:r>
    </w:p>
    <w:p w14:paraId="5C3BF438" w14:textId="77777777" w:rsidR="002D013F" w:rsidRPr="002D013F" w:rsidRDefault="002D013F" w:rsidP="001E5108">
      <w:pPr>
        <w:numPr>
          <w:ilvl w:val="0"/>
          <w:numId w:val="14"/>
        </w:numPr>
      </w:pPr>
      <w:proofErr w:type="spellStart"/>
      <w:r w:rsidRPr="002D013F">
        <w:rPr>
          <w:b/>
          <w:bCs/>
        </w:rPr>
        <w:t>Version</w:t>
      </w:r>
      <w:proofErr w:type="spellEnd"/>
      <w:r w:rsidRPr="002D013F">
        <w:rPr>
          <w:b/>
          <w:bCs/>
        </w:rPr>
        <w:t>:</w:t>
      </w:r>
      <w:r w:rsidRPr="002D013F">
        <w:t xml:space="preserve"> </w:t>
      </w:r>
      <w:r w:rsidRPr="002D013F">
        <w:rPr>
          <w:i/>
          <w:iCs/>
        </w:rPr>
        <w:t>MySQL 8.0.42</w:t>
      </w:r>
    </w:p>
    <w:p w14:paraId="0314F991" w14:textId="5F2FBBB1" w:rsidR="002D013F" w:rsidRPr="002D013F" w:rsidRDefault="002D013F" w:rsidP="002D013F"/>
    <w:p w14:paraId="56B6E566" w14:textId="2ADFCA98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 xml:space="preserve">3. </w:t>
      </w:r>
      <w:proofErr w:type="spellStart"/>
      <w:r w:rsidRPr="002D013F">
        <w:rPr>
          <w:b/>
          <w:bCs/>
        </w:rPr>
        <w:t>Template</w:t>
      </w:r>
      <w:proofErr w:type="spellEnd"/>
      <w:r w:rsidRPr="002D013F">
        <w:rPr>
          <w:b/>
          <w:bCs/>
        </w:rPr>
        <w:t xml:space="preserve"> de implantação</w:t>
      </w:r>
    </w:p>
    <w:p w14:paraId="418B5CF6" w14:textId="77777777" w:rsidR="002D013F" w:rsidRPr="002D013F" w:rsidRDefault="002D013F" w:rsidP="001E5108">
      <w:pPr>
        <w:numPr>
          <w:ilvl w:val="0"/>
          <w:numId w:val="15"/>
        </w:numPr>
      </w:pPr>
      <w:proofErr w:type="spellStart"/>
      <w:r w:rsidRPr="002D013F">
        <w:rPr>
          <w:b/>
          <w:bCs/>
        </w:rPr>
        <w:lastRenderedPageBreak/>
        <w:t>Template</w:t>
      </w:r>
      <w:proofErr w:type="spellEnd"/>
      <w:r w:rsidRPr="002D013F">
        <w:rPr>
          <w:b/>
          <w:bCs/>
        </w:rPr>
        <w:t>:</w:t>
      </w:r>
      <w:r w:rsidRPr="002D013F">
        <w:t xml:space="preserve"> </w:t>
      </w:r>
      <w:r w:rsidRPr="002D013F">
        <w:rPr>
          <w:i/>
          <w:iCs/>
        </w:rPr>
        <w:t>DEV/TEST</w:t>
      </w:r>
    </w:p>
    <w:p w14:paraId="5CBF01BE" w14:textId="7F0F89CB" w:rsidR="002D013F" w:rsidRPr="002D013F" w:rsidRDefault="002D013F" w:rsidP="001E5108">
      <w:pPr>
        <w:numPr>
          <w:ilvl w:val="0"/>
          <w:numId w:val="15"/>
        </w:numPr>
      </w:pPr>
      <w:r w:rsidRPr="003402EC">
        <w:rPr>
          <w:b/>
          <w:bCs/>
        </w:rPr>
        <w:t xml:space="preserve">Deployment </w:t>
      </w:r>
      <w:proofErr w:type="spellStart"/>
      <w:r w:rsidRPr="003402EC">
        <w:rPr>
          <w:b/>
          <w:bCs/>
        </w:rPr>
        <w:t>option</w:t>
      </w:r>
      <w:proofErr w:type="spellEnd"/>
      <w:r w:rsidRPr="003402EC">
        <w:rPr>
          <w:b/>
          <w:bCs/>
        </w:rPr>
        <w:t>:</w:t>
      </w:r>
      <w:r w:rsidRPr="002D013F">
        <w:t xml:space="preserve"> </w:t>
      </w:r>
      <w:r w:rsidRPr="003402EC">
        <w:rPr>
          <w:i/>
          <w:iCs/>
        </w:rPr>
        <w:t xml:space="preserve">Instância </w:t>
      </w:r>
      <w:proofErr w:type="spellStart"/>
      <w:r w:rsidR="004222FE">
        <w:rPr>
          <w:i/>
          <w:iCs/>
        </w:rPr>
        <w:t>Multi</w:t>
      </w:r>
      <w:r w:rsidRPr="003402EC">
        <w:rPr>
          <w:i/>
          <w:iCs/>
        </w:rPr>
        <w:t>-AZ</w:t>
      </w:r>
      <w:proofErr w:type="spellEnd"/>
      <w:r w:rsidRPr="002D013F">
        <w:t xml:space="preserve"> </w:t>
      </w:r>
    </w:p>
    <w:p w14:paraId="26B2AC0B" w14:textId="666BEE00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 xml:space="preserve"> 4. Configuração básica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106"/>
        <w:gridCol w:w="2507"/>
      </w:tblGrid>
      <w:tr w:rsidR="002D013F" w:rsidRPr="002D013F" w14:paraId="58025893" w14:textId="77777777" w:rsidTr="00136F70">
        <w:tc>
          <w:tcPr>
            <w:tcW w:w="0" w:type="auto"/>
            <w:hideMark/>
          </w:tcPr>
          <w:p w14:paraId="2F7EE98E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2D2B1F8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Valor sugerido</w:t>
            </w:r>
          </w:p>
        </w:tc>
      </w:tr>
      <w:tr w:rsidR="002D013F" w:rsidRPr="002D013F" w14:paraId="16D87D07" w14:textId="77777777" w:rsidTr="00136F70">
        <w:tc>
          <w:tcPr>
            <w:tcW w:w="0" w:type="auto"/>
            <w:hideMark/>
          </w:tcPr>
          <w:p w14:paraId="6D0CE54D" w14:textId="77777777" w:rsidR="002D013F" w:rsidRPr="002D013F" w:rsidRDefault="002D013F" w:rsidP="002D013F">
            <w:r w:rsidRPr="002D013F">
              <w:t xml:space="preserve">DB </w:t>
            </w:r>
            <w:proofErr w:type="spellStart"/>
            <w:r w:rsidRPr="002D013F">
              <w:t>instance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identifier</w:t>
            </w:r>
            <w:proofErr w:type="spellEnd"/>
          </w:p>
        </w:tc>
        <w:tc>
          <w:tcPr>
            <w:tcW w:w="0" w:type="auto"/>
            <w:hideMark/>
          </w:tcPr>
          <w:p w14:paraId="22C5BC60" w14:textId="77777777" w:rsidR="002D013F" w:rsidRPr="002D013F" w:rsidRDefault="002D013F" w:rsidP="002D013F">
            <w:proofErr w:type="spellStart"/>
            <w:r w:rsidRPr="002D013F">
              <w:t>evt-database</w:t>
            </w:r>
            <w:proofErr w:type="spellEnd"/>
          </w:p>
        </w:tc>
      </w:tr>
      <w:tr w:rsidR="002D013F" w:rsidRPr="002D013F" w14:paraId="338AFF8B" w14:textId="77777777" w:rsidTr="00136F70">
        <w:tc>
          <w:tcPr>
            <w:tcW w:w="0" w:type="auto"/>
            <w:hideMark/>
          </w:tcPr>
          <w:p w14:paraId="0A413A55" w14:textId="77777777" w:rsidR="002D013F" w:rsidRPr="002D013F" w:rsidRDefault="002D013F" w:rsidP="002D013F">
            <w:r w:rsidRPr="002D013F">
              <w:t xml:space="preserve">Master </w:t>
            </w:r>
            <w:proofErr w:type="spellStart"/>
            <w:r w:rsidRPr="002D013F"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0367789E" w14:textId="77777777" w:rsidR="002D013F" w:rsidRPr="002D013F" w:rsidRDefault="002D013F" w:rsidP="002D013F">
            <w:r w:rsidRPr="002D013F">
              <w:t>admin</w:t>
            </w:r>
          </w:p>
        </w:tc>
      </w:tr>
      <w:tr w:rsidR="002D013F" w:rsidRPr="002D013F" w14:paraId="307AFA2C" w14:textId="77777777" w:rsidTr="00136F70">
        <w:tc>
          <w:tcPr>
            <w:tcW w:w="0" w:type="auto"/>
            <w:hideMark/>
          </w:tcPr>
          <w:p w14:paraId="767A4F89" w14:textId="77777777" w:rsidR="002D013F" w:rsidRPr="002D013F" w:rsidRDefault="002D013F" w:rsidP="002D013F">
            <w:r w:rsidRPr="002D013F">
              <w:t xml:space="preserve">Master </w:t>
            </w:r>
            <w:proofErr w:type="spellStart"/>
            <w:r w:rsidRPr="002D013F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4D4A2504" w14:textId="77777777" w:rsidR="002D013F" w:rsidRPr="002D013F" w:rsidRDefault="002D013F" w:rsidP="002D013F">
            <w:r w:rsidRPr="002D013F">
              <w:t>Defina uma senha segura</w:t>
            </w:r>
          </w:p>
        </w:tc>
      </w:tr>
      <w:tr w:rsidR="002D013F" w:rsidRPr="002D013F" w14:paraId="3BCAC459" w14:textId="77777777" w:rsidTr="00136F70">
        <w:tc>
          <w:tcPr>
            <w:tcW w:w="0" w:type="auto"/>
            <w:hideMark/>
          </w:tcPr>
          <w:p w14:paraId="78DC3D27" w14:textId="77777777" w:rsidR="002D013F" w:rsidRPr="002D013F" w:rsidRDefault="002D013F" w:rsidP="002D013F">
            <w:proofErr w:type="spellStart"/>
            <w:r w:rsidRPr="002D013F">
              <w:t>Confirm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3422F2D6" w14:textId="77777777" w:rsidR="002D013F" w:rsidRPr="002D013F" w:rsidRDefault="002D013F" w:rsidP="002D013F">
            <w:r w:rsidRPr="002D013F">
              <w:t>Repita a senha</w:t>
            </w:r>
          </w:p>
        </w:tc>
      </w:tr>
    </w:tbl>
    <w:p w14:paraId="6CDB648B" w14:textId="54111F9F" w:rsidR="002D013F" w:rsidRPr="002D013F" w:rsidRDefault="002D013F" w:rsidP="002D013F"/>
    <w:p w14:paraId="37AD1D03" w14:textId="06CBCB61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>5. Configuração de instância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806"/>
        <w:gridCol w:w="4329"/>
      </w:tblGrid>
      <w:tr w:rsidR="002D013F" w:rsidRPr="002D013F" w14:paraId="0FA9695C" w14:textId="77777777" w:rsidTr="006D116B">
        <w:tc>
          <w:tcPr>
            <w:tcW w:w="0" w:type="auto"/>
            <w:hideMark/>
          </w:tcPr>
          <w:p w14:paraId="073EC0F4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Opção</w:t>
            </w:r>
          </w:p>
        </w:tc>
        <w:tc>
          <w:tcPr>
            <w:tcW w:w="0" w:type="auto"/>
            <w:hideMark/>
          </w:tcPr>
          <w:p w14:paraId="0D7D0159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Valor</w:t>
            </w:r>
          </w:p>
        </w:tc>
      </w:tr>
      <w:tr w:rsidR="002D013F" w:rsidRPr="002D013F" w14:paraId="5D8D9C9C" w14:textId="77777777" w:rsidTr="006D116B">
        <w:tc>
          <w:tcPr>
            <w:tcW w:w="0" w:type="auto"/>
            <w:hideMark/>
          </w:tcPr>
          <w:p w14:paraId="713BA079" w14:textId="77777777" w:rsidR="002D013F" w:rsidRPr="002D013F" w:rsidRDefault="002D013F" w:rsidP="002D013F">
            <w:r w:rsidRPr="002D013F">
              <w:t xml:space="preserve">DB </w:t>
            </w:r>
            <w:proofErr w:type="spellStart"/>
            <w:r w:rsidRPr="002D013F">
              <w:t>instance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class</w:t>
            </w:r>
            <w:proofErr w:type="spellEnd"/>
          </w:p>
        </w:tc>
        <w:tc>
          <w:tcPr>
            <w:tcW w:w="0" w:type="auto"/>
            <w:hideMark/>
          </w:tcPr>
          <w:p w14:paraId="178828B0" w14:textId="77777777" w:rsidR="002D013F" w:rsidRPr="002D013F" w:rsidRDefault="002D013F" w:rsidP="002D013F">
            <w:r w:rsidRPr="002D013F">
              <w:t xml:space="preserve">db.t4g.micro (1 </w:t>
            </w:r>
            <w:proofErr w:type="spellStart"/>
            <w:r w:rsidRPr="002D013F">
              <w:t>vCPU</w:t>
            </w:r>
            <w:proofErr w:type="spellEnd"/>
            <w:r w:rsidRPr="002D013F">
              <w:t xml:space="preserve">, 1GB RAM — Free </w:t>
            </w:r>
            <w:proofErr w:type="spellStart"/>
            <w:r w:rsidRPr="002D013F">
              <w:t>Tier</w:t>
            </w:r>
            <w:proofErr w:type="spellEnd"/>
            <w:r w:rsidRPr="002D013F">
              <w:t>)</w:t>
            </w:r>
          </w:p>
        </w:tc>
      </w:tr>
      <w:tr w:rsidR="002D013F" w:rsidRPr="002D013F" w14:paraId="107F17EB" w14:textId="77777777" w:rsidTr="006D116B">
        <w:tc>
          <w:tcPr>
            <w:tcW w:w="0" w:type="auto"/>
            <w:hideMark/>
          </w:tcPr>
          <w:p w14:paraId="1CBE011D" w14:textId="77777777" w:rsidR="002D013F" w:rsidRPr="002D013F" w:rsidRDefault="002D013F" w:rsidP="002D013F">
            <w:proofErr w:type="spellStart"/>
            <w:r w:rsidRPr="002D013F">
              <w:t>Storage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type</w:t>
            </w:r>
            <w:proofErr w:type="spellEnd"/>
          </w:p>
        </w:tc>
        <w:tc>
          <w:tcPr>
            <w:tcW w:w="0" w:type="auto"/>
            <w:hideMark/>
          </w:tcPr>
          <w:p w14:paraId="403D735A" w14:textId="77777777" w:rsidR="002D013F" w:rsidRPr="002D013F" w:rsidRDefault="002D013F" w:rsidP="002D013F">
            <w:r w:rsidRPr="002D013F">
              <w:rPr>
                <w:i/>
                <w:iCs/>
              </w:rPr>
              <w:t xml:space="preserve">General </w:t>
            </w:r>
            <w:proofErr w:type="spellStart"/>
            <w:r w:rsidRPr="002D013F">
              <w:rPr>
                <w:i/>
                <w:iCs/>
              </w:rPr>
              <w:t>Purpose</w:t>
            </w:r>
            <w:proofErr w:type="spellEnd"/>
            <w:r w:rsidRPr="002D013F">
              <w:rPr>
                <w:i/>
                <w:iCs/>
              </w:rPr>
              <w:t xml:space="preserve"> (SSD) gp3</w:t>
            </w:r>
          </w:p>
        </w:tc>
      </w:tr>
      <w:tr w:rsidR="002D013F" w:rsidRPr="002D013F" w14:paraId="444B5838" w14:textId="77777777" w:rsidTr="006D116B">
        <w:tc>
          <w:tcPr>
            <w:tcW w:w="0" w:type="auto"/>
            <w:hideMark/>
          </w:tcPr>
          <w:p w14:paraId="76C54C23" w14:textId="77777777" w:rsidR="002D013F" w:rsidRPr="002D013F" w:rsidRDefault="002D013F" w:rsidP="002D013F">
            <w:proofErr w:type="spellStart"/>
            <w:r w:rsidRPr="002D013F">
              <w:t>Allocated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storage</w:t>
            </w:r>
            <w:proofErr w:type="spellEnd"/>
          </w:p>
        </w:tc>
        <w:tc>
          <w:tcPr>
            <w:tcW w:w="0" w:type="auto"/>
            <w:hideMark/>
          </w:tcPr>
          <w:p w14:paraId="0A06DCA5" w14:textId="77777777" w:rsidR="002D013F" w:rsidRPr="002D013F" w:rsidRDefault="002D013F" w:rsidP="002D013F">
            <w:r w:rsidRPr="002D013F">
              <w:t>20 GB</w:t>
            </w:r>
          </w:p>
        </w:tc>
      </w:tr>
      <w:tr w:rsidR="002D013F" w:rsidRPr="002D013F" w14:paraId="0BED8F73" w14:textId="77777777" w:rsidTr="006D116B">
        <w:tc>
          <w:tcPr>
            <w:tcW w:w="0" w:type="auto"/>
            <w:hideMark/>
          </w:tcPr>
          <w:p w14:paraId="1984319D" w14:textId="77777777" w:rsidR="002D013F" w:rsidRPr="002D013F" w:rsidRDefault="002D013F" w:rsidP="002D013F">
            <w:r w:rsidRPr="002D013F">
              <w:t xml:space="preserve">Auto </w:t>
            </w:r>
            <w:proofErr w:type="spellStart"/>
            <w:r w:rsidRPr="002D013F">
              <w:t>scaling</w:t>
            </w:r>
            <w:proofErr w:type="spellEnd"/>
          </w:p>
        </w:tc>
        <w:tc>
          <w:tcPr>
            <w:tcW w:w="0" w:type="auto"/>
            <w:hideMark/>
          </w:tcPr>
          <w:p w14:paraId="7F7022A2" w14:textId="330DF91E" w:rsidR="002D013F" w:rsidRPr="002D013F" w:rsidRDefault="002D013F" w:rsidP="002D013F">
            <w:r w:rsidRPr="002D013F">
              <w:t>Desativar (para evitar custos adicionais)</w:t>
            </w:r>
          </w:p>
        </w:tc>
      </w:tr>
    </w:tbl>
    <w:p w14:paraId="33A4E627" w14:textId="2FF6ED88" w:rsidR="002D013F" w:rsidRPr="002D013F" w:rsidRDefault="002D013F" w:rsidP="002D013F"/>
    <w:p w14:paraId="581E228F" w14:textId="5345F9EA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 xml:space="preserve"> 6. Configuração de rede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673"/>
        <w:gridCol w:w="3740"/>
      </w:tblGrid>
      <w:tr w:rsidR="002D013F" w:rsidRPr="002D013F" w14:paraId="7A44EBF3" w14:textId="77777777" w:rsidTr="006D116B">
        <w:tc>
          <w:tcPr>
            <w:tcW w:w="0" w:type="auto"/>
            <w:hideMark/>
          </w:tcPr>
          <w:p w14:paraId="1720B13A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Opção</w:t>
            </w:r>
          </w:p>
        </w:tc>
        <w:tc>
          <w:tcPr>
            <w:tcW w:w="0" w:type="auto"/>
            <w:hideMark/>
          </w:tcPr>
          <w:p w14:paraId="5C3BB96A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Valor</w:t>
            </w:r>
          </w:p>
        </w:tc>
      </w:tr>
      <w:tr w:rsidR="002D013F" w:rsidRPr="002D013F" w14:paraId="40FDAB7B" w14:textId="77777777" w:rsidTr="006D116B">
        <w:tc>
          <w:tcPr>
            <w:tcW w:w="0" w:type="auto"/>
            <w:hideMark/>
          </w:tcPr>
          <w:p w14:paraId="411CBE51" w14:textId="77777777" w:rsidR="002D013F" w:rsidRPr="002D013F" w:rsidRDefault="002D013F" w:rsidP="002D013F">
            <w:r w:rsidRPr="002D013F">
              <w:t>VPC</w:t>
            </w:r>
          </w:p>
        </w:tc>
        <w:tc>
          <w:tcPr>
            <w:tcW w:w="0" w:type="auto"/>
            <w:hideMark/>
          </w:tcPr>
          <w:p w14:paraId="06BDF8C7" w14:textId="77777777" w:rsidR="002D013F" w:rsidRPr="002D013F" w:rsidRDefault="002D013F" w:rsidP="002D013F">
            <w:proofErr w:type="spellStart"/>
            <w:r w:rsidRPr="002D013F">
              <w:t>vpc-evt-vpc</w:t>
            </w:r>
            <w:proofErr w:type="spellEnd"/>
          </w:p>
        </w:tc>
      </w:tr>
      <w:tr w:rsidR="002D013F" w:rsidRPr="002D013F" w14:paraId="5F4F8D8D" w14:textId="77777777" w:rsidTr="006D116B">
        <w:tc>
          <w:tcPr>
            <w:tcW w:w="0" w:type="auto"/>
            <w:hideMark/>
          </w:tcPr>
          <w:p w14:paraId="5EA86892" w14:textId="77777777" w:rsidR="002D013F" w:rsidRPr="002D013F" w:rsidRDefault="002D013F" w:rsidP="002D013F">
            <w:proofErr w:type="spellStart"/>
            <w:r w:rsidRPr="002D013F">
              <w:t>Public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access</w:t>
            </w:r>
            <w:proofErr w:type="spellEnd"/>
          </w:p>
        </w:tc>
        <w:tc>
          <w:tcPr>
            <w:tcW w:w="0" w:type="auto"/>
            <w:hideMark/>
          </w:tcPr>
          <w:p w14:paraId="7DC08F8A" w14:textId="17BB9BC3" w:rsidR="002D013F" w:rsidRPr="002D013F" w:rsidRDefault="000B392B" w:rsidP="002D013F">
            <w:r>
              <w:t>Não</w:t>
            </w:r>
          </w:p>
        </w:tc>
      </w:tr>
      <w:tr w:rsidR="002D013F" w:rsidRPr="002D013F" w14:paraId="723C46A3" w14:textId="77777777" w:rsidTr="006D116B">
        <w:tc>
          <w:tcPr>
            <w:tcW w:w="0" w:type="auto"/>
            <w:hideMark/>
          </w:tcPr>
          <w:p w14:paraId="09F65422" w14:textId="77777777" w:rsidR="002D013F" w:rsidRPr="002D013F" w:rsidRDefault="002D013F" w:rsidP="002D013F">
            <w:proofErr w:type="spellStart"/>
            <w:r w:rsidRPr="002D013F">
              <w:t>Availability</w:t>
            </w:r>
            <w:proofErr w:type="spellEnd"/>
            <w:r w:rsidRPr="002D013F">
              <w:t xml:space="preserve"> Zone</w:t>
            </w:r>
          </w:p>
        </w:tc>
        <w:tc>
          <w:tcPr>
            <w:tcW w:w="0" w:type="auto"/>
            <w:hideMark/>
          </w:tcPr>
          <w:p w14:paraId="4A066422" w14:textId="77777777" w:rsidR="002D013F" w:rsidRPr="002D013F" w:rsidRDefault="002D013F" w:rsidP="002D013F">
            <w:r w:rsidRPr="002D013F">
              <w:rPr>
                <w:i/>
                <w:iCs/>
              </w:rPr>
              <w:t xml:space="preserve">No </w:t>
            </w:r>
            <w:proofErr w:type="spellStart"/>
            <w:r w:rsidRPr="002D013F">
              <w:rPr>
                <w:i/>
                <w:iCs/>
              </w:rPr>
              <w:t>preference</w:t>
            </w:r>
            <w:proofErr w:type="spellEnd"/>
          </w:p>
        </w:tc>
      </w:tr>
      <w:tr w:rsidR="002D013F" w:rsidRPr="002D013F" w14:paraId="625DC3C6" w14:textId="77777777" w:rsidTr="006D116B">
        <w:tc>
          <w:tcPr>
            <w:tcW w:w="0" w:type="auto"/>
            <w:hideMark/>
          </w:tcPr>
          <w:p w14:paraId="0D6ED6B3" w14:textId="77777777" w:rsidR="002D013F" w:rsidRPr="002D013F" w:rsidRDefault="002D013F" w:rsidP="002D013F">
            <w:r w:rsidRPr="002D013F">
              <w:t xml:space="preserve">Security </w:t>
            </w:r>
            <w:proofErr w:type="spellStart"/>
            <w:r w:rsidRPr="002D013F">
              <w:t>group</w:t>
            </w:r>
            <w:proofErr w:type="spellEnd"/>
          </w:p>
        </w:tc>
        <w:tc>
          <w:tcPr>
            <w:tcW w:w="0" w:type="auto"/>
            <w:hideMark/>
          </w:tcPr>
          <w:p w14:paraId="702F51B0" w14:textId="77777777" w:rsidR="002D013F" w:rsidRPr="002D013F" w:rsidRDefault="002D013F" w:rsidP="002D013F">
            <w:r w:rsidRPr="002D013F">
              <w:rPr>
                <w:b/>
                <w:bCs/>
              </w:rPr>
              <w:t xml:space="preserve">Selecionar existente → </w:t>
            </w:r>
            <w:proofErr w:type="spellStart"/>
            <w:r w:rsidRPr="002D013F">
              <w:rPr>
                <w:b/>
                <w:bCs/>
              </w:rPr>
              <w:t>evt</w:t>
            </w:r>
            <w:proofErr w:type="spellEnd"/>
            <w:r w:rsidRPr="002D013F">
              <w:rPr>
                <w:b/>
                <w:bCs/>
              </w:rPr>
              <w:t>-</w:t>
            </w:r>
            <w:proofErr w:type="spellStart"/>
            <w:r w:rsidRPr="002D013F">
              <w:rPr>
                <w:b/>
                <w:bCs/>
              </w:rPr>
              <w:t>sg</w:t>
            </w:r>
            <w:proofErr w:type="spellEnd"/>
            <w:r w:rsidRPr="002D013F">
              <w:rPr>
                <w:b/>
                <w:bCs/>
              </w:rPr>
              <w:t>-aurora</w:t>
            </w:r>
          </w:p>
        </w:tc>
      </w:tr>
    </w:tbl>
    <w:p w14:paraId="3B6E3D8C" w14:textId="1BACCDEC" w:rsidR="002D013F" w:rsidRPr="002D013F" w:rsidRDefault="002D013F" w:rsidP="002D013F"/>
    <w:p w14:paraId="0F3C07BE" w14:textId="6C8C5D2E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>7. Configuração adicional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118"/>
        <w:gridCol w:w="3552"/>
      </w:tblGrid>
      <w:tr w:rsidR="002D013F" w:rsidRPr="002D013F" w14:paraId="39080345" w14:textId="77777777" w:rsidTr="006D116B">
        <w:tc>
          <w:tcPr>
            <w:tcW w:w="0" w:type="auto"/>
            <w:hideMark/>
          </w:tcPr>
          <w:p w14:paraId="0D01BC5F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Opção</w:t>
            </w:r>
          </w:p>
        </w:tc>
        <w:tc>
          <w:tcPr>
            <w:tcW w:w="0" w:type="auto"/>
            <w:hideMark/>
          </w:tcPr>
          <w:p w14:paraId="16A452C5" w14:textId="77777777" w:rsidR="002D013F" w:rsidRPr="002D013F" w:rsidRDefault="002D013F" w:rsidP="002D013F">
            <w:pPr>
              <w:rPr>
                <w:b/>
                <w:bCs/>
              </w:rPr>
            </w:pPr>
            <w:r w:rsidRPr="002D013F">
              <w:rPr>
                <w:b/>
                <w:bCs/>
              </w:rPr>
              <w:t>Valor</w:t>
            </w:r>
          </w:p>
        </w:tc>
      </w:tr>
      <w:tr w:rsidR="002D013F" w:rsidRPr="002D013F" w14:paraId="45ABD36C" w14:textId="77777777" w:rsidTr="006D116B">
        <w:tc>
          <w:tcPr>
            <w:tcW w:w="0" w:type="auto"/>
            <w:hideMark/>
          </w:tcPr>
          <w:p w14:paraId="03722E49" w14:textId="77777777" w:rsidR="002D013F" w:rsidRPr="002D013F" w:rsidRDefault="002D013F" w:rsidP="002D013F">
            <w:proofErr w:type="spellStart"/>
            <w:r w:rsidRPr="002D013F">
              <w:t>Initial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database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name</w:t>
            </w:r>
            <w:proofErr w:type="spellEnd"/>
          </w:p>
        </w:tc>
        <w:tc>
          <w:tcPr>
            <w:tcW w:w="0" w:type="auto"/>
            <w:hideMark/>
          </w:tcPr>
          <w:p w14:paraId="4E664D2F" w14:textId="266BA6E3" w:rsidR="002D013F" w:rsidRPr="002D013F" w:rsidRDefault="00F121AD" w:rsidP="002D013F">
            <w:proofErr w:type="spellStart"/>
            <w:r>
              <w:t>evt_database</w:t>
            </w:r>
            <w:proofErr w:type="spellEnd"/>
          </w:p>
        </w:tc>
      </w:tr>
      <w:tr w:rsidR="002D013F" w:rsidRPr="002D013F" w14:paraId="0A0984DD" w14:textId="77777777" w:rsidTr="006D116B">
        <w:tc>
          <w:tcPr>
            <w:tcW w:w="0" w:type="auto"/>
            <w:hideMark/>
          </w:tcPr>
          <w:p w14:paraId="6BDABDC8" w14:textId="77777777" w:rsidR="002D013F" w:rsidRPr="002D013F" w:rsidRDefault="002D013F" w:rsidP="002D013F">
            <w:r w:rsidRPr="002D013F">
              <w:t xml:space="preserve">Backup </w:t>
            </w:r>
            <w:proofErr w:type="spellStart"/>
            <w:r w:rsidRPr="002D013F">
              <w:t>retention</w:t>
            </w:r>
            <w:proofErr w:type="spellEnd"/>
          </w:p>
        </w:tc>
        <w:tc>
          <w:tcPr>
            <w:tcW w:w="0" w:type="auto"/>
            <w:hideMark/>
          </w:tcPr>
          <w:p w14:paraId="41AFA2E8" w14:textId="14A56E83" w:rsidR="002D013F" w:rsidRPr="002D013F" w:rsidRDefault="00BF5B68" w:rsidP="002D013F">
            <w:r>
              <w:t>7</w:t>
            </w:r>
            <w:r w:rsidRPr="002D013F">
              <w:t xml:space="preserve"> dias</w:t>
            </w:r>
          </w:p>
        </w:tc>
      </w:tr>
      <w:tr w:rsidR="002D013F" w:rsidRPr="002D013F" w14:paraId="146F0EAE" w14:textId="77777777" w:rsidTr="006D116B">
        <w:tc>
          <w:tcPr>
            <w:tcW w:w="0" w:type="auto"/>
            <w:hideMark/>
          </w:tcPr>
          <w:p w14:paraId="2A3AB8F3" w14:textId="77777777" w:rsidR="002D013F" w:rsidRPr="002D013F" w:rsidRDefault="002D013F" w:rsidP="002D013F">
            <w:proofErr w:type="spellStart"/>
            <w:r w:rsidRPr="002D013F">
              <w:t>Encryption</w:t>
            </w:r>
            <w:proofErr w:type="spellEnd"/>
          </w:p>
        </w:tc>
        <w:tc>
          <w:tcPr>
            <w:tcW w:w="0" w:type="auto"/>
            <w:hideMark/>
          </w:tcPr>
          <w:p w14:paraId="29D611A1" w14:textId="77777777" w:rsidR="002D013F" w:rsidRPr="002D013F" w:rsidRDefault="002D013F" w:rsidP="002D013F">
            <w:r w:rsidRPr="002D013F">
              <w:t>Habilitado</w:t>
            </w:r>
          </w:p>
        </w:tc>
      </w:tr>
      <w:tr w:rsidR="002D013F" w:rsidRPr="002D013F" w14:paraId="303B8D88" w14:textId="77777777" w:rsidTr="006D116B">
        <w:tc>
          <w:tcPr>
            <w:tcW w:w="0" w:type="auto"/>
            <w:hideMark/>
          </w:tcPr>
          <w:p w14:paraId="0392DDBD" w14:textId="77777777" w:rsidR="002D013F" w:rsidRPr="002D013F" w:rsidRDefault="002D013F" w:rsidP="002D013F">
            <w:proofErr w:type="spellStart"/>
            <w:r w:rsidRPr="002D013F">
              <w:t>Monitoring</w:t>
            </w:r>
            <w:proofErr w:type="spellEnd"/>
          </w:p>
        </w:tc>
        <w:tc>
          <w:tcPr>
            <w:tcW w:w="0" w:type="auto"/>
            <w:hideMark/>
          </w:tcPr>
          <w:p w14:paraId="34515BCD" w14:textId="77777777" w:rsidR="002D013F" w:rsidRPr="002D013F" w:rsidRDefault="002D013F" w:rsidP="002D013F">
            <w:r w:rsidRPr="002D013F">
              <w:t>Desabilitado</w:t>
            </w:r>
          </w:p>
        </w:tc>
      </w:tr>
      <w:tr w:rsidR="002D013F" w:rsidRPr="002D013F" w14:paraId="2B9B2CB5" w14:textId="77777777" w:rsidTr="006D116B">
        <w:tc>
          <w:tcPr>
            <w:tcW w:w="0" w:type="auto"/>
            <w:hideMark/>
          </w:tcPr>
          <w:p w14:paraId="77B16DE0" w14:textId="77777777" w:rsidR="002D013F" w:rsidRPr="002D013F" w:rsidRDefault="002D013F" w:rsidP="002D013F">
            <w:proofErr w:type="spellStart"/>
            <w:r w:rsidRPr="002D013F">
              <w:t>Deletion</w:t>
            </w:r>
            <w:proofErr w:type="spellEnd"/>
            <w:r w:rsidRPr="002D013F">
              <w:t xml:space="preserve"> </w:t>
            </w:r>
            <w:proofErr w:type="spellStart"/>
            <w:r w:rsidRPr="002D013F">
              <w:t>protection</w:t>
            </w:r>
            <w:proofErr w:type="spellEnd"/>
          </w:p>
        </w:tc>
        <w:tc>
          <w:tcPr>
            <w:tcW w:w="0" w:type="auto"/>
            <w:hideMark/>
          </w:tcPr>
          <w:p w14:paraId="6CD1118D" w14:textId="77777777" w:rsidR="002D013F" w:rsidRPr="002D013F" w:rsidRDefault="002D013F" w:rsidP="002D013F">
            <w:r w:rsidRPr="002D013F">
              <w:t>Desativada (para ambiente de testes)</w:t>
            </w:r>
          </w:p>
        </w:tc>
      </w:tr>
    </w:tbl>
    <w:p w14:paraId="7B0EF78A" w14:textId="4F648C9B" w:rsidR="002D013F" w:rsidRPr="002D013F" w:rsidRDefault="002D013F" w:rsidP="002D013F"/>
    <w:p w14:paraId="083B5688" w14:textId="20093F3F" w:rsidR="002D013F" w:rsidRPr="002D013F" w:rsidRDefault="002D013F" w:rsidP="002D013F">
      <w:pPr>
        <w:rPr>
          <w:b/>
          <w:bCs/>
        </w:rPr>
      </w:pPr>
      <w:r w:rsidRPr="002D013F">
        <w:rPr>
          <w:b/>
          <w:bCs/>
        </w:rPr>
        <w:t>8. Finalização</w:t>
      </w:r>
    </w:p>
    <w:p w14:paraId="67735A5F" w14:textId="77777777" w:rsidR="002D013F" w:rsidRPr="002D013F" w:rsidRDefault="002D013F" w:rsidP="001E5108">
      <w:pPr>
        <w:numPr>
          <w:ilvl w:val="0"/>
          <w:numId w:val="16"/>
        </w:numPr>
      </w:pPr>
      <w:r w:rsidRPr="002D013F">
        <w:t xml:space="preserve">Clique em </w:t>
      </w:r>
      <w:proofErr w:type="spellStart"/>
      <w:r w:rsidRPr="002D013F">
        <w:rPr>
          <w:b/>
          <w:bCs/>
        </w:rPr>
        <w:t>Create</w:t>
      </w:r>
      <w:proofErr w:type="spellEnd"/>
      <w:r w:rsidRPr="002D013F">
        <w:rPr>
          <w:b/>
          <w:bCs/>
        </w:rPr>
        <w:t xml:space="preserve"> </w:t>
      </w:r>
      <w:proofErr w:type="spellStart"/>
      <w:r w:rsidRPr="002D013F">
        <w:rPr>
          <w:b/>
          <w:bCs/>
        </w:rPr>
        <w:t>database</w:t>
      </w:r>
      <w:proofErr w:type="spellEnd"/>
    </w:p>
    <w:p w14:paraId="4F5EECD7" w14:textId="77777777" w:rsidR="002D013F" w:rsidRPr="002D013F" w:rsidRDefault="002D013F" w:rsidP="001E5108">
      <w:pPr>
        <w:numPr>
          <w:ilvl w:val="0"/>
          <w:numId w:val="16"/>
        </w:numPr>
      </w:pPr>
      <w:r w:rsidRPr="002D013F">
        <w:t xml:space="preserve">Aguarde até que o status da instância fique como </w:t>
      </w:r>
      <w:r w:rsidRPr="002D013F">
        <w:rPr>
          <w:b/>
          <w:bCs/>
        </w:rPr>
        <w:t>“</w:t>
      </w:r>
      <w:proofErr w:type="spellStart"/>
      <w:r w:rsidRPr="002D013F">
        <w:rPr>
          <w:b/>
          <w:bCs/>
        </w:rPr>
        <w:t>Available</w:t>
      </w:r>
      <w:proofErr w:type="spellEnd"/>
      <w:r w:rsidRPr="002D013F">
        <w:rPr>
          <w:b/>
          <w:bCs/>
        </w:rPr>
        <w:t>”</w:t>
      </w:r>
    </w:p>
    <w:p w14:paraId="07B0D764" w14:textId="2DECA485" w:rsidR="002D013F" w:rsidRPr="002D013F" w:rsidRDefault="002D013F" w:rsidP="002D013F">
      <w:r w:rsidRPr="00377380">
        <w:rPr>
          <w:i/>
          <w:iCs/>
          <w:color w:val="EE0000"/>
        </w:rPr>
        <w:t>Esse processo pode levar alguns minutos</w:t>
      </w:r>
      <w:r w:rsidRPr="002D013F">
        <w:rPr>
          <w:i/>
          <w:iCs/>
        </w:rPr>
        <w:t>.</w:t>
      </w:r>
    </w:p>
    <w:p w14:paraId="17838F74" w14:textId="77777777" w:rsidR="00705DB7" w:rsidRDefault="00705DB7"/>
    <w:p w14:paraId="4C939CBB" w14:textId="77777777" w:rsidR="00183FEA" w:rsidRDefault="00183FEA" w:rsidP="00183FEA">
      <w:r w:rsidRPr="00183FEA">
        <w:rPr>
          <w:b/>
          <w:bCs/>
        </w:rPr>
        <w:t>Etapa 4</w:t>
      </w:r>
      <w:r>
        <w:t xml:space="preserve"> — Implantar o Back-</w:t>
      </w:r>
      <w:proofErr w:type="spellStart"/>
      <w:r>
        <w:t>End</w:t>
      </w:r>
      <w:proofErr w:type="spellEnd"/>
      <w:r>
        <w:t xml:space="preserve"> (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>)</w:t>
      </w:r>
    </w:p>
    <w:p w14:paraId="55F09E0E" w14:textId="77777777" w:rsidR="00183FEA" w:rsidRDefault="00183FEA" w:rsidP="00183FEA"/>
    <w:p w14:paraId="425EDE54" w14:textId="3E08461B" w:rsidR="0012358E" w:rsidRDefault="00183FEA" w:rsidP="00183FEA">
      <w:r w:rsidRPr="00183FEA">
        <w:rPr>
          <w:b/>
          <w:bCs/>
        </w:rPr>
        <w:t>Objetivo:</w:t>
      </w:r>
      <w:r>
        <w:t xml:space="preserve"> Hospedar a aplicação </w:t>
      </w:r>
      <w:proofErr w:type="spellStart"/>
      <w:r>
        <w:t>back-end</w:t>
      </w:r>
      <w:proofErr w:type="spellEnd"/>
      <w:r>
        <w:t xml:space="preserve"> (Spring Boot) em um ambiente escalável e gerenciado, conectado de forma segura ao banco de dados Aurora criado na etapa anterior.</w:t>
      </w:r>
    </w:p>
    <w:p w14:paraId="7CEE9A07" w14:textId="5E3584F3" w:rsidR="00C96985" w:rsidRPr="00C96985" w:rsidRDefault="00C96985" w:rsidP="00C96985">
      <w:pPr>
        <w:rPr>
          <w:b/>
          <w:bCs/>
        </w:rPr>
      </w:pPr>
    </w:p>
    <w:p w14:paraId="6897EDF6" w14:textId="77777777" w:rsidR="00C96985" w:rsidRPr="00C96985" w:rsidRDefault="00C96985" w:rsidP="00C96985">
      <w:pPr>
        <w:rPr>
          <w:b/>
          <w:bCs/>
        </w:rPr>
      </w:pPr>
      <w:r w:rsidRPr="00C96985">
        <w:rPr>
          <w:b/>
          <w:bCs/>
        </w:rPr>
        <w:t>1. Nível do ambiente</w:t>
      </w:r>
    </w:p>
    <w:p w14:paraId="2790D41B" w14:textId="70E2FADA" w:rsidR="00C96985" w:rsidRPr="00C96985" w:rsidRDefault="00C96985" w:rsidP="001E5108">
      <w:pPr>
        <w:numPr>
          <w:ilvl w:val="0"/>
          <w:numId w:val="24"/>
        </w:numPr>
        <w:rPr>
          <w:b/>
          <w:bCs/>
        </w:rPr>
      </w:pPr>
      <w:r w:rsidRPr="00C96985">
        <w:rPr>
          <w:b/>
          <w:bCs/>
        </w:rPr>
        <w:t>Selecione:</w:t>
      </w:r>
      <w:r w:rsidRPr="00C96985">
        <w:t xml:space="preserve"> Ambiente de servidor Web</w:t>
      </w:r>
    </w:p>
    <w:p w14:paraId="1717A9CE" w14:textId="3B73DF89" w:rsidR="00C96985" w:rsidRPr="00C96985" w:rsidRDefault="00C96985" w:rsidP="00C96985">
      <w:pPr>
        <w:rPr>
          <w:b/>
          <w:bCs/>
        </w:rPr>
      </w:pPr>
    </w:p>
    <w:p w14:paraId="01D9FF42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2. Informações da aplicação</w:t>
      </w:r>
    </w:p>
    <w:p w14:paraId="23223C07" w14:textId="77777777" w:rsidR="00C96985" w:rsidRPr="00C96985" w:rsidRDefault="00C96985" w:rsidP="001E5108">
      <w:pPr>
        <w:numPr>
          <w:ilvl w:val="0"/>
          <w:numId w:val="25"/>
        </w:numPr>
        <w:rPr>
          <w:b/>
          <w:bCs/>
        </w:rPr>
      </w:pPr>
      <w:r w:rsidRPr="00C96985">
        <w:rPr>
          <w:b/>
          <w:bCs/>
        </w:rPr>
        <w:t>Nome da aplicação</w:t>
      </w:r>
      <w:r w:rsidRPr="00C96985">
        <w:t xml:space="preserve">: </w:t>
      </w:r>
      <w:proofErr w:type="spellStart"/>
      <w:r w:rsidRPr="00C96985">
        <w:t>evt-beanstalk</w:t>
      </w:r>
      <w:proofErr w:type="spellEnd"/>
    </w:p>
    <w:p w14:paraId="7365A319" w14:textId="77777777" w:rsidR="00C96985" w:rsidRPr="00C96985" w:rsidRDefault="00C96985" w:rsidP="001E5108">
      <w:pPr>
        <w:numPr>
          <w:ilvl w:val="0"/>
          <w:numId w:val="25"/>
        </w:numPr>
        <w:rPr>
          <w:b/>
          <w:bCs/>
        </w:rPr>
      </w:pPr>
      <w:r w:rsidRPr="00C96985">
        <w:t>Etiquetas da aplicação (opcional): pode deixar em branco</w:t>
      </w:r>
      <w:r w:rsidRPr="00C96985">
        <w:rPr>
          <w:b/>
          <w:bCs/>
        </w:rPr>
        <w:t>.</w:t>
      </w:r>
    </w:p>
    <w:p w14:paraId="1D2EDCA9" w14:textId="47CA3AE6" w:rsidR="00C96985" w:rsidRPr="00C96985" w:rsidRDefault="00C96985" w:rsidP="00C96985">
      <w:pPr>
        <w:rPr>
          <w:b/>
          <w:bCs/>
        </w:rPr>
      </w:pPr>
    </w:p>
    <w:p w14:paraId="29D40C7F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3. Informações do ambiente</w:t>
      </w:r>
    </w:p>
    <w:p w14:paraId="46F03A74" w14:textId="77777777" w:rsidR="00C96985" w:rsidRPr="00C96985" w:rsidRDefault="00C96985" w:rsidP="001E5108">
      <w:pPr>
        <w:numPr>
          <w:ilvl w:val="0"/>
          <w:numId w:val="26"/>
        </w:numPr>
      </w:pPr>
      <w:r w:rsidRPr="00C96985">
        <w:rPr>
          <w:b/>
          <w:bCs/>
        </w:rPr>
        <w:t>Nome do ambiente:</w:t>
      </w:r>
      <w:r w:rsidRPr="00C96985">
        <w:t xml:space="preserve"> </w:t>
      </w:r>
      <w:proofErr w:type="spellStart"/>
      <w:r w:rsidRPr="00C96985">
        <w:t>evt-beanstalk-env</w:t>
      </w:r>
      <w:proofErr w:type="spellEnd"/>
    </w:p>
    <w:p w14:paraId="08FF5793" w14:textId="77777777" w:rsidR="00C96985" w:rsidRPr="00C96985" w:rsidRDefault="00C96985" w:rsidP="001E5108">
      <w:pPr>
        <w:numPr>
          <w:ilvl w:val="0"/>
          <w:numId w:val="26"/>
        </w:numPr>
      </w:pPr>
      <w:r w:rsidRPr="00C96985">
        <w:rPr>
          <w:b/>
          <w:bCs/>
        </w:rPr>
        <w:t>Domínio:</w:t>
      </w:r>
      <w:r w:rsidRPr="00C96985">
        <w:t xml:space="preserve"> </w:t>
      </w:r>
      <w:proofErr w:type="spellStart"/>
      <w:r w:rsidRPr="00C96985">
        <w:t>eventostech</w:t>
      </w:r>
      <w:proofErr w:type="spellEnd"/>
      <w:r w:rsidRPr="00C96985">
        <w:t xml:space="preserve"> (o sistema completará como eventostech.us-east-1.elasticbeanstalk.com)</w:t>
      </w:r>
    </w:p>
    <w:p w14:paraId="46CF574D" w14:textId="77777777" w:rsidR="00C96985" w:rsidRPr="00C96985" w:rsidRDefault="00C96985" w:rsidP="001E5108">
      <w:pPr>
        <w:numPr>
          <w:ilvl w:val="0"/>
          <w:numId w:val="26"/>
        </w:numPr>
      </w:pPr>
      <w:r w:rsidRPr="00C96985">
        <w:rPr>
          <w:b/>
          <w:bCs/>
        </w:rPr>
        <w:t>Descrição:</w:t>
      </w:r>
      <w:r w:rsidRPr="00C96985">
        <w:t xml:space="preserve"> Ambiente de teste do </w:t>
      </w:r>
      <w:proofErr w:type="spellStart"/>
      <w:r w:rsidRPr="00C96985">
        <w:t>backend</w:t>
      </w:r>
      <w:proofErr w:type="spellEnd"/>
      <w:r w:rsidRPr="00C96985">
        <w:t xml:space="preserve"> Spring Boot conectado ao Aurora MySQL (</w:t>
      </w:r>
      <w:proofErr w:type="spellStart"/>
      <w:r w:rsidRPr="00C96985">
        <w:t>evt-database</w:t>
      </w:r>
      <w:proofErr w:type="spellEnd"/>
      <w:r w:rsidRPr="00C96985">
        <w:t>)</w:t>
      </w:r>
    </w:p>
    <w:p w14:paraId="1B5507F5" w14:textId="34425AB5" w:rsidR="00C96985" w:rsidRPr="00C96985" w:rsidRDefault="00C96985" w:rsidP="00C96985">
      <w:pPr>
        <w:rPr>
          <w:b/>
          <w:bCs/>
        </w:rPr>
      </w:pPr>
    </w:p>
    <w:p w14:paraId="281EF375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4. Plataforma</w:t>
      </w:r>
    </w:p>
    <w:p w14:paraId="466EA4D9" w14:textId="48CFC8E9" w:rsidR="00C96985" w:rsidRPr="00C96985" w:rsidRDefault="00C96985" w:rsidP="001E5108">
      <w:pPr>
        <w:numPr>
          <w:ilvl w:val="0"/>
          <w:numId w:val="27"/>
        </w:numPr>
      </w:pPr>
      <w:r w:rsidRPr="00C96985">
        <w:rPr>
          <w:b/>
          <w:bCs/>
        </w:rPr>
        <w:t>Plataforma:</w:t>
      </w:r>
      <w:r w:rsidRPr="00C96985">
        <w:t xml:space="preserve"> </w:t>
      </w:r>
      <w:r w:rsidR="00CE1914">
        <w:t>Java</w:t>
      </w:r>
    </w:p>
    <w:p w14:paraId="1DB6EE67" w14:textId="77777777" w:rsidR="00C96985" w:rsidRPr="00C96985" w:rsidRDefault="00C96985" w:rsidP="001E5108">
      <w:pPr>
        <w:numPr>
          <w:ilvl w:val="0"/>
          <w:numId w:val="27"/>
        </w:numPr>
      </w:pPr>
      <w:r w:rsidRPr="00C96985">
        <w:rPr>
          <w:b/>
          <w:bCs/>
        </w:rPr>
        <w:t>Ramificação da plataforma:</w:t>
      </w:r>
      <w:r w:rsidRPr="00C96985">
        <w:t xml:space="preserve"> </w:t>
      </w:r>
      <w:proofErr w:type="spellStart"/>
      <w:r w:rsidRPr="00C96985">
        <w:t>Corretto</w:t>
      </w:r>
      <w:proofErr w:type="spellEnd"/>
      <w:r w:rsidRPr="00C96985">
        <w:t xml:space="preserve"> 21 running </w:t>
      </w:r>
      <w:proofErr w:type="spellStart"/>
      <w:r w:rsidRPr="00C96985">
        <w:t>on</w:t>
      </w:r>
      <w:proofErr w:type="spellEnd"/>
      <w:r w:rsidRPr="00C96985">
        <w:t xml:space="preserve"> 64bit </w:t>
      </w:r>
      <w:proofErr w:type="spellStart"/>
      <w:r w:rsidRPr="00C96985">
        <w:t>Amazon</w:t>
      </w:r>
      <w:proofErr w:type="spellEnd"/>
      <w:r w:rsidRPr="00C96985">
        <w:t xml:space="preserve"> Linux 2023</w:t>
      </w:r>
    </w:p>
    <w:p w14:paraId="0DE4A988" w14:textId="77777777" w:rsidR="00C96985" w:rsidRPr="00C96985" w:rsidRDefault="00C96985" w:rsidP="001E5108">
      <w:pPr>
        <w:numPr>
          <w:ilvl w:val="0"/>
          <w:numId w:val="27"/>
        </w:numPr>
      </w:pPr>
      <w:r w:rsidRPr="00C96985">
        <w:rPr>
          <w:b/>
          <w:bCs/>
        </w:rPr>
        <w:lastRenderedPageBreak/>
        <w:t>Versão da plataforma:</w:t>
      </w:r>
      <w:r w:rsidRPr="00C96985">
        <w:t xml:space="preserve"> selecione a mais recente disponível (4.7.1 ou posterior).</w:t>
      </w:r>
    </w:p>
    <w:p w14:paraId="18487E28" w14:textId="709E915E" w:rsidR="00C96985" w:rsidRPr="00C96985" w:rsidRDefault="00C96985" w:rsidP="00C96985">
      <w:pPr>
        <w:rPr>
          <w:b/>
          <w:bCs/>
        </w:rPr>
      </w:pPr>
    </w:p>
    <w:p w14:paraId="301C7D67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5. Código da aplicação</w:t>
      </w:r>
    </w:p>
    <w:p w14:paraId="5003AD16" w14:textId="213BB97D" w:rsidR="00C96985" w:rsidRPr="00C96985" w:rsidRDefault="00C96985" w:rsidP="001E5108">
      <w:pPr>
        <w:numPr>
          <w:ilvl w:val="0"/>
          <w:numId w:val="28"/>
        </w:numPr>
        <w:rPr>
          <w:b/>
          <w:bCs/>
        </w:rPr>
      </w:pPr>
      <w:r w:rsidRPr="00C96985">
        <w:rPr>
          <w:b/>
          <w:bCs/>
        </w:rPr>
        <w:t xml:space="preserve">Escolha: </w:t>
      </w:r>
      <w:r w:rsidRPr="00C96985">
        <w:t>“Fazer upload do seu código”</w:t>
      </w:r>
    </w:p>
    <w:p w14:paraId="7399B23C" w14:textId="41C3BCA0" w:rsidR="00C96985" w:rsidRPr="00C96985" w:rsidRDefault="00C96985" w:rsidP="001E5108">
      <w:pPr>
        <w:numPr>
          <w:ilvl w:val="0"/>
          <w:numId w:val="28"/>
        </w:numPr>
        <w:jc w:val="left"/>
        <w:rPr>
          <w:b/>
          <w:bCs/>
        </w:rPr>
      </w:pPr>
      <w:r w:rsidRPr="00C96985">
        <w:rPr>
          <w:b/>
          <w:bCs/>
        </w:rPr>
        <w:t xml:space="preserve">Arquivo: </w:t>
      </w:r>
      <w:r w:rsidRPr="00C96985">
        <w:t>selecione o .</w:t>
      </w:r>
      <w:proofErr w:type="spellStart"/>
      <w:r w:rsidRPr="00C96985">
        <w:t>jar</w:t>
      </w:r>
      <w:proofErr w:type="spellEnd"/>
      <w:r w:rsidRPr="00C96985">
        <w:t xml:space="preserve"> do seu projeto (</w:t>
      </w:r>
      <w:proofErr w:type="spellStart"/>
      <w:r w:rsidRPr="00C96985">
        <w:t>ex</w:t>
      </w:r>
      <w:proofErr w:type="spellEnd"/>
      <w:r w:rsidRPr="00C96985">
        <w:t xml:space="preserve">: TrabalhoFaculLP1-e-A-1.0.jar) gerado pelo </w:t>
      </w:r>
      <w:proofErr w:type="spellStart"/>
      <w:r w:rsidRPr="00C96985">
        <w:t>Gradle</w:t>
      </w:r>
      <w:proofErr w:type="spellEnd"/>
      <w:r w:rsidRPr="00C96985">
        <w:t>/</w:t>
      </w:r>
      <w:proofErr w:type="spellStart"/>
      <w:r w:rsidRPr="00C96985">
        <w:t>Maven</w:t>
      </w:r>
      <w:proofErr w:type="spellEnd"/>
      <w:r w:rsidR="001E1E62">
        <w:t xml:space="preserve"> </w:t>
      </w:r>
      <w:r w:rsidR="00F26508">
        <w:t>(comando</w:t>
      </w:r>
      <w:r w:rsidR="001E1E62">
        <w:t xml:space="preserve"> para gerar o .</w:t>
      </w:r>
      <w:proofErr w:type="spellStart"/>
      <w:r w:rsidR="001E1E62">
        <w:t>jar</w:t>
      </w:r>
      <w:proofErr w:type="spellEnd"/>
      <w:r w:rsidR="001E1E62">
        <w:t xml:space="preserve">: </w:t>
      </w:r>
      <w:proofErr w:type="spellStart"/>
      <w:r w:rsidR="006B2F3F" w:rsidRPr="007A5F5A">
        <w:rPr>
          <w:color w:val="4F6228" w:themeColor="accent3" w:themeShade="80"/>
        </w:rPr>
        <w:t>mvn</w:t>
      </w:r>
      <w:proofErr w:type="spellEnd"/>
      <w:r w:rsidR="006B2F3F" w:rsidRPr="007A5F5A">
        <w:rPr>
          <w:color w:val="4F6228" w:themeColor="accent3" w:themeShade="80"/>
        </w:rPr>
        <w:t xml:space="preserve"> clean </w:t>
      </w:r>
      <w:proofErr w:type="spellStart"/>
      <w:r w:rsidR="006B2F3F" w:rsidRPr="007A5F5A">
        <w:rPr>
          <w:color w:val="4F6228" w:themeColor="accent3" w:themeShade="80"/>
        </w:rPr>
        <w:t>package</w:t>
      </w:r>
      <w:proofErr w:type="spellEnd"/>
      <w:r w:rsidR="006B2F3F" w:rsidRPr="007A5F5A">
        <w:rPr>
          <w:color w:val="4F6228" w:themeColor="accent3" w:themeShade="80"/>
        </w:rPr>
        <w:t xml:space="preserve"> -</w:t>
      </w:r>
      <w:proofErr w:type="spellStart"/>
      <w:r w:rsidR="006B2F3F" w:rsidRPr="007A5F5A">
        <w:rPr>
          <w:color w:val="4F6228" w:themeColor="accent3" w:themeShade="80"/>
        </w:rPr>
        <w:t>DskipTests</w:t>
      </w:r>
      <w:proofErr w:type="spellEnd"/>
      <w:r w:rsidR="006B2F3F">
        <w:t>).</w:t>
      </w:r>
    </w:p>
    <w:p w14:paraId="6A57A8E5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6. Predefinições de configuração</w:t>
      </w:r>
    </w:p>
    <w:p w14:paraId="3FF75832" w14:textId="0B64541D" w:rsidR="00C96985" w:rsidRPr="00C96985" w:rsidRDefault="00C96985" w:rsidP="001E5108">
      <w:pPr>
        <w:numPr>
          <w:ilvl w:val="0"/>
          <w:numId w:val="29"/>
        </w:numPr>
        <w:rPr>
          <w:b/>
          <w:bCs/>
        </w:rPr>
      </w:pPr>
      <w:r w:rsidRPr="00C96985">
        <w:rPr>
          <w:b/>
          <w:bCs/>
        </w:rPr>
        <w:t xml:space="preserve">Selecione: </w:t>
      </w:r>
      <w:r w:rsidRPr="00C96985">
        <w:t>Instância única (qualificada para o nível gratuito)</w:t>
      </w:r>
    </w:p>
    <w:p w14:paraId="72FDAFEC" w14:textId="13AFAEA2" w:rsidR="00C96985" w:rsidRPr="00C96985" w:rsidRDefault="00C96985" w:rsidP="00C96985">
      <w:pPr>
        <w:rPr>
          <w:b/>
          <w:bCs/>
        </w:rPr>
      </w:pPr>
    </w:p>
    <w:p w14:paraId="0952DF55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7. Acesso ao serviço</w:t>
      </w:r>
    </w:p>
    <w:p w14:paraId="4B4E7740" w14:textId="77777777" w:rsidR="00C96985" w:rsidRPr="00C96985" w:rsidRDefault="00C96985" w:rsidP="001E5108">
      <w:pPr>
        <w:numPr>
          <w:ilvl w:val="0"/>
          <w:numId w:val="30"/>
        </w:numPr>
      </w:pPr>
      <w:r w:rsidRPr="00C96985">
        <w:rPr>
          <w:b/>
          <w:bCs/>
        </w:rPr>
        <w:t xml:space="preserve">Perfil de serviço (IAM Role): </w:t>
      </w:r>
      <w:proofErr w:type="spellStart"/>
      <w:r w:rsidRPr="00C96985">
        <w:t>LabRole</w:t>
      </w:r>
      <w:proofErr w:type="spellEnd"/>
    </w:p>
    <w:p w14:paraId="1C41B502" w14:textId="77777777" w:rsidR="00C96985" w:rsidRPr="00C96985" w:rsidRDefault="00C96985" w:rsidP="001E5108">
      <w:pPr>
        <w:numPr>
          <w:ilvl w:val="0"/>
          <w:numId w:val="30"/>
        </w:numPr>
        <w:rPr>
          <w:b/>
          <w:bCs/>
        </w:rPr>
      </w:pPr>
      <w:r w:rsidRPr="00C96985">
        <w:rPr>
          <w:b/>
          <w:bCs/>
        </w:rPr>
        <w:t>Perfil de instância do EC2</w:t>
      </w:r>
      <w:r w:rsidRPr="00C96985">
        <w:t xml:space="preserve">: </w:t>
      </w:r>
      <w:proofErr w:type="spellStart"/>
      <w:r w:rsidRPr="00C96985">
        <w:t>LabInstanceProfile</w:t>
      </w:r>
      <w:proofErr w:type="spellEnd"/>
    </w:p>
    <w:p w14:paraId="2555D82E" w14:textId="567A53F6" w:rsidR="00C96985" w:rsidRPr="00C96985" w:rsidRDefault="00C96985" w:rsidP="00C96985">
      <w:pPr>
        <w:rPr>
          <w:b/>
          <w:bCs/>
        </w:rPr>
      </w:pPr>
    </w:p>
    <w:p w14:paraId="69532B62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8. Definir redes, bancos de dados e etiquetas</w:t>
      </w:r>
    </w:p>
    <w:p w14:paraId="36B4442A" w14:textId="77777777" w:rsidR="00C96985" w:rsidRPr="00C96985" w:rsidRDefault="00C96985" w:rsidP="001E5108">
      <w:pPr>
        <w:numPr>
          <w:ilvl w:val="0"/>
          <w:numId w:val="31"/>
        </w:numPr>
        <w:rPr>
          <w:b/>
          <w:bCs/>
        </w:rPr>
      </w:pPr>
      <w:r w:rsidRPr="00C96985">
        <w:rPr>
          <w:b/>
          <w:bCs/>
        </w:rPr>
        <w:t xml:space="preserve">VPC: </w:t>
      </w:r>
      <w:proofErr w:type="spellStart"/>
      <w:r w:rsidRPr="00C96985">
        <w:t>vpc</w:t>
      </w:r>
      <w:proofErr w:type="spellEnd"/>
      <w:r w:rsidRPr="00C96985">
        <w:t>-eventos-tech</w:t>
      </w:r>
    </w:p>
    <w:p w14:paraId="3CA7D8DF" w14:textId="25834F47" w:rsidR="00C96985" w:rsidRPr="00C96985" w:rsidRDefault="00C96985" w:rsidP="001E5108">
      <w:pPr>
        <w:numPr>
          <w:ilvl w:val="0"/>
          <w:numId w:val="31"/>
        </w:numPr>
        <w:rPr>
          <w:b/>
          <w:bCs/>
        </w:rPr>
      </w:pPr>
      <w:r w:rsidRPr="00C96985">
        <w:rPr>
          <w:b/>
          <w:bCs/>
        </w:rPr>
        <w:t xml:space="preserve">Endereço IP público: </w:t>
      </w:r>
      <w:r w:rsidRPr="00C96985">
        <w:t>Habilitar</w:t>
      </w:r>
    </w:p>
    <w:p w14:paraId="0E37C625" w14:textId="77777777" w:rsidR="00C96985" w:rsidRPr="00C96985" w:rsidRDefault="00C96985" w:rsidP="001E5108">
      <w:pPr>
        <w:numPr>
          <w:ilvl w:val="0"/>
          <w:numId w:val="31"/>
        </w:numPr>
      </w:pPr>
      <w:proofErr w:type="spellStart"/>
      <w:r w:rsidRPr="00C96985">
        <w:rPr>
          <w:b/>
          <w:bCs/>
        </w:rPr>
        <w:t>Sub-redes</w:t>
      </w:r>
      <w:proofErr w:type="spellEnd"/>
      <w:r w:rsidRPr="00C96985">
        <w:rPr>
          <w:b/>
          <w:bCs/>
        </w:rPr>
        <w:t xml:space="preserve"> de instância: </w:t>
      </w:r>
      <w:r w:rsidRPr="00C96985">
        <w:t xml:space="preserve">selecione as duas </w:t>
      </w:r>
      <w:proofErr w:type="spellStart"/>
      <w:r w:rsidRPr="00C96985">
        <w:t>sub-redes</w:t>
      </w:r>
      <w:proofErr w:type="spellEnd"/>
      <w:r w:rsidRPr="00C96985">
        <w:t xml:space="preserve"> públicas, por exemplo:</w:t>
      </w:r>
    </w:p>
    <w:p w14:paraId="0CB938D6" w14:textId="77777777" w:rsidR="00C96985" w:rsidRPr="00C96985" w:rsidRDefault="00C96985" w:rsidP="001E5108">
      <w:pPr>
        <w:numPr>
          <w:ilvl w:val="1"/>
          <w:numId w:val="31"/>
        </w:numPr>
      </w:pPr>
      <w:r w:rsidRPr="00C96985">
        <w:t>subnet-publica-1a</w:t>
      </w:r>
    </w:p>
    <w:p w14:paraId="38C6107B" w14:textId="77777777" w:rsidR="00C96985" w:rsidRPr="00C96985" w:rsidRDefault="00C96985" w:rsidP="001E5108">
      <w:pPr>
        <w:numPr>
          <w:ilvl w:val="1"/>
          <w:numId w:val="31"/>
        </w:numPr>
      </w:pPr>
      <w:r w:rsidRPr="00C96985">
        <w:t>subnet-publica-1b</w:t>
      </w:r>
    </w:p>
    <w:p w14:paraId="21731501" w14:textId="77777777" w:rsidR="00C96985" w:rsidRPr="00C96985" w:rsidRDefault="00C96985" w:rsidP="001E5108">
      <w:pPr>
        <w:numPr>
          <w:ilvl w:val="0"/>
          <w:numId w:val="31"/>
        </w:numPr>
        <w:rPr>
          <w:b/>
          <w:bCs/>
        </w:rPr>
      </w:pPr>
      <w:r w:rsidRPr="00C96985">
        <w:rPr>
          <w:b/>
          <w:bCs/>
        </w:rPr>
        <w:t xml:space="preserve">Banco de dados: </w:t>
      </w:r>
      <w:r w:rsidRPr="00C96985">
        <w:t>Desmarcar</w:t>
      </w:r>
      <w:r w:rsidRPr="00C96985">
        <w:rPr>
          <w:b/>
          <w:bCs/>
        </w:rPr>
        <w:t xml:space="preserve"> “Habilitar banco de dados”</w:t>
      </w:r>
    </w:p>
    <w:p w14:paraId="56F9846E" w14:textId="77777777" w:rsidR="00C96985" w:rsidRPr="00C96985" w:rsidRDefault="00C96985" w:rsidP="00520311">
      <w:pPr>
        <w:ind w:left="708" w:firstLine="708"/>
      </w:pPr>
      <w:r w:rsidRPr="00C96985">
        <w:t xml:space="preserve">O banco já foi criado separadamente como RDS (Aurora MySQL </w:t>
      </w:r>
      <w:proofErr w:type="spellStart"/>
      <w:r w:rsidRPr="00C96985">
        <w:t>evt-database</w:t>
      </w:r>
      <w:proofErr w:type="spellEnd"/>
      <w:r w:rsidRPr="00C96985">
        <w:t>).</w:t>
      </w:r>
    </w:p>
    <w:p w14:paraId="3D5A4B39" w14:textId="7F5075E1" w:rsidR="00C96985" w:rsidRPr="00C96985" w:rsidRDefault="00C96985" w:rsidP="001E5108">
      <w:pPr>
        <w:numPr>
          <w:ilvl w:val="0"/>
          <w:numId w:val="32"/>
        </w:numPr>
        <w:rPr>
          <w:b/>
          <w:bCs/>
        </w:rPr>
      </w:pPr>
      <w:r w:rsidRPr="00C96985">
        <w:rPr>
          <w:b/>
          <w:bCs/>
        </w:rPr>
        <w:t xml:space="preserve">Etiquetas: </w:t>
      </w:r>
      <w:r w:rsidRPr="00C96985">
        <w:t>opcional</w:t>
      </w:r>
    </w:p>
    <w:p w14:paraId="6A61B3C0" w14:textId="4CC73C16" w:rsidR="00C96985" w:rsidRPr="00C96985" w:rsidRDefault="00C96985" w:rsidP="00C96985">
      <w:pPr>
        <w:rPr>
          <w:b/>
          <w:bCs/>
        </w:rPr>
      </w:pPr>
    </w:p>
    <w:p w14:paraId="4139C875" w14:textId="77777777" w:rsidR="00C96985" w:rsidRPr="00C96985" w:rsidRDefault="00C96985" w:rsidP="00520311">
      <w:pPr>
        <w:rPr>
          <w:b/>
          <w:bCs/>
        </w:rPr>
      </w:pPr>
      <w:r w:rsidRPr="00C96985">
        <w:rPr>
          <w:b/>
          <w:bCs/>
        </w:rPr>
        <w:t>9. Configurar o tráfego e a escalabilidade da instância</w:t>
      </w:r>
    </w:p>
    <w:p w14:paraId="60CC0612" w14:textId="77777777" w:rsidR="00C96985" w:rsidRPr="00C96985" w:rsidRDefault="00C96985" w:rsidP="001E5108">
      <w:pPr>
        <w:numPr>
          <w:ilvl w:val="0"/>
          <w:numId w:val="33"/>
        </w:numPr>
      </w:pPr>
      <w:r w:rsidRPr="00C96985">
        <w:rPr>
          <w:b/>
          <w:bCs/>
        </w:rPr>
        <w:t>Tipo de ambiente</w:t>
      </w:r>
      <w:r w:rsidRPr="00C96985">
        <w:t>: Instância única</w:t>
      </w:r>
    </w:p>
    <w:p w14:paraId="0E11CB04" w14:textId="77777777" w:rsidR="00C96985" w:rsidRPr="00C96985" w:rsidRDefault="00C96985" w:rsidP="001E5108">
      <w:pPr>
        <w:numPr>
          <w:ilvl w:val="0"/>
          <w:numId w:val="33"/>
        </w:numPr>
        <w:rPr>
          <w:b/>
          <w:bCs/>
        </w:rPr>
      </w:pPr>
      <w:r w:rsidRPr="00C96985">
        <w:rPr>
          <w:b/>
          <w:bCs/>
        </w:rPr>
        <w:t>Composição da frota</w:t>
      </w:r>
      <w:r w:rsidRPr="00C96985">
        <w:t>: Instância sob demanda</w:t>
      </w:r>
    </w:p>
    <w:p w14:paraId="5BA61033" w14:textId="77777777" w:rsidR="00C96985" w:rsidRPr="00C96985" w:rsidRDefault="00C96985" w:rsidP="001E5108">
      <w:pPr>
        <w:numPr>
          <w:ilvl w:val="0"/>
          <w:numId w:val="33"/>
        </w:numPr>
      </w:pPr>
      <w:r w:rsidRPr="00C96985">
        <w:rPr>
          <w:b/>
          <w:bCs/>
        </w:rPr>
        <w:t xml:space="preserve">Arquitetura: </w:t>
      </w:r>
      <w:r w:rsidRPr="00C96985">
        <w:t>x86_64</w:t>
      </w:r>
    </w:p>
    <w:p w14:paraId="0CC853C4" w14:textId="77777777" w:rsidR="00C96985" w:rsidRPr="00C96985" w:rsidRDefault="00C96985" w:rsidP="001E5108">
      <w:pPr>
        <w:numPr>
          <w:ilvl w:val="0"/>
          <w:numId w:val="33"/>
        </w:numPr>
        <w:rPr>
          <w:b/>
          <w:bCs/>
        </w:rPr>
      </w:pPr>
      <w:r w:rsidRPr="00C96985">
        <w:rPr>
          <w:b/>
          <w:bCs/>
        </w:rPr>
        <w:t>Tipos de instância:</w:t>
      </w:r>
    </w:p>
    <w:p w14:paraId="7C423481" w14:textId="77777777" w:rsidR="00C96985" w:rsidRPr="00C96985" w:rsidRDefault="00C96985" w:rsidP="001E5108">
      <w:pPr>
        <w:numPr>
          <w:ilvl w:val="1"/>
          <w:numId w:val="33"/>
        </w:numPr>
      </w:pPr>
      <w:r w:rsidRPr="00C96985">
        <w:t>t</w:t>
      </w:r>
      <w:proofErr w:type="gramStart"/>
      <w:r w:rsidRPr="00C96985">
        <w:t>3.micro</w:t>
      </w:r>
      <w:proofErr w:type="gramEnd"/>
    </w:p>
    <w:p w14:paraId="12E542CF" w14:textId="77777777" w:rsidR="00C96985" w:rsidRPr="00C96985" w:rsidRDefault="00C96985" w:rsidP="001E5108">
      <w:pPr>
        <w:numPr>
          <w:ilvl w:val="0"/>
          <w:numId w:val="33"/>
        </w:numPr>
        <w:rPr>
          <w:b/>
          <w:bCs/>
        </w:rPr>
      </w:pPr>
      <w:r w:rsidRPr="00C96985">
        <w:rPr>
          <w:b/>
          <w:bCs/>
        </w:rPr>
        <w:t>Grupos de segurança do EC2:</w:t>
      </w:r>
    </w:p>
    <w:p w14:paraId="4F638DE1" w14:textId="1EBEAAEB" w:rsidR="00C96985" w:rsidRPr="00C96985" w:rsidRDefault="00520311" w:rsidP="001E5108">
      <w:pPr>
        <w:numPr>
          <w:ilvl w:val="1"/>
          <w:numId w:val="34"/>
        </w:numPr>
        <w:rPr>
          <w:b/>
          <w:bCs/>
        </w:rPr>
      </w:pPr>
      <w:proofErr w:type="spellStart"/>
      <w:r>
        <w:t>evt-</w:t>
      </w:r>
      <w:r w:rsidRPr="00C37927">
        <w:t>sg-beanstalk</w:t>
      </w:r>
      <w:proofErr w:type="spellEnd"/>
    </w:p>
    <w:p w14:paraId="6B077922" w14:textId="77777777" w:rsidR="00C96985" w:rsidRPr="00C96985" w:rsidRDefault="00C96985" w:rsidP="001E5108">
      <w:pPr>
        <w:numPr>
          <w:ilvl w:val="0"/>
          <w:numId w:val="35"/>
        </w:numPr>
        <w:rPr>
          <w:b/>
          <w:bCs/>
        </w:rPr>
      </w:pPr>
      <w:r w:rsidRPr="00C96985">
        <w:rPr>
          <w:b/>
          <w:bCs/>
        </w:rPr>
        <w:t xml:space="preserve">ID da AMI: </w:t>
      </w:r>
      <w:r w:rsidRPr="00C96985">
        <w:t>deixado automaticamente (ami-0ee3f5602fd62c0c2 ou equivalente).</w:t>
      </w:r>
    </w:p>
    <w:p w14:paraId="18BEFE1F" w14:textId="6BE11194" w:rsidR="00C96985" w:rsidRPr="00C96985" w:rsidRDefault="00C96985" w:rsidP="00C96985">
      <w:pPr>
        <w:rPr>
          <w:b/>
          <w:bCs/>
        </w:rPr>
      </w:pPr>
    </w:p>
    <w:p w14:paraId="7227ACF9" w14:textId="77777777" w:rsidR="00C96985" w:rsidRPr="00C96985" w:rsidRDefault="00C96985" w:rsidP="00134DA3">
      <w:pPr>
        <w:rPr>
          <w:b/>
          <w:bCs/>
        </w:rPr>
      </w:pPr>
      <w:r w:rsidRPr="00C96985">
        <w:rPr>
          <w:b/>
          <w:bCs/>
        </w:rPr>
        <w:t>10. Configurar atualizações, monitoramentos e logs</w:t>
      </w:r>
    </w:p>
    <w:p w14:paraId="7723B1C2" w14:textId="77777777" w:rsidR="00C96985" w:rsidRPr="00C96985" w:rsidRDefault="00C96985" w:rsidP="001E5108">
      <w:pPr>
        <w:numPr>
          <w:ilvl w:val="0"/>
          <w:numId w:val="36"/>
        </w:numPr>
        <w:rPr>
          <w:b/>
          <w:bCs/>
        </w:rPr>
      </w:pPr>
      <w:r w:rsidRPr="00C96985">
        <w:rPr>
          <w:b/>
          <w:bCs/>
        </w:rPr>
        <w:t xml:space="preserve">Relatórios de integridade: </w:t>
      </w:r>
      <w:r w:rsidRPr="00C96985">
        <w:t>Básico</w:t>
      </w:r>
    </w:p>
    <w:p w14:paraId="2F674F7F" w14:textId="77777777" w:rsidR="00C96985" w:rsidRPr="00C96985" w:rsidRDefault="00C96985" w:rsidP="001E5108">
      <w:pPr>
        <w:numPr>
          <w:ilvl w:val="0"/>
          <w:numId w:val="36"/>
        </w:numPr>
        <w:rPr>
          <w:b/>
          <w:bCs/>
        </w:rPr>
      </w:pPr>
      <w:r w:rsidRPr="00C96985">
        <w:rPr>
          <w:b/>
          <w:bCs/>
        </w:rPr>
        <w:t xml:space="preserve">Streaming de logs: </w:t>
      </w:r>
      <w:r w:rsidRPr="00C96985">
        <w:t>Desabilitado</w:t>
      </w:r>
    </w:p>
    <w:p w14:paraId="296183E5" w14:textId="77777777" w:rsidR="00C96985" w:rsidRPr="00C96985" w:rsidRDefault="00C96985" w:rsidP="001E5108">
      <w:pPr>
        <w:numPr>
          <w:ilvl w:val="0"/>
          <w:numId w:val="36"/>
        </w:numPr>
        <w:rPr>
          <w:b/>
          <w:bCs/>
        </w:rPr>
      </w:pPr>
      <w:r w:rsidRPr="00C96985">
        <w:rPr>
          <w:b/>
          <w:bCs/>
        </w:rPr>
        <w:t>Atualizações gerenciadas</w:t>
      </w:r>
      <w:r w:rsidRPr="00C96985">
        <w:t>: Desabilitadas</w:t>
      </w:r>
    </w:p>
    <w:p w14:paraId="1D0DA9FB" w14:textId="77777777" w:rsidR="00C96985" w:rsidRPr="00C96985" w:rsidRDefault="00C96985" w:rsidP="001E5108">
      <w:pPr>
        <w:numPr>
          <w:ilvl w:val="0"/>
          <w:numId w:val="36"/>
        </w:numPr>
        <w:rPr>
          <w:b/>
          <w:bCs/>
        </w:rPr>
      </w:pPr>
      <w:r w:rsidRPr="00C96985">
        <w:rPr>
          <w:b/>
          <w:bCs/>
        </w:rPr>
        <w:t xml:space="preserve">Política de implantação: </w:t>
      </w:r>
      <w:r w:rsidRPr="00C96985">
        <w:t>Todos de uma vez</w:t>
      </w:r>
    </w:p>
    <w:p w14:paraId="303EC818" w14:textId="77777777" w:rsidR="00C96985" w:rsidRPr="00C96985" w:rsidRDefault="00C96985" w:rsidP="001E5108">
      <w:pPr>
        <w:numPr>
          <w:ilvl w:val="0"/>
          <w:numId w:val="36"/>
        </w:numPr>
        <w:rPr>
          <w:b/>
          <w:bCs/>
        </w:rPr>
      </w:pPr>
      <w:r w:rsidRPr="00C96985">
        <w:rPr>
          <w:b/>
          <w:bCs/>
        </w:rPr>
        <w:t xml:space="preserve">Tamanho do lote de implantação: </w:t>
      </w:r>
      <w:r w:rsidRPr="00C96985">
        <w:t>100%</w:t>
      </w:r>
    </w:p>
    <w:p w14:paraId="738F0640" w14:textId="77777777" w:rsidR="00C96985" w:rsidRPr="00C96985" w:rsidRDefault="00C96985" w:rsidP="001E5108">
      <w:pPr>
        <w:numPr>
          <w:ilvl w:val="0"/>
          <w:numId w:val="36"/>
        </w:numPr>
        <w:rPr>
          <w:b/>
          <w:bCs/>
        </w:rPr>
      </w:pPr>
      <w:r w:rsidRPr="00C96985">
        <w:rPr>
          <w:b/>
          <w:bCs/>
        </w:rPr>
        <w:t xml:space="preserve">Ignorar verificação de integridade: </w:t>
      </w:r>
      <w:r w:rsidRPr="00C96985">
        <w:t>Falso</w:t>
      </w:r>
    </w:p>
    <w:p w14:paraId="50EFB4AB" w14:textId="77777777" w:rsidR="00C96985" w:rsidRPr="00C96985" w:rsidRDefault="00C96985" w:rsidP="001E5108">
      <w:pPr>
        <w:numPr>
          <w:ilvl w:val="0"/>
          <w:numId w:val="36"/>
        </w:numPr>
        <w:rPr>
          <w:b/>
          <w:bCs/>
        </w:rPr>
      </w:pPr>
      <w:r w:rsidRPr="00C96985">
        <w:rPr>
          <w:b/>
          <w:bCs/>
        </w:rPr>
        <w:t xml:space="preserve">Tempo limite do comando: </w:t>
      </w:r>
      <w:r w:rsidRPr="00C96985">
        <w:t>600 segundos</w:t>
      </w:r>
    </w:p>
    <w:p w14:paraId="16F2E1DC" w14:textId="346C465D" w:rsidR="00C96985" w:rsidRPr="00C96985" w:rsidRDefault="00C96985" w:rsidP="00C96985">
      <w:pPr>
        <w:rPr>
          <w:b/>
          <w:bCs/>
        </w:rPr>
      </w:pPr>
    </w:p>
    <w:p w14:paraId="7ECF7150" w14:textId="77777777" w:rsidR="00C96985" w:rsidRPr="00C96985" w:rsidRDefault="00C96985" w:rsidP="00134DA3">
      <w:pPr>
        <w:rPr>
          <w:b/>
          <w:bCs/>
        </w:rPr>
      </w:pPr>
      <w:r w:rsidRPr="00C96985">
        <w:rPr>
          <w:b/>
          <w:bCs/>
        </w:rPr>
        <w:t>11. Software de plataforma</w:t>
      </w:r>
    </w:p>
    <w:p w14:paraId="773AF355" w14:textId="77777777" w:rsidR="00C96985" w:rsidRPr="00C96985" w:rsidRDefault="00C96985" w:rsidP="001E5108">
      <w:pPr>
        <w:numPr>
          <w:ilvl w:val="0"/>
          <w:numId w:val="37"/>
        </w:numPr>
      </w:pPr>
      <w:r w:rsidRPr="00C96985">
        <w:rPr>
          <w:b/>
          <w:bCs/>
        </w:rPr>
        <w:t xml:space="preserve">Servidor de proxy: </w:t>
      </w:r>
      <w:proofErr w:type="spellStart"/>
      <w:r w:rsidRPr="00C96985">
        <w:t>Nginx</w:t>
      </w:r>
      <w:proofErr w:type="spellEnd"/>
    </w:p>
    <w:p w14:paraId="2B960C06" w14:textId="37FD9392" w:rsidR="00C96985" w:rsidRPr="00C96985" w:rsidRDefault="00C96985" w:rsidP="001E5108">
      <w:pPr>
        <w:numPr>
          <w:ilvl w:val="0"/>
          <w:numId w:val="37"/>
        </w:numPr>
        <w:jc w:val="left"/>
        <w:rPr>
          <w:b/>
          <w:bCs/>
        </w:rPr>
      </w:pPr>
      <w:r w:rsidRPr="00C96985">
        <w:rPr>
          <w:b/>
          <w:bCs/>
        </w:rPr>
        <w:t>Propriedades do ambiente:</w:t>
      </w:r>
      <w:r w:rsidRPr="00C96985">
        <w:rPr>
          <w:b/>
          <w:bCs/>
        </w:rPr>
        <w:br/>
      </w:r>
      <w:r w:rsidRPr="00C96985">
        <w:t xml:space="preserve">Adicione as seguintes variáveis </w:t>
      </w:r>
      <w:r w:rsidR="00BD14C8">
        <w:t>de ambiente</w:t>
      </w:r>
      <w:r w:rsidRPr="00C96985">
        <w:t>: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5585"/>
        <w:gridCol w:w="4043"/>
      </w:tblGrid>
      <w:tr w:rsidR="00C96985" w:rsidRPr="00C96985" w14:paraId="087A5766" w14:textId="77777777" w:rsidTr="00134DA3">
        <w:tc>
          <w:tcPr>
            <w:tcW w:w="5240" w:type="dxa"/>
            <w:hideMark/>
          </w:tcPr>
          <w:p w14:paraId="36581DAB" w14:textId="77777777" w:rsidR="00C96985" w:rsidRPr="00C96985" w:rsidRDefault="00C96985" w:rsidP="00134DA3">
            <w:pPr>
              <w:jc w:val="left"/>
              <w:rPr>
                <w:b/>
                <w:bCs/>
              </w:rPr>
            </w:pPr>
            <w:r w:rsidRPr="00C96985">
              <w:rPr>
                <w:b/>
                <w:bCs/>
              </w:rPr>
              <w:t>Nome</w:t>
            </w:r>
          </w:p>
        </w:tc>
        <w:tc>
          <w:tcPr>
            <w:tcW w:w="4388" w:type="dxa"/>
            <w:hideMark/>
          </w:tcPr>
          <w:p w14:paraId="6D76FAA4" w14:textId="77777777" w:rsidR="00C96985" w:rsidRPr="00C96985" w:rsidRDefault="00C96985" w:rsidP="00134DA3">
            <w:pPr>
              <w:jc w:val="left"/>
              <w:rPr>
                <w:b/>
                <w:bCs/>
              </w:rPr>
            </w:pPr>
            <w:r w:rsidRPr="00C96985">
              <w:rPr>
                <w:b/>
                <w:bCs/>
              </w:rPr>
              <w:t>Valor</w:t>
            </w:r>
          </w:p>
        </w:tc>
      </w:tr>
      <w:tr w:rsidR="00C96985" w:rsidRPr="00C96985" w14:paraId="58F7BB77" w14:textId="77777777" w:rsidTr="00134DA3">
        <w:tc>
          <w:tcPr>
            <w:tcW w:w="5240" w:type="dxa"/>
            <w:hideMark/>
          </w:tcPr>
          <w:p w14:paraId="5877943B" w14:textId="77777777" w:rsidR="00C96985" w:rsidRPr="00C96985" w:rsidRDefault="00C96985" w:rsidP="00134DA3">
            <w:pPr>
              <w:jc w:val="left"/>
            </w:pPr>
            <w:r w:rsidRPr="00C96985">
              <w:t>SERVER_PORT</w:t>
            </w:r>
          </w:p>
        </w:tc>
        <w:tc>
          <w:tcPr>
            <w:tcW w:w="4388" w:type="dxa"/>
            <w:hideMark/>
          </w:tcPr>
          <w:p w14:paraId="7E7E93C4" w14:textId="77777777" w:rsidR="00C96985" w:rsidRPr="00C96985" w:rsidRDefault="00C96985" w:rsidP="00134DA3">
            <w:pPr>
              <w:jc w:val="left"/>
            </w:pPr>
            <w:r w:rsidRPr="00C96985">
              <w:t>5000</w:t>
            </w:r>
          </w:p>
        </w:tc>
      </w:tr>
      <w:tr w:rsidR="00C96985" w:rsidRPr="00C96985" w14:paraId="1A7E07EC" w14:textId="77777777" w:rsidTr="00134DA3">
        <w:tc>
          <w:tcPr>
            <w:tcW w:w="5240" w:type="dxa"/>
            <w:hideMark/>
          </w:tcPr>
          <w:p w14:paraId="32DFA869" w14:textId="77777777" w:rsidR="00C96985" w:rsidRPr="00C96985" w:rsidRDefault="00C96985" w:rsidP="00134DA3">
            <w:pPr>
              <w:jc w:val="left"/>
            </w:pPr>
            <w:r w:rsidRPr="00C96985">
              <w:t>SPRING_APPLICATION_NAME</w:t>
            </w:r>
          </w:p>
        </w:tc>
        <w:tc>
          <w:tcPr>
            <w:tcW w:w="4388" w:type="dxa"/>
            <w:hideMark/>
          </w:tcPr>
          <w:p w14:paraId="494C985D" w14:textId="77777777" w:rsidR="00C96985" w:rsidRPr="00C96985" w:rsidRDefault="00C96985" w:rsidP="00134DA3">
            <w:pPr>
              <w:jc w:val="left"/>
            </w:pPr>
            <w:r w:rsidRPr="00C96985">
              <w:t>TrabalhoFaculLP1-e-A</w:t>
            </w:r>
          </w:p>
        </w:tc>
      </w:tr>
      <w:tr w:rsidR="00C96985" w:rsidRPr="00C96985" w14:paraId="37D294D5" w14:textId="77777777" w:rsidTr="00134DA3">
        <w:tc>
          <w:tcPr>
            <w:tcW w:w="5240" w:type="dxa"/>
            <w:hideMark/>
          </w:tcPr>
          <w:p w14:paraId="70029DEE" w14:textId="77777777" w:rsidR="00C96985" w:rsidRPr="00C96985" w:rsidRDefault="00C96985" w:rsidP="00134DA3">
            <w:pPr>
              <w:jc w:val="left"/>
            </w:pPr>
            <w:r w:rsidRPr="00C96985">
              <w:t>SPRING_DATASOURCE_DRIVER_CLASS_NAME</w:t>
            </w:r>
          </w:p>
        </w:tc>
        <w:tc>
          <w:tcPr>
            <w:tcW w:w="4388" w:type="dxa"/>
            <w:hideMark/>
          </w:tcPr>
          <w:p w14:paraId="2F71B251" w14:textId="77777777" w:rsidR="00C96985" w:rsidRPr="00C96985" w:rsidRDefault="00C96985" w:rsidP="00134DA3">
            <w:pPr>
              <w:jc w:val="left"/>
            </w:pPr>
            <w:proofErr w:type="spellStart"/>
            <w:proofErr w:type="gramStart"/>
            <w:r w:rsidRPr="00C96985">
              <w:t>com.mysql</w:t>
            </w:r>
            <w:proofErr w:type="gramEnd"/>
            <w:r w:rsidRPr="00C96985">
              <w:t>.</w:t>
            </w:r>
            <w:proofErr w:type="gramStart"/>
            <w:r w:rsidRPr="00C96985">
              <w:t>cj.jdbc</w:t>
            </w:r>
            <w:proofErr w:type="gramEnd"/>
            <w:r w:rsidRPr="00C96985">
              <w:t>.Driver</w:t>
            </w:r>
            <w:proofErr w:type="spellEnd"/>
          </w:p>
        </w:tc>
      </w:tr>
      <w:tr w:rsidR="00C96985" w:rsidRPr="00C96985" w14:paraId="61AE8E0C" w14:textId="77777777" w:rsidTr="00134DA3">
        <w:tc>
          <w:tcPr>
            <w:tcW w:w="5240" w:type="dxa"/>
            <w:hideMark/>
          </w:tcPr>
          <w:p w14:paraId="24A48D31" w14:textId="77777777" w:rsidR="00C96985" w:rsidRPr="00C96985" w:rsidRDefault="00C96985" w:rsidP="00134DA3">
            <w:pPr>
              <w:jc w:val="left"/>
            </w:pPr>
            <w:r w:rsidRPr="00C96985">
              <w:t>SPRING_DATASOURCE_URL</w:t>
            </w:r>
          </w:p>
        </w:tc>
        <w:tc>
          <w:tcPr>
            <w:tcW w:w="4388" w:type="dxa"/>
            <w:hideMark/>
          </w:tcPr>
          <w:p w14:paraId="57C95429" w14:textId="44FA9756" w:rsidR="00C96985" w:rsidRPr="00C96985" w:rsidRDefault="00C96985" w:rsidP="00134DA3">
            <w:pPr>
              <w:jc w:val="left"/>
            </w:pPr>
            <w:proofErr w:type="spellStart"/>
            <w:r w:rsidRPr="00C96985">
              <w:t>jdbc:mysql</w:t>
            </w:r>
            <w:proofErr w:type="spellEnd"/>
            <w:r w:rsidRPr="00C96985">
              <w:t>://</w:t>
            </w:r>
            <w:r w:rsidR="00B0749B">
              <w:t>&lt;</w:t>
            </w:r>
            <w:proofErr w:type="spellStart"/>
            <w:r w:rsidR="002D7D45">
              <w:t>endpoint</w:t>
            </w:r>
            <w:proofErr w:type="spellEnd"/>
            <w:r w:rsidR="002D7D45">
              <w:t xml:space="preserve"> do seu banco&gt;:3306/</w:t>
            </w:r>
            <w:proofErr w:type="spellStart"/>
            <w:r w:rsidR="002D7D45">
              <w:t>evt_database</w:t>
            </w:r>
            <w:proofErr w:type="spellEnd"/>
            <w:r w:rsidR="00B0749B">
              <w:br/>
            </w:r>
            <w:r w:rsidR="002D7D45">
              <w:t xml:space="preserve">(EX: </w:t>
            </w:r>
            <w:r w:rsidR="00B0749B" w:rsidRPr="00C96985">
              <w:t>jdbc:mysql://evt-database.cvwecqp6l3ib.us-east-1.rds.amazonaws.com:3306/evt_database</w:t>
            </w:r>
            <w:r w:rsidR="002D7D45">
              <w:t>)</w:t>
            </w:r>
          </w:p>
        </w:tc>
      </w:tr>
      <w:tr w:rsidR="00C96985" w:rsidRPr="00C96985" w14:paraId="17AFF7E5" w14:textId="77777777" w:rsidTr="00134DA3">
        <w:tc>
          <w:tcPr>
            <w:tcW w:w="5240" w:type="dxa"/>
            <w:hideMark/>
          </w:tcPr>
          <w:p w14:paraId="008C4472" w14:textId="77777777" w:rsidR="00C96985" w:rsidRPr="00C96985" w:rsidRDefault="00C96985" w:rsidP="00134DA3">
            <w:pPr>
              <w:jc w:val="left"/>
            </w:pPr>
            <w:r w:rsidRPr="00C96985">
              <w:t>SPRING_DATASOURCE_USERNAME</w:t>
            </w:r>
          </w:p>
        </w:tc>
        <w:tc>
          <w:tcPr>
            <w:tcW w:w="4388" w:type="dxa"/>
            <w:hideMark/>
          </w:tcPr>
          <w:p w14:paraId="202A73FA" w14:textId="77777777" w:rsidR="00C96985" w:rsidRPr="00C96985" w:rsidRDefault="00C96985" w:rsidP="00134DA3">
            <w:pPr>
              <w:jc w:val="left"/>
            </w:pPr>
            <w:r w:rsidRPr="00C96985">
              <w:t>admin</w:t>
            </w:r>
          </w:p>
        </w:tc>
      </w:tr>
      <w:tr w:rsidR="00C96985" w:rsidRPr="00C96985" w14:paraId="7438622E" w14:textId="77777777" w:rsidTr="00134DA3">
        <w:tc>
          <w:tcPr>
            <w:tcW w:w="5240" w:type="dxa"/>
            <w:hideMark/>
          </w:tcPr>
          <w:p w14:paraId="54C5C267" w14:textId="77777777" w:rsidR="00C96985" w:rsidRPr="00C96985" w:rsidRDefault="00C96985" w:rsidP="00134DA3">
            <w:pPr>
              <w:jc w:val="left"/>
            </w:pPr>
            <w:r w:rsidRPr="00C96985">
              <w:lastRenderedPageBreak/>
              <w:t>SPRING_DATASOURCE_PASSWORD</w:t>
            </w:r>
          </w:p>
        </w:tc>
        <w:tc>
          <w:tcPr>
            <w:tcW w:w="4388" w:type="dxa"/>
            <w:hideMark/>
          </w:tcPr>
          <w:p w14:paraId="59CED352" w14:textId="5C4263FC" w:rsidR="0052136D" w:rsidRDefault="0052136D" w:rsidP="00134DA3">
            <w:pPr>
              <w:jc w:val="left"/>
            </w:pPr>
            <w:r>
              <w:t>Senha do seu banco</w:t>
            </w:r>
          </w:p>
          <w:p w14:paraId="41BFC013" w14:textId="18C1B1CD" w:rsidR="00C96985" w:rsidRPr="00C96985" w:rsidRDefault="0052136D" w:rsidP="00134DA3">
            <w:pPr>
              <w:jc w:val="left"/>
            </w:pPr>
            <w:r>
              <w:t xml:space="preserve">(EX: </w:t>
            </w:r>
            <w:proofErr w:type="spellStart"/>
            <w:r w:rsidR="00C96985" w:rsidRPr="00C96985">
              <w:t>eventostech</w:t>
            </w:r>
            <w:proofErr w:type="spellEnd"/>
            <w:r>
              <w:t>)</w:t>
            </w:r>
          </w:p>
        </w:tc>
      </w:tr>
      <w:tr w:rsidR="00C96985" w:rsidRPr="00C96985" w14:paraId="56A78C5F" w14:textId="77777777" w:rsidTr="00134DA3">
        <w:tc>
          <w:tcPr>
            <w:tcW w:w="5240" w:type="dxa"/>
            <w:hideMark/>
          </w:tcPr>
          <w:p w14:paraId="321B7147" w14:textId="77777777" w:rsidR="00C96985" w:rsidRPr="00C96985" w:rsidRDefault="00C96985" w:rsidP="00134DA3">
            <w:pPr>
              <w:jc w:val="left"/>
            </w:pPr>
            <w:r w:rsidRPr="00C96985">
              <w:t>SPRING_JPA_HIBERNATE_DDL_AUTO</w:t>
            </w:r>
          </w:p>
        </w:tc>
        <w:tc>
          <w:tcPr>
            <w:tcW w:w="4388" w:type="dxa"/>
            <w:hideMark/>
          </w:tcPr>
          <w:p w14:paraId="61D5804A" w14:textId="77777777" w:rsidR="00C96985" w:rsidRPr="00C96985" w:rsidRDefault="00C96985" w:rsidP="00134DA3">
            <w:pPr>
              <w:jc w:val="left"/>
            </w:pPr>
            <w:r w:rsidRPr="00C96985">
              <w:t>update</w:t>
            </w:r>
          </w:p>
        </w:tc>
      </w:tr>
      <w:tr w:rsidR="00C96985" w:rsidRPr="00C96985" w14:paraId="2CFD9230" w14:textId="77777777" w:rsidTr="00134DA3">
        <w:tc>
          <w:tcPr>
            <w:tcW w:w="5240" w:type="dxa"/>
            <w:hideMark/>
          </w:tcPr>
          <w:p w14:paraId="74C0EB28" w14:textId="77777777" w:rsidR="00C96985" w:rsidRPr="00C96985" w:rsidRDefault="00C96985" w:rsidP="00134DA3">
            <w:pPr>
              <w:jc w:val="left"/>
            </w:pPr>
            <w:r w:rsidRPr="00C96985">
              <w:t>SPRING_JPA_PROPERTIES_HIBERNATE_FORMAT_SQL</w:t>
            </w:r>
          </w:p>
        </w:tc>
        <w:tc>
          <w:tcPr>
            <w:tcW w:w="4388" w:type="dxa"/>
            <w:hideMark/>
          </w:tcPr>
          <w:p w14:paraId="280A44C9" w14:textId="77777777" w:rsidR="00C96985" w:rsidRPr="00C96985" w:rsidRDefault="00C96985" w:rsidP="00134DA3">
            <w:pPr>
              <w:jc w:val="left"/>
            </w:pPr>
            <w:proofErr w:type="spellStart"/>
            <w:r w:rsidRPr="00C96985">
              <w:t>true</w:t>
            </w:r>
            <w:proofErr w:type="spellEnd"/>
          </w:p>
        </w:tc>
      </w:tr>
      <w:tr w:rsidR="00C96985" w:rsidRPr="00C96985" w14:paraId="1961F3B7" w14:textId="77777777" w:rsidTr="00134DA3">
        <w:tc>
          <w:tcPr>
            <w:tcW w:w="5240" w:type="dxa"/>
            <w:hideMark/>
          </w:tcPr>
          <w:p w14:paraId="16DDF3A3" w14:textId="77777777" w:rsidR="00C96985" w:rsidRPr="00C96985" w:rsidRDefault="00C96985" w:rsidP="00134DA3">
            <w:pPr>
              <w:jc w:val="left"/>
            </w:pPr>
            <w:r w:rsidRPr="00C96985">
              <w:t>SPRING_JPA_SHOW_SQL</w:t>
            </w:r>
          </w:p>
        </w:tc>
        <w:tc>
          <w:tcPr>
            <w:tcW w:w="4388" w:type="dxa"/>
            <w:hideMark/>
          </w:tcPr>
          <w:p w14:paraId="5BD87088" w14:textId="77777777" w:rsidR="00C96985" w:rsidRPr="00C96985" w:rsidRDefault="00C96985" w:rsidP="00134DA3">
            <w:pPr>
              <w:jc w:val="left"/>
            </w:pPr>
            <w:proofErr w:type="spellStart"/>
            <w:r w:rsidRPr="00C96985">
              <w:t>true</w:t>
            </w:r>
            <w:proofErr w:type="spellEnd"/>
          </w:p>
        </w:tc>
      </w:tr>
      <w:tr w:rsidR="00C96985" w:rsidRPr="00C96985" w14:paraId="227C72BF" w14:textId="77777777" w:rsidTr="00134DA3">
        <w:tc>
          <w:tcPr>
            <w:tcW w:w="5240" w:type="dxa"/>
            <w:hideMark/>
          </w:tcPr>
          <w:p w14:paraId="5DCF72F1" w14:textId="77777777" w:rsidR="00C96985" w:rsidRPr="00C96985" w:rsidRDefault="00C96985" w:rsidP="00134DA3">
            <w:pPr>
              <w:jc w:val="left"/>
            </w:pPr>
            <w:r w:rsidRPr="00C96985">
              <w:t>GRADLE_HOME</w:t>
            </w:r>
          </w:p>
        </w:tc>
        <w:tc>
          <w:tcPr>
            <w:tcW w:w="4388" w:type="dxa"/>
            <w:hideMark/>
          </w:tcPr>
          <w:p w14:paraId="7A7981FB" w14:textId="77777777" w:rsidR="00C96985" w:rsidRPr="00C96985" w:rsidRDefault="00C96985" w:rsidP="00134DA3">
            <w:pPr>
              <w:jc w:val="left"/>
            </w:pPr>
            <w:r w:rsidRPr="00C96985">
              <w:t>/</w:t>
            </w:r>
            <w:proofErr w:type="spellStart"/>
            <w:r w:rsidRPr="00C96985">
              <w:t>usr</w:t>
            </w:r>
            <w:proofErr w:type="spellEnd"/>
            <w:r w:rsidRPr="00C96985">
              <w:t>/local/</w:t>
            </w:r>
            <w:proofErr w:type="spellStart"/>
            <w:r w:rsidRPr="00C96985">
              <w:t>gradle</w:t>
            </w:r>
            <w:proofErr w:type="spellEnd"/>
          </w:p>
        </w:tc>
      </w:tr>
      <w:tr w:rsidR="00C96985" w:rsidRPr="00C96985" w14:paraId="63B06CBE" w14:textId="77777777" w:rsidTr="00134DA3">
        <w:tc>
          <w:tcPr>
            <w:tcW w:w="5240" w:type="dxa"/>
            <w:hideMark/>
          </w:tcPr>
          <w:p w14:paraId="1B4AC6E8" w14:textId="77777777" w:rsidR="00C96985" w:rsidRPr="00C96985" w:rsidRDefault="00C96985" w:rsidP="00134DA3">
            <w:pPr>
              <w:jc w:val="left"/>
            </w:pPr>
            <w:r w:rsidRPr="00C96985">
              <w:t>M2_HOME</w:t>
            </w:r>
          </w:p>
        </w:tc>
        <w:tc>
          <w:tcPr>
            <w:tcW w:w="4388" w:type="dxa"/>
            <w:hideMark/>
          </w:tcPr>
          <w:p w14:paraId="1EBD6AA1" w14:textId="77777777" w:rsidR="00C96985" w:rsidRPr="00C96985" w:rsidRDefault="00C96985" w:rsidP="00134DA3">
            <w:pPr>
              <w:jc w:val="left"/>
            </w:pPr>
            <w:r w:rsidRPr="00C96985">
              <w:t>/</w:t>
            </w:r>
            <w:proofErr w:type="spellStart"/>
            <w:r w:rsidRPr="00C96985">
              <w:t>usr</w:t>
            </w:r>
            <w:proofErr w:type="spellEnd"/>
            <w:r w:rsidRPr="00C96985">
              <w:t>/local/apache-</w:t>
            </w:r>
            <w:proofErr w:type="spellStart"/>
            <w:r w:rsidRPr="00C96985">
              <w:t>maven</w:t>
            </w:r>
            <w:proofErr w:type="spellEnd"/>
          </w:p>
        </w:tc>
      </w:tr>
      <w:tr w:rsidR="00C96985" w:rsidRPr="00C96985" w14:paraId="64FC1F11" w14:textId="77777777" w:rsidTr="00134DA3">
        <w:tc>
          <w:tcPr>
            <w:tcW w:w="5240" w:type="dxa"/>
            <w:hideMark/>
          </w:tcPr>
          <w:p w14:paraId="02488F17" w14:textId="77777777" w:rsidR="00C96985" w:rsidRPr="00C96985" w:rsidRDefault="00C96985" w:rsidP="00134DA3">
            <w:pPr>
              <w:jc w:val="left"/>
            </w:pPr>
            <w:r w:rsidRPr="00C96985">
              <w:t>M2</w:t>
            </w:r>
          </w:p>
        </w:tc>
        <w:tc>
          <w:tcPr>
            <w:tcW w:w="4388" w:type="dxa"/>
            <w:hideMark/>
          </w:tcPr>
          <w:p w14:paraId="34A62592" w14:textId="77777777" w:rsidR="00C96985" w:rsidRPr="00C96985" w:rsidRDefault="00C96985" w:rsidP="00134DA3">
            <w:pPr>
              <w:jc w:val="left"/>
            </w:pPr>
            <w:r w:rsidRPr="00C96985">
              <w:t>/</w:t>
            </w:r>
            <w:proofErr w:type="spellStart"/>
            <w:r w:rsidRPr="00C96985">
              <w:t>usr</w:t>
            </w:r>
            <w:proofErr w:type="spellEnd"/>
            <w:r w:rsidRPr="00C96985">
              <w:t>/local/apache-</w:t>
            </w:r>
            <w:proofErr w:type="spellStart"/>
            <w:r w:rsidRPr="00C96985">
              <w:t>maven</w:t>
            </w:r>
            <w:proofErr w:type="spellEnd"/>
            <w:r w:rsidRPr="00C96985">
              <w:t>/bin</w:t>
            </w:r>
          </w:p>
        </w:tc>
      </w:tr>
    </w:tbl>
    <w:p w14:paraId="3740B587" w14:textId="77777777" w:rsidR="00C96985" w:rsidRPr="00C96985" w:rsidRDefault="00000000" w:rsidP="00C96985">
      <w:pPr>
        <w:rPr>
          <w:b/>
          <w:bCs/>
        </w:rPr>
      </w:pPr>
      <w:r>
        <w:rPr>
          <w:b/>
          <w:bCs/>
        </w:rPr>
        <w:pict w14:anchorId="7C38C118">
          <v:rect id="_x0000_i1026" style="width:0;height:1.5pt" o:hralign="center" o:hrstd="t" o:hr="t" fillcolor="#a0a0a0" stroked="f"/>
        </w:pict>
      </w:r>
    </w:p>
    <w:p w14:paraId="4880DA87" w14:textId="77777777" w:rsidR="00C96985" w:rsidRPr="00C96985" w:rsidRDefault="00C96985" w:rsidP="00897E2D">
      <w:pPr>
        <w:rPr>
          <w:b/>
          <w:bCs/>
        </w:rPr>
      </w:pPr>
      <w:r w:rsidRPr="00C96985">
        <w:rPr>
          <w:b/>
          <w:bCs/>
        </w:rPr>
        <w:t>12. Revisão e criação</w:t>
      </w:r>
    </w:p>
    <w:p w14:paraId="124C48C2" w14:textId="77777777" w:rsidR="00C96985" w:rsidRPr="00C96985" w:rsidRDefault="00C96985" w:rsidP="001E5108">
      <w:pPr>
        <w:numPr>
          <w:ilvl w:val="0"/>
          <w:numId w:val="38"/>
        </w:numPr>
      </w:pPr>
      <w:r w:rsidRPr="00C96985">
        <w:t>Revise todas as configurações.</w:t>
      </w:r>
    </w:p>
    <w:p w14:paraId="138FFA8B" w14:textId="77777777" w:rsidR="00C96985" w:rsidRPr="00C96985" w:rsidRDefault="00C96985" w:rsidP="001E5108">
      <w:pPr>
        <w:numPr>
          <w:ilvl w:val="0"/>
          <w:numId w:val="38"/>
        </w:numPr>
      </w:pPr>
      <w:r w:rsidRPr="00C96985">
        <w:t>Clique em “</w:t>
      </w:r>
      <w:r w:rsidRPr="00C96985">
        <w:rPr>
          <w:b/>
          <w:bCs/>
        </w:rPr>
        <w:t>Criar ambiente</w:t>
      </w:r>
      <w:r w:rsidRPr="00C96985">
        <w:t>”.</w:t>
      </w:r>
    </w:p>
    <w:p w14:paraId="158B6597" w14:textId="425DFBF4" w:rsidR="00C96985" w:rsidRPr="00C96985" w:rsidRDefault="00C96985" w:rsidP="001E5108">
      <w:pPr>
        <w:numPr>
          <w:ilvl w:val="0"/>
          <w:numId w:val="38"/>
        </w:numPr>
      </w:pPr>
      <w:r w:rsidRPr="00C96985">
        <w:t>Aguarde o status mudar para “</w:t>
      </w:r>
      <w:r w:rsidRPr="00C96985">
        <w:rPr>
          <w:b/>
          <w:bCs/>
        </w:rPr>
        <w:t>Health: Green</w:t>
      </w:r>
      <w:r w:rsidRPr="00C96985">
        <w:t xml:space="preserve">” </w:t>
      </w:r>
      <w:r w:rsidR="00BD14C8" w:rsidRPr="00BD14C8">
        <w:rPr>
          <w:i/>
          <w:iCs/>
          <w:color w:val="000000" w:themeColor="text1"/>
        </w:rPr>
        <w:t>(</w:t>
      </w:r>
      <w:r w:rsidRPr="00BD14C8">
        <w:rPr>
          <w:i/>
          <w:iCs/>
          <w:color w:val="EE0000"/>
        </w:rPr>
        <w:t xml:space="preserve">pode levar </w:t>
      </w:r>
      <w:r w:rsidR="00BD14C8">
        <w:rPr>
          <w:i/>
          <w:iCs/>
          <w:color w:val="EE0000"/>
        </w:rPr>
        <w:t xml:space="preserve">de </w:t>
      </w:r>
      <w:r w:rsidRPr="00BD14C8">
        <w:rPr>
          <w:i/>
          <w:iCs/>
          <w:color w:val="EE0000"/>
        </w:rPr>
        <w:t>5</w:t>
      </w:r>
      <w:r w:rsidR="00897E2D" w:rsidRPr="00BD14C8">
        <w:rPr>
          <w:i/>
          <w:iCs/>
          <w:color w:val="EE0000"/>
        </w:rPr>
        <w:t xml:space="preserve"> </w:t>
      </w:r>
      <w:r w:rsidRPr="00BD14C8">
        <w:rPr>
          <w:i/>
          <w:iCs/>
          <w:color w:val="EE0000"/>
        </w:rPr>
        <w:t>–</w:t>
      </w:r>
      <w:r w:rsidR="00BD14C8">
        <w:rPr>
          <w:i/>
          <w:iCs/>
          <w:color w:val="EE0000"/>
        </w:rPr>
        <w:t xml:space="preserve"> </w:t>
      </w:r>
      <w:r w:rsidRPr="00BD14C8">
        <w:rPr>
          <w:i/>
          <w:iCs/>
          <w:color w:val="EE0000"/>
        </w:rPr>
        <w:t>10 minutos</w:t>
      </w:r>
      <w:r w:rsidRPr="00C96985">
        <w:t>).</w:t>
      </w:r>
    </w:p>
    <w:p w14:paraId="1FC50316" w14:textId="77777777" w:rsidR="00C96985" w:rsidRPr="00C96985" w:rsidRDefault="00C96985" w:rsidP="001E5108">
      <w:pPr>
        <w:numPr>
          <w:ilvl w:val="0"/>
          <w:numId w:val="38"/>
        </w:numPr>
      </w:pPr>
      <w:r w:rsidRPr="00C96985">
        <w:t>O domínio gerado (</w:t>
      </w:r>
      <w:proofErr w:type="spellStart"/>
      <w:r w:rsidRPr="00C96985">
        <w:t>ex</w:t>
      </w:r>
      <w:proofErr w:type="spellEnd"/>
      <w:r w:rsidRPr="00C96985">
        <w:t xml:space="preserve">: eventostech.us-east-1.elasticbeanstalk.com) será o endereço do </w:t>
      </w:r>
      <w:proofErr w:type="spellStart"/>
      <w:r w:rsidRPr="00C96985">
        <w:t>backend</w:t>
      </w:r>
      <w:proofErr w:type="spellEnd"/>
      <w:r w:rsidRPr="00C96985">
        <w:t>.</w:t>
      </w:r>
    </w:p>
    <w:p w14:paraId="3D77B0A2" w14:textId="77777777" w:rsidR="005968FE" w:rsidRDefault="005968FE" w:rsidP="00183FEA"/>
    <w:p w14:paraId="60BEE537" w14:textId="39BD6EEE" w:rsidR="000B7965" w:rsidRDefault="000B7965" w:rsidP="000B7965">
      <w:r w:rsidRPr="000B7965">
        <w:rPr>
          <w:b/>
          <w:bCs/>
        </w:rPr>
        <w:t xml:space="preserve">Etapa </w:t>
      </w:r>
      <w:r>
        <w:rPr>
          <w:b/>
          <w:bCs/>
        </w:rPr>
        <w:t>5</w:t>
      </w:r>
      <w:r w:rsidRPr="000B7965">
        <w:rPr>
          <w:b/>
          <w:bCs/>
        </w:rPr>
        <w:t xml:space="preserve"> —</w:t>
      </w:r>
      <w:r>
        <w:rPr>
          <w:b/>
          <w:bCs/>
        </w:rPr>
        <w:t xml:space="preserve"> </w:t>
      </w:r>
      <w:r w:rsidRPr="000B7965">
        <w:t>Criação do Usuário Gerente (Acesso Inicial ao Sistema)</w:t>
      </w:r>
    </w:p>
    <w:p w14:paraId="2088D9D1" w14:textId="77777777" w:rsidR="000B7965" w:rsidRPr="000B7965" w:rsidRDefault="000B7965" w:rsidP="000B7965"/>
    <w:p w14:paraId="166C582F" w14:textId="6DDAB4D4" w:rsidR="000B7965" w:rsidRPr="000B7965" w:rsidRDefault="000B7965" w:rsidP="000B7965">
      <w:r w:rsidRPr="000B7965">
        <w:rPr>
          <w:b/>
          <w:bCs/>
        </w:rPr>
        <w:t>Objetivo:</w:t>
      </w:r>
      <w:r>
        <w:t xml:space="preserve"> </w:t>
      </w:r>
      <w:r w:rsidRPr="000B7965">
        <w:t>Registrar manualmente um usuário com perfil de gerente diretamente no banco de dados Aurora MySQL, garantindo que o sistema possua ao menos um usuário administrativo para autenticação e gestão após a implantação.</w:t>
      </w:r>
    </w:p>
    <w:p w14:paraId="396CD849" w14:textId="77777777" w:rsidR="00673576" w:rsidRDefault="00673576" w:rsidP="00183FEA"/>
    <w:p w14:paraId="08B8BB3A" w14:textId="77777777" w:rsidR="00140871" w:rsidRPr="00140871" w:rsidRDefault="00140871" w:rsidP="00140871">
      <w:r w:rsidRPr="00140871">
        <w:rPr>
          <w:b/>
          <w:bCs/>
        </w:rPr>
        <w:t>1. Acesso à instância EC2</w:t>
      </w:r>
    </w:p>
    <w:p w14:paraId="31F34EFA" w14:textId="77777777" w:rsidR="00140871" w:rsidRPr="00140871" w:rsidRDefault="00140871" w:rsidP="00F75D4E">
      <w:pPr>
        <w:numPr>
          <w:ilvl w:val="0"/>
          <w:numId w:val="44"/>
        </w:numPr>
      </w:pPr>
      <w:r w:rsidRPr="00140871">
        <w:t xml:space="preserve">Acesse </w:t>
      </w:r>
      <w:r w:rsidRPr="00140871">
        <w:rPr>
          <w:b/>
          <w:bCs/>
        </w:rPr>
        <w:t>AWS Console → EC2</w:t>
      </w:r>
    </w:p>
    <w:p w14:paraId="5E299B6B" w14:textId="77777777" w:rsidR="00140871" w:rsidRPr="00140871" w:rsidRDefault="00140871" w:rsidP="00F75D4E">
      <w:pPr>
        <w:numPr>
          <w:ilvl w:val="0"/>
          <w:numId w:val="44"/>
        </w:numPr>
      </w:pPr>
      <w:r w:rsidRPr="00140871">
        <w:t xml:space="preserve">Localize e selecione a instância utilizada pelo </w:t>
      </w:r>
      <w:proofErr w:type="spellStart"/>
      <w:r w:rsidRPr="00140871">
        <w:t>Elastic</w:t>
      </w:r>
      <w:proofErr w:type="spellEnd"/>
      <w:r w:rsidRPr="00140871">
        <w:t xml:space="preserve"> </w:t>
      </w:r>
      <w:proofErr w:type="spellStart"/>
      <w:r w:rsidRPr="00140871">
        <w:t>Beanstalk</w:t>
      </w:r>
      <w:proofErr w:type="spellEnd"/>
      <w:r w:rsidRPr="00140871">
        <w:t xml:space="preserve"> (</w:t>
      </w:r>
      <w:proofErr w:type="spellStart"/>
      <w:r w:rsidRPr="00140871">
        <w:rPr>
          <w:b/>
          <w:bCs/>
        </w:rPr>
        <w:t>Evt-beanstalk-env</w:t>
      </w:r>
      <w:proofErr w:type="spellEnd"/>
      <w:r w:rsidRPr="00140871">
        <w:t>)</w:t>
      </w:r>
    </w:p>
    <w:p w14:paraId="7D3C4676" w14:textId="77777777" w:rsidR="00140871" w:rsidRPr="00140871" w:rsidRDefault="00140871" w:rsidP="00F75D4E">
      <w:pPr>
        <w:numPr>
          <w:ilvl w:val="0"/>
          <w:numId w:val="44"/>
        </w:numPr>
      </w:pPr>
      <w:r w:rsidRPr="00140871">
        <w:t xml:space="preserve">Clique em </w:t>
      </w:r>
      <w:r w:rsidRPr="00140871">
        <w:rPr>
          <w:b/>
          <w:bCs/>
        </w:rPr>
        <w:t>“Conectar”</w:t>
      </w:r>
    </w:p>
    <w:p w14:paraId="0C6820F8" w14:textId="77777777" w:rsidR="00140871" w:rsidRPr="00140871" w:rsidRDefault="00140871" w:rsidP="00F75D4E">
      <w:pPr>
        <w:numPr>
          <w:ilvl w:val="0"/>
          <w:numId w:val="44"/>
        </w:numPr>
      </w:pPr>
      <w:r w:rsidRPr="00140871">
        <w:t xml:space="preserve">Vá em </w:t>
      </w:r>
      <w:r w:rsidRPr="00140871">
        <w:rPr>
          <w:b/>
          <w:bCs/>
        </w:rPr>
        <w:t>Gerenciador de Sessões</w:t>
      </w:r>
      <w:r w:rsidRPr="00140871">
        <w:t xml:space="preserve"> e clique em </w:t>
      </w:r>
      <w:r w:rsidRPr="00140871">
        <w:rPr>
          <w:b/>
          <w:bCs/>
        </w:rPr>
        <w:t>Conectar</w:t>
      </w:r>
    </w:p>
    <w:p w14:paraId="11C58690" w14:textId="77777777" w:rsidR="00140871" w:rsidRPr="00140871" w:rsidRDefault="00140871" w:rsidP="00140871">
      <w:r w:rsidRPr="00140871">
        <w:t>Após a conexão, será exibido o terminal da instância.</w:t>
      </w:r>
    </w:p>
    <w:p w14:paraId="16326361" w14:textId="77777777" w:rsidR="00673576" w:rsidRDefault="00673576" w:rsidP="00183FEA"/>
    <w:p w14:paraId="05718DA3" w14:textId="77777777" w:rsidR="00A7670C" w:rsidRPr="00A7670C" w:rsidRDefault="00A7670C" w:rsidP="00A7670C">
      <w:r w:rsidRPr="00A7670C">
        <w:rPr>
          <w:b/>
          <w:bCs/>
        </w:rPr>
        <w:t xml:space="preserve">2. Instalar o cliente </w:t>
      </w:r>
      <w:proofErr w:type="spellStart"/>
      <w:r w:rsidRPr="00A7670C">
        <w:rPr>
          <w:b/>
          <w:bCs/>
        </w:rPr>
        <w:t>MariaDB</w:t>
      </w:r>
      <w:proofErr w:type="spellEnd"/>
    </w:p>
    <w:p w14:paraId="70536A9F" w14:textId="77777777" w:rsidR="00A7670C" w:rsidRPr="00A7670C" w:rsidRDefault="00A7670C" w:rsidP="00F75D4E">
      <w:pPr>
        <w:pStyle w:val="PargrafodaLista"/>
        <w:numPr>
          <w:ilvl w:val="0"/>
          <w:numId w:val="45"/>
        </w:numPr>
      </w:pPr>
      <w:r w:rsidRPr="00A7670C">
        <w:t>No terminal da EC2, execute o comando:</w:t>
      </w:r>
    </w:p>
    <w:p w14:paraId="4B2E4FBF" w14:textId="77777777" w:rsidR="00A7670C" w:rsidRPr="00A7670C" w:rsidRDefault="00A7670C" w:rsidP="00A7670C">
      <w:pPr>
        <w:ind w:left="708" w:firstLine="708"/>
        <w:rPr>
          <w:i/>
          <w:iCs/>
          <w:color w:val="4F6228" w:themeColor="accent3" w:themeShade="80"/>
        </w:rPr>
      </w:pPr>
      <w:proofErr w:type="spellStart"/>
      <w:r w:rsidRPr="00A7670C">
        <w:rPr>
          <w:i/>
          <w:iCs/>
          <w:color w:val="4F6228" w:themeColor="accent3" w:themeShade="80"/>
        </w:rPr>
        <w:t>sudo</w:t>
      </w:r>
      <w:proofErr w:type="spellEnd"/>
      <w:r w:rsidRPr="00A7670C">
        <w:rPr>
          <w:i/>
          <w:iCs/>
          <w:color w:val="4F6228" w:themeColor="accent3" w:themeShade="80"/>
        </w:rPr>
        <w:t xml:space="preserve"> </w:t>
      </w:r>
      <w:proofErr w:type="spellStart"/>
      <w:r w:rsidRPr="00A7670C">
        <w:rPr>
          <w:i/>
          <w:iCs/>
          <w:color w:val="4F6228" w:themeColor="accent3" w:themeShade="80"/>
        </w:rPr>
        <w:t>dnf</w:t>
      </w:r>
      <w:proofErr w:type="spellEnd"/>
      <w:r w:rsidRPr="00A7670C">
        <w:rPr>
          <w:i/>
          <w:iCs/>
          <w:color w:val="4F6228" w:themeColor="accent3" w:themeShade="80"/>
        </w:rPr>
        <w:t xml:space="preserve"> </w:t>
      </w:r>
      <w:proofErr w:type="spellStart"/>
      <w:r w:rsidRPr="00A7670C">
        <w:rPr>
          <w:i/>
          <w:iCs/>
          <w:color w:val="4F6228" w:themeColor="accent3" w:themeShade="80"/>
        </w:rPr>
        <w:t>install</w:t>
      </w:r>
      <w:proofErr w:type="spellEnd"/>
      <w:r w:rsidRPr="00A7670C">
        <w:rPr>
          <w:i/>
          <w:iCs/>
          <w:color w:val="4F6228" w:themeColor="accent3" w:themeShade="80"/>
        </w:rPr>
        <w:t xml:space="preserve"> mariadb105 -y</w:t>
      </w:r>
    </w:p>
    <w:p w14:paraId="4AB62123" w14:textId="77777777" w:rsidR="00A7670C" w:rsidRPr="00A7670C" w:rsidRDefault="00A7670C" w:rsidP="00A7670C">
      <w:r w:rsidRPr="00A7670C">
        <w:t xml:space="preserve">Isso instala o cliente </w:t>
      </w:r>
      <w:proofErr w:type="spellStart"/>
      <w:r w:rsidRPr="00A7670C">
        <w:t>MariaDB</w:t>
      </w:r>
      <w:proofErr w:type="spellEnd"/>
      <w:r w:rsidRPr="00A7670C">
        <w:t xml:space="preserve"> compatível com </w:t>
      </w:r>
      <w:proofErr w:type="spellStart"/>
      <w:r w:rsidRPr="00A7670C">
        <w:t>Amazon</w:t>
      </w:r>
      <w:proofErr w:type="spellEnd"/>
      <w:r w:rsidRPr="00A7670C">
        <w:t xml:space="preserve"> Linux 2023, permitindo executar comandos SQL.</w:t>
      </w:r>
    </w:p>
    <w:p w14:paraId="429ECC29" w14:textId="77777777" w:rsidR="00140871" w:rsidRDefault="00140871" w:rsidP="00183FEA"/>
    <w:p w14:paraId="7E6E18DD" w14:textId="77777777" w:rsidR="004F1742" w:rsidRPr="004F1742" w:rsidRDefault="004F1742" w:rsidP="004F1742">
      <w:r w:rsidRPr="004F1742">
        <w:rPr>
          <w:b/>
          <w:bCs/>
        </w:rPr>
        <w:t>3. Conectar ao banco de dados Aurora MySQL</w:t>
      </w:r>
    </w:p>
    <w:p w14:paraId="60BCD43D" w14:textId="77777777" w:rsidR="004F1742" w:rsidRPr="004F1742" w:rsidRDefault="004F1742" w:rsidP="00F75D4E">
      <w:pPr>
        <w:pStyle w:val="PargrafodaLista"/>
        <w:numPr>
          <w:ilvl w:val="0"/>
          <w:numId w:val="45"/>
        </w:numPr>
      </w:pPr>
      <w:r w:rsidRPr="004F1742">
        <w:t>Execute:</w:t>
      </w:r>
    </w:p>
    <w:p w14:paraId="47270F09" w14:textId="5922B0F2" w:rsidR="004F1742" w:rsidRPr="004F1742" w:rsidRDefault="004F1742" w:rsidP="004F1742">
      <w:pPr>
        <w:ind w:left="708" w:firstLine="708"/>
        <w:rPr>
          <w:i/>
          <w:iCs/>
          <w:color w:val="4F6228" w:themeColor="accent3" w:themeShade="80"/>
        </w:rPr>
      </w:pPr>
      <w:proofErr w:type="spellStart"/>
      <w:r w:rsidRPr="00130936">
        <w:rPr>
          <w:i/>
          <w:iCs/>
          <w:color w:val="4F6228" w:themeColor="accent3" w:themeShade="80"/>
        </w:rPr>
        <w:t>mysql</w:t>
      </w:r>
      <w:proofErr w:type="spellEnd"/>
      <w:r w:rsidRPr="00130936">
        <w:rPr>
          <w:i/>
          <w:iCs/>
          <w:color w:val="4F6228" w:themeColor="accent3" w:themeShade="80"/>
        </w:rPr>
        <w:t xml:space="preserve"> -h </w:t>
      </w:r>
      <w:r w:rsidR="00D50582" w:rsidRPr="00130936">
        <w:rPr>
          <w:i/>
          <w:iCs/>
          <w:color w:val="4F6228" w:themeColor="accent3" w:themeShade="80"/>
        </w:rPr>
        <w:t>&lt;</w:t>
      </w:r>
      <w:proofErr w:type="spellStart"/>
      <w:r w:rsidR="00D50582" w:rsidRPr="00130936">
        <w:rPr>
          <w:i/>
          <w:iCs/>
          <w:color w:val="4F6228" w:themeColor="accent3" w:themeShade="80"/>
        </w:rPr>
        <w:t>endpoint</w:t>
      </w:r>
      <w:proofErr w:type="spellEnd"/>
      <w:r w:rsidR="00D50582" w:rsidRPr="00130936">
        <w:rPr>
          <w:i/>
          <w:iCs/>
          <w:color w:val="4F6228" w:themeColor="accent3" w:themeShade="80"/>
        </w:rPr>
        <w:t>-do-banco&gt;</w:t>
      </w:r>
      <w:r w:rsidRPr="00130936">
        <w:rPr>
          <w:i/>
          <w:iCs/>
          <w:color w:val="4F6228" w:themeColor="accent3" w:themeShade="80"/>
        </w:rPr>
        <w:t>-u admin -p</w:t>
      </w:r>
    </w:p>
    <w:p w14:paraId="4078B52B" w14:textId="77777777" w:rsidR="004F1742" w:rsidRPr="004F1742" w:rsidRDefault="004F1742" w:rsidP="00F75D4E">
      <w:pPr>
        <w:numPr>
          <w:ilvl w:val="0"/>
          <w:numId w:val="46"/>
        </w:numPr>
      </w:pPr>
      <w:r w:rsidRPr="004F1742">
        <w:t>Digite a senha definida no momento da criação do banco</w:t>
      </w:r>
    </w:p>
    <w:p w14:paraId="71CB17D9" w14:textId="77777777" w:rsidR="004F1742" w:rsidRPr="004F1742" w:rsidRDefault="004F1742" w:rsidP="00F75D4E">
      <w:pPr>
        <w:numPr>
          <w:ilvl w:val="0"/>
          <w:numId w:val="46"/>
        </w:numPr>
      </w:pPr>
      <w:r w:rsidRPr="004F1742">
        <w:t>Aguarde o carregamento do cliente MySQL</w:t>
      </w:r>
    </w:p>
    <w:p w14:paraId="7388497B" w14:textId="77777777" w:rsidR="00910CAD" w:rsidRPr="00910CAD" w:rsidRDefault="002B5862" w:rsidP="00910CAD">
      <w:r>
        <w:br/>
      </w:r>
      <w:r w:rsidR="00910CAD" w:rsidRPr="00910CAD">
        <w:rPr>
          <w:b/>
        </w:rPr>
        <w:t>4. Selecionar o banco de dados da aplicação</w:t>
      </w:r>
    </w:p>
    <w:p w14:paraId="4E77E31A" w14:textId="77777777" w:rsidR="00910CAD" w:rsidRDefault="00910CAD" w:rsidP="00910CAD">
      <w:pPr>
        <w:ind w:firstLine="708"/>
        <w:rPr>
          <w:i/>
          <w:iCs/>
          <w:color w:val="4F6228" w:themeColor="accent3" w:themeShade="80"/>
        </w:rPr>
      </w:pPr>
      <w:r w:rsidRPr="00910CAD">
        <w:rPr>
          <w:i/>
          <w:iCs/>
          <w:color w:val="4F6228" w:themeColor="accent3" w:themeShade="80"/>
        </w:rPr>
        <w:t xml:space="preserve">USE </w:t>
      </w:r>
      <w:proofErr w:type="spellStart"/>
      <w:r w:rsidRPr="00910CAD">
        <w:rPr>
          <w:i/>
          <w:iCs/>
          <w:color w:val="4F6228" w:themeColor="accent3" w:themeShade="80"/>
        </w:rPr>
        <w:t>evt_database</w:t>
      </w:r>
      <w:proofErr w:type="spellEnd"/>
      <w:r w:rsidRPr="00910CAD">
        <w:rPr>
          <w:i/>
          <w:iCs/>
          <w:color w:val="4F6228" w:themeColor="accent3" w:themeShade="80"/>
        </w:rPr>
        <w:t>;</w:t>
      </w:r>
    </w:p>
    <w:p w14:paraId="3F84A055" w14:textId="77777777" w:rsidR="000E1488" w:rsidRPr="00910CAD" w:rsidRDefault="000E1488" w:rsidP="00910CAD">
      <w:pPr>
        <w:ind w:firstLine="708"/>
        <w:rPr>
          <w:i/>
          <w:iCs/>
          <w:color w:val="4F6228" w:themeColor="accent3" w:themeShade="80"/>
        </w:rPr>
      </w:pPr>
    </w:p>
    <w:p w14:paraId="71D7CCB7" w14:textId="77777777" w:rsidR="000E1488" w:rsidRPr="000E1488" w:rsidRDefault="000E1488" w:rsidP="000E1488">
      <w:r w:rsidRPr="000E1488">
        <w:rPr>
          <w:b/>
          <w:bCs/>
        </w:rPr>
        <w:t>5. Inserir o usuário administrador</w:t>
      </w:r>
    </w:p>
    <w:p w14:paraId="7ED56EE7" w14:textId="77777777" w:rsidR="000E1488" w:rsidRPr="000E1488" w:rsidRDefault="000E1488" w:rsidP="00F75D4E">
      <w:pPr>
        <w:pStyle w:val="PargrafodaLista"/>
        <w:numPr>
          <w:ilvl w:val="0"/>
          <w:numId w:val="45"/>
        </w:numPr>
      </w:pPr>
      <w:r w:rsidRPr="000E1488">
        <w:t>Execute o comando SQL abaixo para criar o usuário “Gerente”:</w:t>
      </w:r>
    </w:p>
    <w:p w14:paraId="5D0C9FCF" w14:textId="77777777" w:rsidR="000E1488" w:rsidRPr="000E1488" w:rsidRDefault="000E1488" w:rsidP="000E1488">
      <w:pPr>
        <w:ind w:left="1416"/>
        <w:rPr>
          <w:i/>
          <w:iCs/>
          <w:color w:val="4F6228" w:themeColor="accent3" w:themeShade="80"/>
        </w:rPr>
      </w:pPr>
      <w:r w:rsidRPr="000E1488">
        <w:rPr>
          <w:i/>
          <w:iCs/>
          <w:color w:val="4F6228" w:themeColor="accent3" w:themeShade="80"/>
        </w:rPr>
        <w:t xml:space="preserve">INSERT INTO </w:t>
      </w:r>
      <w:proofErr w:type="spellStart"/>
      <w:r w:rsidRPr="000E1488">
        <w:rPr>
          <w:i/>
          <w:iCs/>
          <w:color w:val="4F6228" w:themeColor="accent3" w:themeShade="80"/>
        </w:rPr>
        <w:t>usuarios</w:t>
      </w:r>
      <w:proofErr w:type="spellEnd"/>
      <w:r w:rsidRPr="000E1488">
        <w:rPr>
          <w:i/>
          <w:iCs/>
          <w:color w:val="4F6228" w:themeColor="accent3" w:themeShade="80"/>
        </w:rPr>
        <w:t xml:space="preserve"> (</w:t>
      </w:r>
      <w:proofErr w:type="spellStart"/>
      <w:r w:rsidRPr="000E1488">
        <w:rPr>
          <w:i/>
          <w:iCs/>
          <w:color w:val="4F6228" w:themeColor="accent3" w:themeShade="80"/>
        </w:rPr>
        <w:t>email</w:t>
      </w:r>
      <w:proofErr w:type="spellEnd"/>
      <w:r w:rsidRPr="000E1488">
        <w:rPr>
          <w:i/>
          <w:iCs/>
          <w:color w:val="4F6228" w:themeColor="accent3" w:themeShade="80"/>
        </w:rPr>
        <w:t xml:space="preserve">, senha, nome, </w:t>
      </w:r>
      <w:proofErr w:type="spellStart"/>
      <w:r w:rsidRPr="000E1488">
        <w:rPr>
          <w:i/>
          <w:iCs/>
          <w:color w:val="4F6228" w:themeColor="accent3" w:themeShade="80"/>
        </w:rPr>
        <w:t>cpf</w:t>
      </w:r>
      <w:proofErr w:type="spellEnd"/>
      <w:r w:rsidRPr="000E1488">
        <w:rPr>
          <w:i/>
          <w:iCs/>
          <w:color w:val="4F6228" w:themeColor="accent3" w:themeShade="80"/>
        </w:rPr>
        <w:t>, cargo, departamento) VALUES</w:t>
      </w:r>
    </w:p>
    <w:p w14:paraId="485BA6D5" w14:textId="77777777" w:rsidR="000E1488" w:rsidRPr="000E1488" w:rsidRDefault="000E1488" w:rsidP="000E1488">
      <w:pPr>
        <w:ind w:left="1416"/>
      </w:pPr>
      <w:r w:rsidRPr="000E1488">
        <w:rPr>
          <w:i/>
          <w:iCs/>
          <w:color w:val="4F6228" w:themeColor="accent3" w:themeShade="80"/>
        </w:rPr>
        <w:t>('gerente@evt.com', '$2a$10$sHp/9A2BlEqww3L/lwoQdOJitd7OJrpFL7tM57Fiql/eOgs93AQDq', 'Carlos Gerente', '97037384003', 'GERENTE', 'TI');</w:t>
      </w:r>
    </w:p>
    <w:p w14:paraId="7F1C2306" w14:textId="0B1E927A" w:rsidR="000E1488" w:rsidRPr="000E1488" w:rsidRDefault="000E1488" w:rsidP="000E1488"/>
    <w:p w14:paraId="7578A1BA" w14:textId="77777777" w:rsidR="000E1488" w:rsidRPr="000E1488" w:rsidRDefault="000E1488" w:rsidP="000E1488">
      <w:r w:rsidRPr="000E1488">
        <w:rPr>
          <w:b/>
          <w:bCs/>
        </w:rPr>
        <w:t>6. Confirmar o registro</w:t>
      </w:r>
    </w:p>
    <w:p w14:paraId="2FE142D9" w14:textId="77777777" w:rsidR="000E1488" w:rsidRPr="000E1488" w:rsidRDefault="000E1488" w:rsidP="00F75D4E">
      <w:pPr>
        <w:pStyle w:val="PargrafodaLista"/>
        <w:numPr>
          <w:ilvl w:val="0"/>
          <w:numId w:val="45"/>
        </w:numPr>
      </w:pPr>
      <w:r w:rsidRPr="000E1488">
        <w:t>Para validar que o usuário foi criado corretamente, execute:</w:t>
      </w:r>
    </w:p>
    <w:p w14:paraId="6FCE566C" w14:textId="77777777" w:rsidR="000E1488" w:rsidRPr="000E1488" w:rsidRDefault="000E1488" w:rsidP="00C6358B">
      <w:pPr>
        <w:ind w:left="708" w:firstLine="708"/>
      </w:pPr>
      <w:r w:rsidRPr="000E1488">
        <w:rPr>
          <w:i/>
          <w:iCs/>
          <w:color w:val="4F6228" w:themeColor="accent3" w:themeShade="80"/>
        </w:rPr>
        <w:t xml:space="preserve">SELECT * FROM </w:t>
      </w:r>
      <w:proofErr w:type="spellStart"/>
      <w:r w:rsidRPr="000E1488">
        <w:rPr>
          <w:i/>
          <w:iCs/>
          <w:color w:val="4F6228" w:themeColor="accent3" w:themeShade="80"/>
        </w:rPr>
        <w:t>usuarios</w:t>
      </w:r>
      <w:proofErr w:type="spellEnd"/>
      <w:r w:rsidRPr="000E1488">
        <w:rPr>
          <w:i/>
          <w:iCs/>
          <w:color w:val="4F6228" w:themeColor="accent3" w:themeShade="80"/>
        </w:rPr>
        <w:t>;</w:t>
      </w:r>
    </w:p>
    <w:p w14:paraId="3BE80F0E" w14:textId="77777777" w:rsidR="00E024D5" w:rsidRPr="00E024D5" w:rsidRDefault="000E1488" w:rsidP="00E024D5">
      <w:pPr>
        <w:jc w:val="left"/>
      </w:pPr>
      <w:r w:rsidRPr="000E1488">
        <w:t>Se o registro for exibido, a operação foi concluída com sucesso.</w:t>
      </w:r>
      <w:r w:rsidR="00396C2D">
        <w:br/>
      </w:r>
      <w:r w:rsidR="00396C2D">
        <w:br/>
      </w:r>
      <w:r w:rsidR="00E024D5" w:rsidRPr="00E024D5">
        <w:rPr>
          <w:b/>
        </w:rPr>
        <w:t>7. Encerrar a sessão da instância EC2</w:t>
      </w:r>
    </w:p>
    <w:p w14:paraId="59D65409" w14:textId="5312009A" w:rsidR="000E1488" w:rsidRPr="000E1488" w:rsidRDefault="00E024D5" w:rsidP="00F75D4E">
      <w:pPr>
        <w:numPr>
          <w:ilvl w:val="0"/>
          <w:numId w:val="47"/>
        </w:numPr>
        <w:jc w:val="left"/>
      </w:pPr>
      <w:r w:rsidRPr="00E024D5">
        <w:t xml:space="preserve">No terminal da sessão gerenciada, clique em </w:t>
      </w:r>
      <w:r w:rsidRPr="00E024D5">
        <w:rPr>
          <w:b/>
          <w:bCs/>
        </w:rPr>
        <w:t>“Encerrar”</w:t>
      </w:r>
      <w:r w:rsidRPr="00E024D5">
        <w:t xml:space="preserve"> </w:t>
      </w:r>
      <w:r>
        <w:t>para sair do terminal</w:t>
      </w:r>
      <w:r w:rsidRPr="00E024D5">
        <w:t>.</w:t>
      </w:r>
    </w:p>
    <w:p w14:paraId="24CCE0A5" w14:textId="77777777" w:rsidR="000E1488" w:rsidRDefault="000E1488" w:rsidP="00183FEA"/>
    <w:p w14:paraId="7AFCE239" w14:textId="4820A490" w:rsidR="0084576B" w:rsidRDefault="0084576B" w:rsidP="0084576B">
      <w:pPr>
        <w:rPr>
          <w:b/>
          <w:bCs/>
        </w:rPr>
      </w:pPr>
      <w:r w:rsidRPr="0084576B">
        <w:rPr>
          <w:b/>
          <w:bCs/>
        </w:rPr>
        <w:lastRenderedPageBreak/>
        <w:t xml:space="preserve">Etapa </w:t>
      </w:r>
      <w:r w:rsidR="00673576">
        <w:rPr>
          <w:b/>
          <w:bCs/>
        </w:rPr>
        <w:t>6</w:t>
      </w:r>
      <w:r w:rsidRPr="0084576B">
        <w:rPr>
          <w:b/>
          <w:bCs/>
        </w:rPr>
        <w:t xml:space="preserve"> —</w:t>
      </w:r>
      <w:r w:rsidR="000B7965">
        <w:rPr>
          <w:b/>
          <w:bCs/>
        </w:rPr>
        <w:t xml:space="preserve"> </w:t>
      </w:r>
      <w:r w:rsidRPr="0084576B">
        <w:t>Implantar o Front-</w:t>
      </w:r>
      <w:proofErr w:type="spellStart"/>
      <w:r w:rsidRPr="0084576B">
        <w:t>End</w:t>
      </w:r>
      <w:proofErr w:type="spellEnd"/>
      <w:r w:rsidRPr="0084576B">
        <w:t xml:space="preserve"> (S3 </w:t>
      </w:r>
      <w:proofErr w:type="spellStart"/>
      <w:r w:rsidRPr="0084576B">
        <w:t>Bucket</w:t>
      </w:r>
      <w:proofErr w:type="spellEnd"/>
      <w:r w:rsidRPr="0084576B">
        <w:t>)</w:t>
      </w:r>
    </w:p>
    <w:p w14:paraId="72427288" w14:textId="77777777" w:rsidR="0084576B" w:rsidRPr="0084576B" w:rsidRDefault="0084576B" w:rsidP="0084576B">
      <w:pPr>
        <w:rPr>
          <w:b/>
          <w:bCs/>
        </w:rPr>
      </w:pPr>
    </w:p>
    <w:p w14:paraId="527F9240" w14:textId="1AB7916D" w:rsidR="0084576B" w:rsidRPr="0084576B" w:rsidRDefault="0084576B" w:rsidP="0084576B">
      <w:pPr>
        <w:rPr>
          <w:b/>
          <w:bCs/>
        </w:rPr>
      </w:pPr>
      <w:r w:rsidRPr="0084576B">
        <w:rPr>
          <w:b/>
          <w:bCs/>
        </w:rPr>
        <w:t>Objetivo:</w:t>
      </w:r>
      <w:r>
        <w:rPr>
          <w:b/>
          <w:bCs/>
        </w:rPr>
        <w:t xml:space="preserve"> </w:t>
      </w:r>
      <w:r w:rsidRPr="0084576B">
        <w:t>Hospedar a aplicação front-</w:t>
      </w:r>
      <w:proofErr w:type="spellStart"/>
      <w:r w:rsidRPr="0084576B">
        <w:t>end</w:t>
      </w:r>
      <w:proofErr w:type="spellEnd"/>
      <w:r w:rsidRPr="0084576B">
        <w:t xml:space="preserve"> (</w:t>
      </w:r>
      <w:proofErr w:type="spellStart"/>
      <w:r w:rsidRPr="0084576B">
        <w:t>React</w:t>
      </w:r>
      <w:proofErr w:type="spellEnd"/>
      <w:r w:rsidRPr="0084576B">
        <w:t xml:space="preserve">) de forma estática no </w:t>
      </w:r>
      <w:proofErr w:type="spellStart"/>
      <w:r w:rsidRPr="0084576B">
        <w:t>Amazon</w:t>
      </w:r>
      <w:proofErr w:type="spellEnd"/>
      <w:r w:rsidRPr="0084576B">
        <w:t xml:space="preserve"> S3, permitindo acesso público via navegador e integração com o </w:t>
      </w:r>
      <w:proofErr w:type="spellStart"/>
      <w:r w:rsidRPr="0084576B">
        <w:t>back-end</w:t>
      </w:r>
      <w:proofErr w:type="spellEnd"/>
      <w:r w:rsidRPr="0084576B">
        <w:t xml:space="preserve"> implantado no </w:t>
      </w:r>
      <w:proofErr w:type="spellStart"/>
      <w:r w:rsidRPr="0084576B">
        <w:t>Elastic</w:t>
      </w:r>
      <w:proofErr w:type="spellEnd"/>
      <w:r w:rsidRPr="0084576B">
        <w:t xml:space="preserve"> </w:t>
      </w:r>
      <w:proofErr w:type="spellStart"/>
      <w:r w:rsidRPr="0084576B">
        <w:t>Beanstalk</w:t>
      </w:r>
      <w:proofErr w:type="spellEnd"/>
      <w:r w:rsidRPr="0084576B">
        <w:t>.</w:t>
      </w:r>
    </w:p>
    <w:p w14:paraId="5F3DD00B" w14:textId="38BE825C" w:rsidR="0084576B" w:rsidRPr="0084576B" w:rsidRDefault="0084576B" w:rsidP="0084576B">
      <w:pPr>
        <w:rPr>
          <w:b/>
          <w:bCs/>
        </w:rPr>
      </w:pPr>
    </w:p>
    <w:p w14:paraId="61630EC9" w14:textId="0BE1FD8C" w:rsidR="0084576B" w:rsidRPr="0084576B" w:rsidRDefault="00416866" w:rsidP="00416866">
      <w:pPr>
        <w:rPr>
          <w:b/>
          <w:bCs/>
        </w:rPr>
      </w:pPr>
      <w:r>
        <w:rPr>
          <w:b/>
          <w:bCs/>
        </w:rPr>
        <w:t>1</w:t>
      </w:r>
      <w:r w:rsidR="0084576B" w:rsidRPr="0084576B">
        <w:rPr>
          <w:b/>
          <w:bCs/>
        </w:rPr>
        <w:t xml:space="preserve">. Criação do </w:t>
      </w:r>
      <w:proofErr w:type="spellStart"/>
      <w:r w:rsidR="0084576B" w:rsidRPr="0084576B">
        <w:rPr>
          <w:b/>
          <w:bCs/>
        </w:rPr>
        <w:t>bucket</w:t>
      </w:r>
      <w:proofErr w:type="spellEnd"/>
    </w:p>
    <w:p w14:paraId="303B183A" w14:textId="77777777" w:rsidR="0084576B" w:rsidRDefault="0084576B" w:rsidP="001E5108">
      <w:pPr>
        <w:numPr>
          <w:ilvl w:val="0"/>
          <w:numId w:val="39"/>
        </w:numPr>
        <w:rPr>
          <w:b/>
          <w:bCs/>
        </w:rPr>
      </w:pPr>
      <w:r w:rsidRPr="0084576B">
        <w:t>Acesse o console da AWS</w:t>
      </w:r>
      <w:r w:rsidRPr="0084576B">
        <w:rPr>
          <w:b/>
          <w:bCs/>
        </w:rPr>
        <w:t xml:space="preserve"> → S3 → </w:t>
      </w:r>
      <w:proofErr w:type="spellStart"/>
      <w:r w:rsidRPr="0084576B">
        <w:rPr>
          <w:b/>
          <w:bCs/>
        </w:rPr>
        <w:t>Create</w:t>
      </w:r>
      <w:proofErr w:type="spellEnd"/>
      <w:r w:rsidRPr="0084576B">
        <w:rPr>
          <w:b/>
          <w:bCs/>
        </w:rPr>
        <w:t xml:space="preserve"> </w:t>
      </w:r>
      <w:proofErr w:type="spellStart"/>
      <w:r w:rsidRPr="0084576B">
        <w:rPr>
          <w:b/>
          <w:bCs/>
        </w:rPr>
        <w:t>bucket</w:t>
      </w:r>
      <w:proofErr w:type="spellEnd"/>
    </w:p>
    <w:p w14:paraId="01A0EBAE" w14:textId="2A9D6E46" w:rsidR="00F94DE6" w:rsidRPr="0084576B" w:rsidRDefault="00F94DE6" w:rsidP="001E5108">
      <w:pPr>
        <w:numPr>
          <w:ilvl w:val="0"/>
          <w:numId w:val="39"/>
        </w:numPr>
      </w:pPr>
      <w:r>
        <w:rPr>
          <w:b/>
          <w:bCs/>
        </w:rPr>
        <w:t xml:space="preserve">Tipo de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: </w:t>
      </w:r>
      <w:proofErr w:type="spellStart"/>
      <w:r w:rsidRPr="00F94DE6">
        <w:t>Propósiro</w:t>
      </w:r>
      <w:proofErr w:type="spellEnd"/>
      <w:r w:rsidRPr="00F94DE6">
        <w:t xml:space="preserve"> Geral</w:t>
      </w:r>
    </w:p>
    <w:p w14:paraId="661D2F6D" w14:textId="6A0ECE05" w:rsidR="0084576B" w:rsidRPr="0084576B" w:rsidRDefault="0084576B" w:rsidP="001E5108">
      <w:pPr>
        <w:numPr>
          <w:ilvl w:val="0"/>
          <w:numId w:val="39"/>
        </w:numPr>
        <w:rPr>
          <w:b/>
          <w:bCs/>
        </w:rPr>
      </w:pPr>
      <w:r w:rsidRPr="0084576B">
        <w:rPr>
          <w:b/>
          <w:bCs/>
        </w:rPr>
        <w:t>Preencha o campo:</w:t>
      </w:r>
    </w:p>
    <w:p w14:paraId="08B157F2" w14:textId="11288433" w:rsidR="0084576B" w:rsidRPr="0084576B" w:rsidRDefault="0084576B" w:rsidP="001E5108">
      <w:pPr>
        <w:numPr>
          <w:ilvl w:val="1"/>
          <w:numId w:val="39"/>
        </w:numPr>
        <w:rPr>
          <w:b/>
          <w:bCs/>
        </w:rPr>
      </w:pPr>
      <w:proofErr w:type="spellStart"/>
      <w:r w:rsidRPr="0084576B">
        <w:rPr>
          <w:b/>
          <w:bCs/>
        </w:rPr>
        <w:t>Bucket</w:t>
      </w:r>
      <w:proofErr w:type="spellEnd"/>
      <w:r w:rsidRPr="0084576B">
        <w:rPr>
          <w:b/>
          <w:bCs/>
        </w:rPr>
        <w:t xml:space="preserve"> </w:t>
      </w:r>
      <w:proofErr w:type="spellStart"/>
      <w:r w:rsidRPr="0084576B">
        <w:rPr>
          <w:b/>
          <w:bCs/>
        </w:rPr>
        <w:t>name</w:t>
      </w:r>
      <w:proofErr w:type="spellEnd"/>
      <w:r w:rsidRPr="0084576B">
        <w:rPr>
          <w:b/>
          <w:bCs/>
        </w:rPr>
        <w:t xml:space="preserve">: </w:t>
      </w:r>
      <w:proofErr w:type="spellStart"/>
      <w:r w:rsidR="00F84176" w:rsidRPr="00F84176">
        <w:t>bucket</w:t>
      </w:r>
      <w:r w:rsidR="00161EDF">
        <w:t>-evt</w:t>
      </w:r>
      <w:proofErr w:type="spellEnd"/>
    </w:p>
    <w:p w14:paraId="698F1D6E" w14:textId="379DAC0A" w:rsidR="0084576B" w:rsidRPr="0084576B" w:rsidRDefault="0084576B" w:rsidP="00906486">
      <w:pPr>
        <w:ind w:left="720"/>
      </w:pPr>
      <w:r w:rsidRPr="0084576B">
        <w:t xml:space="preserve">Em </w:t>
      </w:r>
      <w:r w:rsidR="00160BD0" w:rsidRPr="00160BD0">
        <w:rPr>
          <w:b/>
          <w:bCs/>
        </w:rPr>
        <w:t xml:space="preserve">Block </w:t>
      </w:r>
      <w:proofErr w:type="spellStart"/>
      <w:r w:rsidR="00160BD0" w:rsidRPr="00160BD0">
        <w:rPr>
          <w:b/>
          <w:bCs/>
        </w:rPr>
        <w:t>Public</w:t>
      </w:r>
      <w:proofErr w:type="spellEnd"/>
      <w:r w:rsidR="00160BD0" w:rsidRPr="00160BD0">
        <w:rPr>
          <w:b/>
          <w:bCs/>
        </w:rPr>
        <w:t xml:space="preserve"> Access settings for </w:t>
      </w:r>
      <w:proofErr w:type="spellStart"/>
      <w:r w:rsidR="00160BD0" w:rsidRPr="00160BD0">
        <w:rPr>
          <w:b/>
          <w:bCs/>
        </w:rPr>
        <w:t>this</w:t>
      </w:r>
      <w:proofErr w:type="spellEnd"/>
      <w:r w:rsidR="00160BD0" w:rsidRPr="00160BD0">
        <w:rPr>
          <w:b/>
          <w:bCs/>
        </w:rPr>
        <w:t xml:space="preserve"> </w:t>
      </w:r>
      <w:proofErr w:type="spellStart"/>
      <w:r w:rsidR="00160BD0" w:rsidRPr="00160BD0">
        <w:rPr>
          <w:b/>
          <w:bCs/>
        </w:rPr>
        <w:t>bucket</w:t>
      </w:r>
      <w:proofErr w:type="spellEnd"/>
      <w:r w:rsidRPr="0084576B">
        <w:t>, desmarque todas as opções (para permitir acesso público ao site).</w:t>
      </w:r>
    </w:p>
    <w:p w14:paraId="3268F1FC" w14:textId="77777777" w:rsidR="0084576B" w:rsidRDefault="0084576B" w:rsidP="001E5108">
      <w:pPr>
        <w:numPr>
          <w:ilvl w:val="1"/>
          <w:numId w:val="39"/>
        </w:numPr>
        <w:rPr>
          <w:b/>
          <w:bCs/>
        </w:rPr>
      </w:pPr>
      <w:r w:rsidRPr="0084576B">
        <w:rPr>
          <w:b/>
          <w:bCs/>
        </w:rPr>
        <w:t>Confirme a ação marcando a caixa de confirmação exibida.</w:t>
      </w:r>
    </w:p>
    <w:p w14:paraId="021C3E6F" w14:textId="77777777" w:rsidR="00E458C3" w:rsidRDefault="00E458C3" w:rsidP="00E458C3">
      <w:pPr>
        <w:rPr>
          <w:b/>
          <w:bCs/>
        </w:rPr>
      </w:pPr>
    </w:p>
    <w:p w14:paraId="50D918DC" w14:textId="6F899A13" w:rsidR="00E458C3" w:rsidRPr="00E458C3" w:rsidRDefault="00E458C3" w:rsidP="001E5108">
      <w:pPr>
        <w:pStyle w:val="PargrafodaLista"/>
        <w:numPr>
          <w:ilvl w:val="0"/>
          <w:numId w:val="40"/>
        </w:numPr>
        <w:rPr>
          <w:b/>
          <w:bCs/>
        </w:rPr>
      </w:pPr>
      <w:r w:rsidRPr="00E458C3">
        <w:t>Clique em</w:t>
      </w:r>
      <w:r w:rsidRPr="00E458C3">
        <w:rPr>
          <w:b/>
          <w:bCs/>
        </w:rPr>
        <w:t xml:space="preserve"> </w:t>
      </w:r>
      <w:proofErr w:type="spellStart"/>
      <w:r w:rsidRPr="00E458C3">
        <w:rPr>
          <w:b/>
          <w:bCs/>
        </w:rPr>
        <w:t>Create</w:t>
      </w:r>
      <w:proofErr w:type="spellEnd"/>
      <w:r w:rsidRPr="00E458C3">
        <w:rPr>
          <w:b/>
          <w:bCs/>
        </w:rPr>
        <w:t xml:space="preserve"> </w:t>
      </w:r>
      <w:proofErr w:type="spellStart"/>
      <w:r w:rsidRPr="00E458C3">
        <w:rPr>
          <w:b/>
          <w:bCs/>
        </w:rPr>
        <w:t>bucket</w:t>
      </w:r>
      <w:proofErr w:type="spellEnd"/>
      <w:r w:rsidRPr="00E458C3">
        <w:rPr>
          <w:b/>
          <w:bCs/>
        </w:rPr>
        <w:t>.</w:t>
      </w:r>
    </w:p>
    <w:p w14:paraId="7F180F09" w14:textId="77777777" w:rsidR="0084576B" w:rsidRDefault="0084576B" w:rsidP="001714C4">
      <w:pPr>
        <w:rPr>
          <w:b/>
          <w:bCs/>
        </w:rPr>
      </w:pPr>
    </w:p>
    <w:p w14:paraId="5C9B4727" w14:textId="1C090B1F" w:rsidR="00EB714B" w:rsidRPr="00EB714B" w:rsidRDefault="00EB714B" w:rsidP="00EB714B">
      <w:pPr>
        <w:rPr>
          <w:b/>
          <w:bCs/>
        </w:rPr>
      </w:pPr>
      <w:r>
        <w:rPr>
          <w:b/>
          <w:bCs/>
        </w:rPr>
        <w:t>2</w:t>
      </w:r>
      <w:r w:rsidRPr="00EB714B">
        <w:rPr>
          <w:b/>
          <w:bCs/>
        </w:rPr>
        <w:t xml:space="preserve">. Permissões do </w:t>
      </w:r>
      <w:proofErr w:type="spellStart"/>
      <w:r w:rsidRPr="00EB714B">
        <w:rPr>
          <w:b/>
          <w:bCs/>
        </w:rPr>
        <w:t>bucket</w:t>
      </w:r>
      <w:proofErr w:type="spellEnd"/>
    </w:p>
    <w:p w14:paraId="4C058C5E" w14:textId="77777777" w:rsidR="00EB714B" w:rsidRPr="009F7D91" w:rsidRDefault="00EB714B" w:rsidP="009F7D91">
      <w:pPr>
        <w:pStyle w:val="PargrafodaLista"/>
        <w:numPr>
          <w:ilvl w:val="0"/>
          <w:numId w:val="40"/>
        </w:numPr>
        <w:rPr>
          <w:b/>
          <w:bCs/>
        </w:rPr>
      </w:pPr>
      <w:r w:rsidRPr="00EB714B">
        <w:t xml:space="preserve">No </w:t>
      </w:r>
      <w:proofErr w:type="spellStart"/>
      <w:r w:rsidRPr="00EB714B">
        <w:t>bucket</w:t>
      </w:r>
      <w:proofErr w:type="spellEnd"/>
      <w:r w:rsidRPr="00EB714B">
        <w:t xml:space="preserve"> criado</w:t>
      </w:r>
      <w:r w:rsidRPr="009F7D91">
        <w:rPr>
          <w:b/>
          <w:bCs/>
        </w:rPr>
        <w:t xml:space="preserve"> → Aba </w:t>
      </w:r>
      <w:proofErr w:type="spellStart"/>
      <w:r w:rsidRPr="009F7D91">
        <w:rPr>
          <w:b/>
          <w:bCs/>
        </w:rPr>
        <w:t>Permissions</w:t>
      </w:r>
      <w:proofErr w:type="spellEnd"/>
      <w:r w:rsidRPr="009F7D91">
        <w:rPr>
          <w:b/>
          <w:bCs/>
        </w:rPr>
        <w:t xml:space="preserve"> → </w:t>
      </w:r>
      <w:proofErr w:type="spellStart"/>
      <w:r w:rsidRPr="009F7D91">
        <w:rPr>
          <w:b/>
          <w:bCs/>
        </w:rPr>
        <w:t>Bucket</w:t>
      </w:r>
      <w:proofErr w:type="spellEnd"/>
      <w:r w:rsidRPr="009F7D91">
        <w:rPr>
          <w:b/>
          <w:bCs/>
        </w:rPr>
        <w:t xml:space="preserve"> </w:t>
      </w:r>
      <w:proofErr w:type="spellStart"/>
      <w:r w:rsidRPr="009F7D91">
        <w:rPr>
          <w:b/>
          <w:bCs/>
        </w:rPr>
        <w:t>Policy</w:t>
      </w:r>
      <w:proofErr w:type="spellEnd"/>
    </w:p>
    <w:p w14:paraId="0BE6CCE4" w14:textId="6B39DE8D" w:rsidR="00EB714B" w:rsidRPr="009F7D91" w:rsidRDefault="00EB714B" w:rsidP="009F7D91">
      <w:pPr>
        <w:pStyle w:val="PargrafodaLista"/>
        <w:numPr>
          <w:ilvl w:val="0"/>
          <w:numId w:val="40"/>
        </w:numPr>
        <w:rPr>
          <w:b/>
          <w:bCs/>
        </w:rPr>
      </w:pPr>
      <w:r w:rsidRPr="00EB714B">
        <w:t>Cole a seguinte política</w:t>
      </w:r>
      <w:r w:rsidRPr="009F7D91">
        <w:rPr>
          <w:b/>
          <w:bCs/>
        </w:rPr>
        <w:t>:</w:t>
      </w:r>
    </w:p>
    <w:p w14:paraId="22DC4958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>{</w:t>
      </w:r>
    </w:p>
    <w:p w14:paraId="77F6728F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"</w:t>
      </w:r>
      <w:proofErr w:type="spellStart"/>
      <w:r w:rsidRPr="00166A87">
        <w:rPr>
          <w:b/>
          <w:bCs/>
        </w:rPr>
        <w:t>Version</w:t>
      </w:r>
      <w:proofErr w:type="spellEnd"/>
      <w:r w:rsidRPr="00166A87">
        <w:rPr>
          <w:b/>
          <w:bCs/>
        </w:rPr>
        <w:t>": "2012-10-17",</w:t>
      </w:r>
    </w:p>
    <w:p w14:paraId="4495BDA1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"</w:t>
      </w:r>
      <w:proofErr w:type="spellStart"/>
      <w:r w:rsidRPr="00166A87">
        <w:rPr>
          <w:b/>
          <w:bCs/>
        </w:rPr>
        <w:t>Statement</w:t>
      </w:r>
      <w:proofErr w:type="spellEnd"/>
      <w:r w:rsidRPr="00166A87">
        <w:rPr>
          <w:b/>
          <w:bCs/>
        </w:rPr>
        <w:t>": [</w:t>
      </w:r>
    </w:p>
    <w:p w14:paraId="3F988FB2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    {</w:t>
      </w:r>
    </w:p>
    <w:p w14:paraId="5ACD8112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        "Sid": "</w:t>
      </w:r>
      <w:proofErr w:type="spellStart"/>
      <w:r w:rsidRPr="00166A87">
        <w:rPr>
          <w:b/>
          <w:bCs/>
        </w:rPr>
        <w:t>PublicReadGetObject</w:t>
      </w:r>
      <w:proofErr w:type="spellEnd"/>
      <w:r w:rsidRPr="00166A87">
        <w:rPr>
          <w:b/>
          <w:bCs/>
        </w:rPr>
        <w:t>",</w:t>
      </w:r>
    </w:p>
    <w:p w14:paraId="18DD6E7A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        "</w:t>
      </w:r>
      <w:proofErr w:type="spellStart"/>
      <w:r w:rsidRPr="00166A87">
        <w:rPr>
          <w:b/>
          <w:bCs/>
        </w:rPr>
        <w:t>Effect</w:t>
      </w:r>
      <w:proofErr w:type="spellEnd"/>
      <w:r w:rsidRPr="00166A87">
        <w:rPr>
          <w:b/>
          <w:bCs/>
        </w:rPr>
        <w:t>": "</w:t>
      </w:r>
      <w:proofErr w:type="spellStart"/>
      <w:r w:rsidRPr="00166A87">
        <w:rPr>
          <w:b/>
          <w:bCs/>
        </w:rPr>
        <w:t>Allow</w:t>
      </w:r>
      <w:proofErr w:type="spellEnd"/>
      <w:r w:rsidRPr="00166A87">
        <w:rPr>
          <w:b/>
          <w:bCs/>
        </w:rPr>
        <w:t>",</w:t>
      </w:r>
    </w:p>
    <w:p w14:paraId="01E3F71F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        "Principal": "*",</w:t>
      </w:r>
    </w:p>
    <w:p w14:paraId="218C079A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        "</w:t>
      </w:r>
      <w:proofErr w:type="spellStart"/>
      <w:r w:rsidRPr="00166A87">
        <w:rPr>
          <w:b/>
          <w:bCs/>
        </w:rPr>
        <w:t>Action</w:t>
      </w:r>
      <w:proofErr w:type="spellEnd"/>
      <w:r w:rsidRPr="00166A87">
        <w:rPr>
          <w:b/>
          <w:bCs/>
        </w:rPr>
        <w:t>": "s3:GetObject",</w:t>
      </w:r>
    </w:p>
    <w:p w14:paraId="140C604A" w14:textId="1CE699DC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        "</w:t>
      </w:r>
      <w:proofErr w:type="spellStart"/>
      <w:r w:rsidRPr="00166A87">
        <w:rPr>
          <w:b/>
          <w:bCs/>
        </w:rPr>
        <w:t>Resource</w:t>
      </w:r>
      <w:proofErr w:type="spellEnd"/>
      <w:r w:rsidRPr="00166A87">
        <w:rPr>
          <w:b/>
          <w:bCs/>
        </w:rPr>
        <w:t>": "arn:aws:s</w:t>
      </w:r>
      <w:proofErr w:type="gramStart"/>
      <w:r w:rsidRPr="00166A87">
        <w:rPr>
          <w:b/>
          <w:bCs/>
        </w:rPr>
        <w:t>3::</w:t>
      </w:r>
      <w:proofErr w:type="gramEnd"/>
      <w:r w:rsidRPr="00166A87">
        <w:rPr>
          <w:b/>
          <w:bCs/>
        </w:rPr>
        <w:t>:</w:t>
      </w:r>
      <w:r w:rsidR="00347C8A">
        <w:rPr>
          <w:b/>
          <w:bCs/>
        </w:rPr>
        <w:t xml:space="preserve">&lt;nome do seu </w:t>
      </w:r>
      <w:proofErr w:type="spellStart"/>
      <w:r w:rsidR="00347C8A">
        <w:rPr>
          <w:b/>
          <w:bCs/>
        </w:rPr>
        <w:t>bucket</w:t>
      </w:r>
      <w:proofErr w:type="spellEnd"/>
      <w:r w:rsidR="00347C8A">
        <w:rPr>
          <w:b/>
          <w:bCs/>
        </w:rPr>
        <w:t>&gt;</w:t>
      </w:r>
      <w:r w:rsidRPr="00166A87">
        <w:rPr>
          <w:b/>
          <w:bCs/>
        </w:rPr>
        <w:t>/*"</w:t>
      </w:r>
    </w:p>
    <w:p w14:paraId="39D6A9FC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    }</w:t>
      </w:r>
    </w:p>
    <w:p w14:paraId="7B43FDBD" w14:textId="77777777" w:rsidR="00166A87" w:rsidRPr="00166A87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 xml:space="preserve">    ]</w:t>
      </w:r>
    </w:p>
    <w:p w14:paraId="26D075DB" w14:textId="7A6A29A7" w:rsidR="00166A87" w:rsidRPr="00EB714B" w:rsidRDefault="00166A87" w:rsidP="00166A87">
      <w:pPr>
        <w:ind w:left="708"/>
        <w:rPr>
          <w:b/>
          <w:bCs/>
        </w:rPr>
      </w:pPr>
      <w:r w:rsidRPr="00166A87">
        <w:rPr>
          <w:b/>
          <w:bCs/>
        </w:rPr>
        <w:t>}</w:t>
      </w:r>
    </w:p>
    <w:p w14:paraId="7A57D517" w14:textId="10A08CF5" w:rsidR="001714C4" w:rsidRPr="0084576B" w:rsidRDefault="00166A87" w:rsidP="001714C4">
      <w:pPr>
        <w:rPr>
          <w:b/>
          <w:bCs/>
        </w:rPr>
      </w:pPr>
      <w:r>
        <w:rPr>
          <w:b/>
          <w:bCs/>
        </w:rPr>
        <w:t xml:space="preserve">  </w:t>
      </w:r>
    </w:p>
    <w:p w14:paraId="6944BE5E" w14:textId="6CBFC179" w:rsidR="00715C2A" w:rsidRPr="00715C2A" w:rsidRDefault="00715C2A" w:rsidP="00715C2A">
      <w:pPr>
        <w:rPr>
          <w:b/>
          <w:bCs/>
        </w:rPr>
      </w:pPr>
      <w:r>
        <w:rPr>
          <w:b/>
          <w:bCs/>
        </w:rPr>
        <w:t>3</w:t>
      </w:r>
      <w:r w:rsidRPr="00715C2A">
        <w:rPr>
          <w:b/>
          <w:bCs/>
        </w:rPr>
        <w:t>. Configurar hospedagem estática</w:t>
      </w:r>
    </w:p>
    <w:p w14:paraId="0D481250" w14:textId="77777777" w:rsidR="00715C2A" w:rsidRPr="00715C2A" w:rsidRDefault="00715C2A" w:rsidP="00F75D4E">
      <w:pPr>
        <w:numPr>
          <w:ilvl w:val="0"/>
          <w:numId w:val="41"/>
        </w:numPr>
      </w:pPr>
      <w:r w:rsidRPr="00715C2A">
        <w:t xml:space="preserve">No </w:t>
      </w:r>
      <w:proofErr w:type="spellStart"/>
      <w:r w:rsidRPr="00715C2A">
        <w:t>bucket</w:t>
      </w:r>
      <w:proofErr w:type="spellEnd"/>
      <w:r w:rsidRPr="00715C2A">
        <w:t xml:space="preserve"> → Aba </w:t>
      </w:r>
      <w:r w:rsidRPr="00715C2A">
        <w:rPr>
          <w:b/>
          <w:bCs/>
        </w:rPr>
        <w:t xml:space="preserve">Properties → </w:t>
      </w:r>
      <w:proofErr w:type="spellStart"/>
      <w:r w:rsidRPr="00715C2A">
        <w:rPr>
          <w:b/>
          <w:bCs/>
        </w:rPr>
        <w:t>Static</w:t>
      </w:r>
      <w:proofErr w:type="spellEnd"/>
      <w:r w:rsidRPr="00715C2A">
        <w:rPr>
          <w:b/>
          <w:bCs/>
        </w:rPr>
        <w:t xml:space="preserve"> website </w:t>
      </w:r>
      <w:proofErr w:type="spellStart"/>
      <w:r w:rsidRPr="00715C2A">
        <w:rPr>
          <w:b/>
          <w:bCs/>
        </w:rPr>
        <w:t>hosting</w:t>
      </w:r>
      <w:proofErr w:type="spellEnd"/>
    </w:p>
    <w:p w14:paraId="20F34BB3" w14:textId="77777777" w:rsidR="00715C2A" w:rsidRPr="00715C2A" w:rsidRDefault="00715C2A" w:rsidP="00F75D4E">
      <w:pPr>
        <w:numPr>
          <w:ilvl w:val="0"/>
          <w:numId w:val="41"/>
        </w:numPr>
      </w:pPr>
      <w:r w:rsidRPr="00715C2A">
        <w:t xml:space="preserve">Selecione </w:t>
      </w:r>
      <w:proofErr w:type="spellStart"/>
      <w:r w:rsidRPr="00715C2A">
        <w:rPr>
          <w:b/>
          <w:bCs/>
        </w:rPr>
        <w:t>Enable</w:t>
      </w:r>
      <w:proofErr w:type="spellEnd"/>
    </w:p>
    <w:p w14:paraId="30ABD431" w14:textId="12B093E1" w:rsidR="00715C2A" w:rsidRDefault="00715C2A" w:rsidP="00F75D4E">
      <w:pPr>
        <w:numPr>
          <w:ilvl w:val="0"/>
          <w:numId w:val="41"/>
        </w:numPr>
      </w:pPr>
      <w:r w:rsidRPr="00715C2A">
        <w:t xml:space="preserve">Em </w:t>
      </w:r>
      <w:r w:rsidRPr="00715C2A">
        <w:rPr>
          <w:b/>
          <w:bCs/>
        </w:rPr>
        <w:t xml:space="preserve">Index </w:t>
      </w:r>
      <w:proofErr w:type="spellStart"/>
      <w:r w:rsidRPr="00715C2A">
        <w:rPr>
          <w:b/>
          <w:bCs/>
        </w:rPr>
        <w:t>document</w:t>
      </w:r>
      <w:proofErr w:type="spellEnd"/>
      <w:r w:rsidRPr="00715C2A">
        <w:t>, digite:</w:t>
      </w:r>
      <w:r>
        <w:t xml:space="preserve"> index.html</w:t>
      </w:r>
    </w:p>
    <w:p w14:paraId="2015B2F7" w14:textId="7983BA1E" w:rsidR="008D73B1" w:rsidRDefault="008D73B1" w:rsidP="00F75D4E">
      <w:pPr>
        <w:numPr>
          <w:ilvl w:val="0"/>
          <w:numId w:val="41"/>
        </w:numPr>
      </w:pPr>
      <w:r w:rsidRPr="008D73B1">
        <w:t xml:space="preserve">(Opcional) Em </w:t>
      </w:r>
      <w:proofErr w:type="spellStart"/>
      <w:r w:rsidRPr="008D73B1">
        <w:rPr>
          <w:b/>
          <w:bCs/>
        </w:rPr>
        <w:t>Error</w:t>
      </w:r>
      <w:proofErr w:type="spellEnd"/>
      <w:r w:rsidRPr="008D73B1">
        <w:rPr>
          <w:b/>
          <w:bCs/>
        </w:rPr>
        <w:t xml:space="preserve"> </w:t>
      </w:r>
      <w:proofErr w:type="spellStart"/>
      <w:r w:rsidRPr="008D73B1">
        <w:rPr>
          <w:b/>
          <w:bCs/>
        </w:rPr>
        <w:t>document</w:t>
      </w:r>
      <w:proofErr w:type="spellEnd"/>
      <w:r w:rsidRPr="008D73B1">
        <w:t>, digite:</w:t>
      </w:r>
      <w:r>
        <w:t xml:space="preserve"> index.html</w:t>
      </w:r>
    </w:p>
    <w:p w14:paraId="21722E54" w14:textId="78EFCB31" w:rsidR="00603CBC" w:rsidRPr="00603CBC" w:rsidRDefault="00603CBC" w:rsidP="00F75D4E">
      <w:pPr>
        <w:numPr>
          <w:ilvl w:val="0"/>
          <w:numId w:val="41"/>
        </w:numPr>
      </w:pPr>
      <w:r w:rsidRPr="00603CBC">
        <w:t xml:space="preserve">Clique em </w:t>
      </w:r>
      <w:proofErr w:type="spellStart"/>
      <w:r w:rsidRPr="00603CBC">
        <w:rPr>
          <w:b/>
          <w:bCs/>
        </w:rPr>
        <w:t>Save</w:t>
      </w:r>
      <w:proofErr w:type="spellEnd"/>
      <w:r w:rsidRPr="00603CBC">
        <w:rPr>
          <w:b/>
          <w:bCs/>
        </w:rPr>
        <w:t xml:space="preserve"> </w:t>
      </w:r>
      <w:proofErr w:type="spellStart"/>
      <w:r w:rsidRPr="00603CBC">
        <w:rPr>
          <w:b/>
          <w:bCs/>
        </w:rPr>
        <w:t>changes</w:t>
      </w:r>
      <w:proofErr w:type="spellEnd"/>
    </w:p>
    <w:p w14:paraId="6EF329B6" w14:textId="1B30F31F" w:rsidR="00603CBC" w:rsidRDefault="00603CBC" w:rsidP="00603CBC">
      <w:pPr>
        <w:ind w:left="360"/>
      </w:pPr>
      <w:r w:rsidRPr="00500656">
        <w:t xml:space="preserve">Ele gera o </w:t>
      </w:r>
      <w:proofErr w:type="spellStart"/>
      <w:r w:rsidR="00500656" w:rsidRPr="00500656">
        <w:t>endpoint</w:t>
      </w:r>
      <w:proofErr w:type="spellEnd"/>
      <w:r w:rsidRPr="00500656">
        <w:t xml:space="preserve"> de acesso ao site </w:t>
      </w:r>
      <w:r w:rsidR="00500656" w:rsidRPr="00500656">
        <w:t>copie e guarde</w:t>
      </w:r>
      <w:r w:rsidR="006226DC">
        <w:t xml:space="preserve"> (Ex. </w:t>
      </w:r>
      <w:r w:rsidR="0096516A" w:rsidRPr="0096516A">
        <w:t>http://bucket-evt.s3-website-us-east-1.amazonaws.com</w:t>
      </w:r>
      <w:r w:rsidR="0096516A">
        <w:t>)</w:t>
      </w:r>
    </w:p>
    <w:p w14:paraId="6BAE99B7" w14:textId="77777777" w:rsidR="0039753E" w:rsidRDefault="0039753E" w:rsidP="00603CBC">
      <w:pPr>
        <w:ind w:left="360"/>
      </w:pPr>
    </w:p>
    <w:p w14:paraId="728A57FA" w14:textId="122162F2" w:rsidR="0039753E" w:rsidRPr="0039753E" w:rsidRDefault="0039753E" w:rsidP="0039753E">
      <w:pPr>
        <w:rPr>
          <w:b/>
          <w:bCs/>
        </w:rPr>
      </w:pPr>
      <w:r>
        <w:rPr>
          <w:b/>
          <w:bCs/>
        </w:rPr>
        <w:t>4</w:t>
      </w:r>
      <w:r w:rsidRPr="0039753E">
        <w:rPr>
          <w:b/>
          <w:bCs/>
        </w:rPr>
        <w:t>. Gerar os arquivos de build do front-</w:t>
      </w:r>
      <w:proofErr w:type="spellStart"/>
      <w:r w:rsidRPr="0039753E">
        <w:rPr>
          <w:b/>
          <w:bCs/>
        </w:rPr>
        <w:t>end</w:t>
      </w:r>
      <w:proofErr w:type="spellEnd"/>
    </w:p>
    <w:p w14:paraId="73A62F31" w14:textId="4B696D40" w:rsidR="00906651" w:rsidRPr="00906651" w:rsidRDefault="00E0063E" w:rsidP="00F75D4E">
      <w:pPr>
        <w:numPr>
          <w:ilvl w:val="0"/>
          <w:numId w:val="42"/>
        </w:numPr>
        <w:jc w:val="left"/>
        <w:rPr>
          <w:color w:val="4F6228" w:themeColor="accent3" w:themeShade="80"/>
        </w:rPr>
      </w:pPr>
      <w:r w:rsidRPr="0039753E">
        <w:t xml:space="preserve">No diretório do projeto </w:t>
      </w:r>
      <w:proofErr w:type="spellStart"/>
      <w:r w:rsidRPr="0039753E">
        <w:t>React</w:t>
      </w:r>
      <w:proofErr w:type="spellEnd"/>
      <w:r w:rsidRPr="0039753E">
        <w:t>, execute</w:t>
      </w:r>
      <w:r>
        <w:t xml:space="preserve"> para instalar as </w:t>
      </w:r>
      <w:proofErr w:type="spellStart"/>
      <w:r>
        <w:t>dependencias</w:t>
      </w:r>
      <w:proofErr w:type="spellEnd"/>
      <w:r w:rsidRPr="0039753E">
        <w:t>:</w:t>
      </w:r>
      <w:r>
        <w:t xml:space="preserve"> </w:t>
      </w:r>
      <w:proofErr w:type="spellStart"/>
      <w:r w:rsidRPr="00E0063E">
        <w:rPr>
          <w:i/>
          <w:iCs/>
          <w:color w:val="4F6228" w:themeColor="accent3" w:themeShade="80"/>
        </w:rPr>
        <w:t>npm</w:t>
      </w:r>
      <w:proofErr w:type="spellEnd"/>
      <w:r w:rsidRPr="00E0063E">
        <w:rPr>
          <w:i/>
          <w:iCs/>
          <w:color w:val="4F6228" w:themeColor="accent3" w:themeShade="80"/>
        </w:rPr>
        <w:t xml:space="preserve"> </w:t>
      </w:r>
      <w:proofErr w:type="spellStart"/>
      <w:r w:rsidRPr="00E0063E">
        <w:rPr>
          <w:i/>
          <w:iCs/>
          <w:color w:val="4F6228" w:themeColor="accent3" w:themeShade="80"/>
        </w:rPr>
        <w:t>install</w:t>
      </w:r>
      <w:proofErr w:type="spellEnd"/>
    </w:p>
    <w:p w14:paraId="5412A31F" w14:textId="692CB845" w:rsidR="00B17EC4" w:rsidRPr="00B17EC4" w:rsidRDefault="0039753E" w:rsidP="00F75D4E">
      <w:pPr>
        <w:numPr>
          <w:ilvl w:val="0"/>
          <w:numId w:val="42"/>
        </w:numPr>
        <w:jc w:val="left"/>
        <w:rPr>
          <w:color w:val="4F6228" w:themeColor="accent3" w:themeShade="80"/>
        </w:rPr>
      </w:pPr>
      <w:r w:rsidRPr="0039753E">
        <w:t xml:space="preserve">No diretório do projeto </w:t>
      </w:r>
      <w:proofErr w:type="spellStart"/>
      <w:r w:rsidRPr="0039753E">
        <w:t>React</w:t>
      </w:r>
      <w:proofErr w:type="spellEnd"/>
      <w:r w:rsidRPr="0039753E">
        <w:t>, execute</w:t>
      </w:r>
      <w:r w:rsidR="00906651">
        <w:t xml:space="preserve"> para gerar o build</w:t>
      </w:r>
      <w:r w:rsidRPr="0039753E">
        <w:t>:</w:t>
      </w:r>
      <w:r w:rsidR="00F44331">
        <w:t xml:space="preserve"> </w:t>
      </w:r>
      <w:r w:rsidR="00B17EC4" w:rsidRPr="00B17EC4">
        <w:rPr>
          <w:color w:val="4F6228" w:themeColor="accent3" w:themeShade="80"/>
        </w:rPr>
        <w:t>$env:REACT_APP_API_BASE_URL="http://eventostech.us-east-1.elasticbeanstalk.com"</w:t>
      </w:r>
    </w:p>
    <w:p w14:paraId="405E0583" w14:textId="6CC317CF" w:rsidR="0039753E" w:rsidRDefault="00B17EC4" w:rsidP="00906651">
      <w:pPr>
        <w:ind w:left="720"/>
        <w:jc w:val="left"/>
        <w:rPr>
          <w:color w:val="4F6228" w:themeColor="accent3" w:themeShade="80"/>
        </w:rPr>
      </w:pPr>
      <w:r w:rsidRPr="00B17EC4">
        <w:rPr>
          <w:color w:val="4F6228" w:themeColor="accent3" w:themeShade="80"/>
        </w:rPr>
        <w:t>&gt;&gt; </w:t>
      </w:r>
      <w:proofErr w:type="spellStart"/>
      <w:r w:rsidRPr="00B17EC4">
        <w:rPr>
          <w:color w:val="4F6228" w:themeColor="accent3" w:themeShade="80"/>
        </w:rPr>
        <w:t>npm</w:t>
      </w:r>
      <w:proofErr w:type="spellEnd"/>
      <w:r w:rsidRPr="00B17EC4">
        <w:rPr>
          <w:color w:val="4F6228" w:themeColor="accent3" w:themeShade="80"/>
        </w:rPr>
        <w:t> </w:t>
      </w:r>
      <w:proofErr w:type="spellStart"/>
      <w:r w:rsidRPr="00B17EC4">
        <w:rPr>
          <w:color w:val="4F6228" w:themeColor="accent3" w:themeShade="80"/>
        </w:rPr>
        <w:t>run</w:t>
      </w:r>
      <w:proofErr w:type="spellEnd"/>
      <w:r w:rsidRPr="00B17EC4">
        <w:rPr>
          <w:color w:val="4F6228" w:themeColor="accent3" w:themeShade="80"/>
        </w:rPr>
        <w:t> build</w:t>
      </w:r>
      <w:r w:rsidR="007A5F5A">
        <w:rPr>
          <w:color w:val="4F6228" w:themeColor="accent3" w:themeShade="80"/>
        </w:rPr>
        <w:t xml:space="preserve"> </w:t>
      </w:r>
    </w:p>
    <w:p w14:paraId="1A7BC28A" w14:textId="3F1C6711" w:rsidR="005C3515" w:rsidRPr="00D82550" w:rsidRDefault="005C3515" w:rsidP="00906651">
      <w:pPr>
        <w:ind w:left="720"/>
        <w:jc w:val="left"/>
        <w:rPr>
          <w:color w:val="C00000"/>
        </w:rPr>
      </w:pPr>
      <w:r w:rsidRPr="00D82550">
        <w:rPr>
          <w:color w:val="C00000"/>
        </w:rPr>
        <w:t xml:space="preserve">(utilize o </w:t>
      </w:r>
      <w:proofErr w:type="spellStart"/>
      <w:r w:rsidRPr="00D82550">
        <w:rPr>
          <w:color w:val="C00000"/>
        </w:rPr>
        <w:t>endpoint</w:t>
      </w:r>
      <w:proofErr w:type="spellEnd"/>
      <w:r w:rsidRPr="00D82550">
        <w:rPr>
          <w:color w:val="C00000"/>
        </w:rPr>
        <w:t xml:space="preserve"> gerado pelo seu </w:t>
      </w:r>
      <w:proofErr w:type="spellStart"/>
      <w:r w:rsidRPr="00D82550">
        <w:rPr>
          <w:color w:val="C00000"/>
        </w:rPr>
        <w:t>beanstalk</w:t>
      </w:r>
      <w:proofErr w:type="spellEnd"/>
      <w:r w:rsidRPr="00D82550">
        <w:rPr>
          <w:color w:val="C00000"/>
        </w:rPr>
        <w:t>)</w:t>
      </w:r>
    </w:p>
    <w:p w14:paraId="28B27C5B" w14:textId="68E08976" w:rsidR="0039753E" w:rsidRDefault="00A10539" w:rsidP="0039753E">
      <w:r w:rsidRPr="00A10539">
        <w:t>O comando gerará uma pasta /build com os arquivos otimizados:</w:t>
      </w:r>
    </w:p>
    <w:p w14:paraId="6D13374D" w14:textId="77777777" w:rsidR="00A10539" w:rsidRDefault="00A10539" w:rsidP="0039753E"/>
    <w:p w14:paraId="26273DBB" w14:textId="023BA056" w:rsidR="00A10539" w:rsidRPr="00A10539" w:rsidRDefault="00A10539" w:rsidP="00A10539">
      <w:pPr>
        <w:rPr>
          <w:b/>
          <w:bCs/>
        </w:rPr>
      </w:pPr>
      <w:r>
        <w:rPr>
          <w:b/>
          <w:bCs/>
        </w:rPr>
        <w:t>5</w:t>
      </w:r>
      <w:r w:rsidRPr="00A10539">
        <w:rPr>
          <w:b/>
          <w:bCs/>
        </w:rPr>
        <w:t xml:space="preserve">. Upload dos arquivos para o </w:t>
      </w:r>
      <w:proofErr w:type="spellStart"/>
      <w:r w:rsidRPr="00A10539">
        <w:rPr>
          <w:b/>
          <w:bCs/>
        </w:rPr>
        <w:t>bucket</w:t>
      </w:r>
      <w:proofErr w:type="spellEnd"/>
    </w:p>
    <w:p w14:paraId="4A77F8F6" w14:textId="46064DB0" w:rsidR="00A10539" w:rsidRPr="00A10539" w:rsidRDefault="00A10539" w:rsidP="00F75D4E">
      <w:pPr>
        <w:numPr>
          <w:ilvl w:val="0"/>
          <w:numId w:val="43"/>
        </w:numPr>
      </w:pPr>
      <w:r w:rsidRPr="00A10539">
        <w:t xml:space="preserve">No console do S3 → abra o </w:t>
      </w:r>
      <w:proofErr w:type="spellStart"/>
      <w:r w:rsidRPr="00A10539">
        <w:t>bucket</w:t>
      </w:r>
      <w:proofErr w:type="spellEnd"/>
      <w:r w:rsidRPr="00A10539">
        <w:t xml:space="preserve"> </w:t>
      </w:r>
      <w:r w:rsidR="008C3B85">
        <w:t>(</w:t>
      </w:r>
      <w:proofErr w:type="spellStart"/>
      <w:r>
        <w:t>bucket</w:t>
      </w:r>
      <w:r w:rsidR="008C3B85">
        <w:t>-evt</w:t>
      </w:r>
      <w:proofErr w:type="spellEnd"/>
      <w:r w:rsidR="008C3B85">
        <w:t>)</w:t>
      </w:r>
    </w:p>
    <w:p w14:paraId="7796E0E3" w14:textId="77777777" w:rsidR="00A10539" w:rsidRPr="00A10539" w:rsidRDefault="00A10539" w:rsidP="00F75D4E">
      <w:pPr>
        <w:numPr>
          <w:ilvl w:val="0"/>
          <w:numId w:val="43"/>
        </w:numPr>
      </w:pPr>
      <w:r w:rsidRPr="00A10539">
        <w:t xml:space="preserve">Clique em </w:t>
      </w:r>
      <w:r w:rsidRPr="00A10539">
        <w:rPr>
          <w:b/>
          <w:bCs/>
        </w:rPr>
        <w:t xml:space="preserve">Upload → </w:t>
      </w:r>
      <w:proofErr w:type="spellStart"/>
      <w:r w:rsidRPr="00A10539">
        <w:rPr>
          <w:b/>
          <w:bCs/>
        </w:rPr>
        <w:t>Add</w:t>
      </w:r>
      <w:proofErr w:type="spellEnd"/>
      <w:r w:rsidRPr="00A10539">
        <w:rPr>
          <w:b/>
          <w:bCs/>
        </w:rPr>
        <w:t xml:space="preserve"> files</w:t>
      </w:r>
    </w:p>
    <w:p w14:paraId="723E5767" w14:textId="77777777" w:rsidR="00A10539" w:rsidRPr="00A10539" w:rsidRDefault="00A10539" w:rsidP="00F75D4E">
      <w:pPr>
        <w:numPr>
          <w:ilvl w:val="0"/>
          <w:numId w:val="43"/>
        </w:numPr>
        <w:jc w:val="left"/>
      </w:pPr>
      <w:r w:rsidRPr="00A10539">
        <w:t xml:space="preserve">Selecione </w:t>
      </w:r>
      <w:r w:rsidRPr="00A10539">
        <w:rPr>
          <w:b/>
          <w:bCs/>
        </w:rPr>
        <w:t>todos os arquivos e pastas dentro da pasta build/</w:t>
      </w:r>
      <w:r w:rsidRPr="00A10539">
        <w:br/>
        <w:t>(não envie a pasta build inteira, apenas o conteúdo interno).</w:t>
      </w:r>
    </w:p>
    <w:p w14:paraId="4D0F5F4E" w14:textId="77777777" w:rsidR="00A10539" w:rsidRPr="00A10539" w:rsidRDefault="00A10539" w:rsidP="00F75D4E">
      <w:pPr>
        <w:numPr>
          <w:ilvl w:val="0"/>
          <w:numId w:val="43"/>
        </w:numPr>
      </w:pPr>
      <w:r w:rsidRPr="00A10539">
        <w:t xml:space="preserve">Clique em </w:t>
      </w:r>
      <w:r w:rsidRPr="00A10539">
        <w:rPr>
          <w:b/>
          <w:bCs/>
        </w:rPr>
        <w:t>Upload</w:t>
      </w:r>
    </w:p>
    <w:p w14:paraId="6F25FAD3" w14:textId="77777777" w:rsidR="00A10539" w:rsidRPr="00715C2A" w:rsidRDefault="00A10539" w:rsidP="0039753E"/>
    <w:p w14:paraId="1B6EC347" w14:textId="77777777" w:rsidR="009F7D91" w:rsidRPr="009F7D91" w:rsidRDefault="009F7D91" w:rsidP="009F7D91">
      <w:pPr>
        <w:rPr>
          <w:b/>
          <w:bCs/>
        </w:rPr>
      </w:pPr>
      <w:r w:rsidRPr="009F7D91">
        <w:rPr>
          <w:b/>
          <w:bCs/>
        </w:rPr>
        <w:t xml:space="preserve">Etapa 7 — </w:t>
      </w:r>
      <w:r w:rsidRPr="009F7D91">
        <w:t>Habilitar Acesso SSH e Consultar Logs da Instância (</w:t>
      </w:r>
      <w:proofErr w:type="spellStart"/>
      <w:r w:rsidRPr="009F7D91">
        <w:t>Elastic</w:t>
      </w:r>
      <w:proofErr w:type="spellEnd"/>
      <w:r w:rsidRPr="009F7D91">
        <w:t xml:space="preserve"> </w:t>
      </w:r>
      <w:proofErr w:type="spellStart"/>
      <w:r w:rsidRPr="009F7D91">
        <w:t>Beanstalk</w:t>
      </w:r>
      <w:proofErr w:type="spellEnd"/>
      <w:r w:rsidRPr="009F7D91">
        <w:t>)</w:t>
      </w:r>
    </w:p>
    <w:p w14:paraId="03463458" w14:textId="5CA76DF5" w:rsidR="009F7D91" w:rsidRPr="009F7D91" w:rsidRDefault="009F7D91" w:rsidP="009F7D91"/>
    <w:p w14:paraId="7ADA5331" w14:textId="007E9813" w:rsidR="009F7D91" w:rsidRDefault="009F7D91" w:rsidP="009F7D91">
      <w:r w:rsidRPr="009F7D91">
        <w:rPr>
          <w:b/>
          <w:bCs/>
        </w:rPr>
        <w:t>Objetivo</w:t>
      </w:r>
      <w:r>
        <w:rPr>
          <w:b/>
          <w:bCs/>
        </w:rPr>
        <w:t xml:space="preserve">: </w:t>
      </w:r>
      <w:r w:rsidRPr="009F7D91">
        <w:t xml:space="preserve">Permitir acesso seguro via SSH à instância EC2 gerenciada pelo </w:t>
      </w:r>
      <w:proofErr w:type="spellStart"/>
      <w:r w:rsidRPr="009F7D91">
        <w:t>Elastic</w:t>
      </w:r>
      <w:proofErr w:type="spellEnd"/>
      <w:r w:rsidRPr="009F7D91">
        <w:t xml:space="preserve"> </w:t>
      </w:r>
      <w:proofErr w:type="spellStart"/>
      <w:r w:rsidRPr="009F7D91">
        <w:t>Beanstalk</w:t>
      </w:r>
      <w:proofErr w:type="spellEnd"/>
      <w:r w:rsidRPr="009F7D91">
        <w:t xml:space="preserve"> e consultar os logs da aplicação para fins de diagnóstico, validação e troubleshooting.</w:t>
      </w:r>
    </w:p>
    <w:p w14:paraId="1C05D248" w14:textId="77777777" w:rsidR="00C60E74" w:rsidRPr="009F7D91" w:rsidRDefault="00C60E74" w:rsidP="009F7D91">
      <w:pPr>
        <w:rPr>
          <w:b/>
          <w:bCs/>
        </w:rPr>
      </w:pPr>
    </w:p>
    <w:p w14:paraId="0EA6E109" w14:textId="77777777" w:rsidR="009F7D91" w:rsidRPr="009F7D91" w:rsidRDefault="009F7D91" w:rsidP="009F7D91">
      <w:pPr>
        <w:rPr>
          <w:b/>
          <w:bCs/>
        </w:rPr>
      </w:pPr>
      <w:r w:rsidRPr="009F7D91">
        <w:rPr>
          <w:b/>
          <w:bCs/>
        </w:rPr>
        <w:t xml:space="preserve">1. Criar o Par de Chaves (Key </w:t>
      </w:r>
      <w:proofErr w:type="spellStart"/>
      <w:r w:rsidRPr="009F7D91">
        <w:rPr>
          <w:b/>
          <w:bCs/>
        </w:rPr>
        <w:t>Pair</w:t>
      </w:r>
      <w:proofErr w:type="spellEnd"/>
      <w:r w:rsidRPr="009F7D91">
        <w:rPr>
          <w:b/>
          <w:bCs/>
        </w:rPr>
        <w:t>)</w:t>
      </w:r>
    </w:p>
    <w:p w14:paraId="3313C16E" w14:textId="77777777" w:rsidR="009F7D91" w:rsidRPr="009F7D91" w:rsidRDefault="009F7D91" w:rsidP="00F75D4E">
      <w:pPr>
        <w:numPr>
          <w:ilvl w:val="0"/>
          <w:numId w:val="49"/>
        </w:numPr>
      </w:pPr>
      <w:r w:rsidRPr="009F7D91">
        <w:t xml:space="preserve">Acesse o console da AWS → </w:t>
      </w:r>
      <w:r w:rsidRPr="009F7D91">
        <w:rPr>
          <w:b/>
          <w:bCs/>
        </w:rPr>
        <w:t>EC2</w:t>
      </w:r>
    </w:p>
    <w:p w14:paraId="17F0646B" w14:textId="77777777" w:rsidR="009F7D91" w:rsidRPr="009F7D91" w:rsidRDefault="009F7D91" w:rsidP="00F75D4E">
      <w:pPr>
        <w:numPr>
          <w:ilvl w:val="0"/>
          <w:numId w:val="49"/>
        </w:numPr>
      </w:pPr>
      <w:r w:rsidRPr="009F7D91">
        <w:t xml:space="preserve">Menu lateral → </w:t>
      </w:r>
      <w:r w:rsidRPr="009F7D91">
        <w:rPr>
          <w:b/>
          <w:bCs/>
        </w:rPr>
        <w:t xml:space="preserve">Key </w:t>
      </w:r>
      <w:proofErr w:type="spellStart"/>
      <w:r w:rsidRPr="009F7D91">
        <w:rPr>
          <w:b/>
          <w:bCs/>
        </w:rPr>
        <w:t>Pairs</w:t>
      </w:r>
      <w:proofErr w:type="spellEnd"/>
    </w:p>
    <w:p w14:paraId="7C490CF9" w14:textId="77777777" w:rsidR="009F7D91" w:rsidRPr="009F7D91" w:rsidRDefault="009F7D91" w:rsidP="00F75D4E">
      <w:pPr>
        <w:numPr>
          <w:ilvl w:val="0"/>
          <w:numId w:val="49"/>
        </w:numPr>
      </w:pPr>
      <w:r w:rsidRPr="009F7D91">
        <w:t xml:space="preserve">Clique em </w:t>
      </w:r>
      <w:proofErr w:type="spellStart"/>
      <w:r w:rsidRPr="009F7D91">
        <w:rPr>
          <w:b/>
          <w:bCs/>
        </w:rPr>
        <w:t>Create</w:t>
      </w:r>
      <w:proofErr w:type="spellEnd"/>
      <w:r w:rsidRPr="009F7D91">
        <w:rPr>
          <w:b/>
          <w:bCs/>
        </w:rPr>
        <w:t xml:space="preserve"> </w:t>
      </w:r>
      <w:proofErr w:type="spellStart"/>
      <w:r w:rsidRPr="009F7D91">
        <w:rPr>
          <w:b/>
          <w:bCs/>
        </w:rPr>
        <w:t>key</w:t>
      </w:r>
      <w:proofErr w:type="spellEnd"/>
      <w:r w:rsidRPr="009F7D91">
        <w:rPr>
          <w:b/>
          <w:bCs/>
        </w:rPr>
        <w:t xml:space="preserve"> </w:t>
      </w:r>
      <w:proofErr w:type="spellStart"/>
      <w:r w:rsidRPr="009F7D91">
        <w:rPr>
          <w:b/>
          <w:bCs/>
        </w:rPr>
        <w:t>pair</w:t>
      </w:r>
      <w:proofErr w:type="spellEnd"/>
    </w:p>
    <w:p w14:paraId="19839DD4" w14:textId="77777777" w:rsidR="009F7D91" w:rsidRPr="009F7D91" w:rsidRDefault="009F7D91" w:rsidP="00F75D4E">
      <w:pPr>
        <w:numPr>
          <w:ilvl w:val="0"/>
          <w:numId w:val="49"/>
        </w:numPr>
      </w:pPr>
      <w:r w:rsidRPr="009F7D91">
        <w:t>Preencha:</w:t>
      </w:r>
    </w:p>
    <w:p w14:paraId="694A7ABF" w14:textId="77777777" w:rsidR="009F7D91" w:rsidRPr="009F7D91" w:rsidRDefault="009F7D91" w:rsidP="00F75D4E">
      <w:pPr>
        <w:numPr>
          <w:ilvl w:val="1"/>
          <w:numId w:val="49"/>
        </w:numPr>
      </w:pPr>
      <w:proofErr w:type="spellStart"/>
      <w:r w:rsidRPr="009F7D91">
        <w:t>Name</w:t>
      </w:r>
      <w:proofErr w:type="spellEnd"/>
      <w:r w:rsidRPr="009F7D91">
        <w:t xml:space="preserve">: </w:t>
      </w:r>
      <w:proofErr w:type="spellStart"/>
      <w:r w:rsidRPr="009F7D91">
        <w:t>evt_keypair</w:t>
      </w:r>
      <w:proofErr w:type="spellEnd"/>
    </w:p>
    <w:p w14:paraId="6953DC15" w14:textId="77777777" w:rsidR="009F7D91" w:rsidRPr="009F7D91" w:rsidRDefault="009F7D91" w:rsidP="00F75D4E">
      <w:pPr>
        <w:numPr>
          <w:ilvl w:val="1"/>
          <w:numId w:val="49"/>
        </w:numPr>
      </w:pPr>
      <w:proofErr w:type="spellStart"/>
      <w:r w:rsidRPr="009F7D91">
        <w:t>Type</w:t>
      </w:r>
      <w:proofErr w:type="spellEnd"/>
      <w:r w:rsidRPr="009F7D91">
        <w:t xml:space="preserve">: </w:t>
      </w:r>
      <w:r w:rsidRPr="009F7D91">
        <w:rPr>
          <w:b/>
          <w:bCs/>
        </w:rPr>
        <w:t>RSA</w:t>
      </w:r>
    </w:p>
    <w:p w14:paraId="512F04A5" w14:textId="63FFFF58" w:rsidR="009F7D91" w:rsidRPr="009F7D91" w:rsidRDefault="009F7D91" w:rsidP="00F75D4E">
      <w:pPr>
        <w:numPr>
          <w:ilvl w:val="1"/>
          <w:numId w:val="49"/>
        </w:numPr>
      </w:pPr>
      <w:r w:rsidRPr="009F7D91">
        <w:t>Format</w:t>
      </w:r>
      <w:proofErr w:type="gramStart"/>
      <w:r w:rsidRPr="009F7D91">
        <w:t xml:space="preserve">: </w:t>
      </w:r>
      <w:r>
        <w:t>.</w:t>
      </w:r>
      <w:proofErr w:type="spellStart"/>
      <w:r w:rsidRPr="009F7D91">
        <w:t>pem</w:t>
      </w:r>
      <w:proofErr w:type="spellEnd"/>
      <w:proofErr w:type="gramEnd"/>
    </w:p>
    <w:p w14:paraId="13D200D1" w14:textId="0696B6ED" w:rsidR="009F7D91" w:rsidRPr="009F7D91" w:rsidRDefault="009F7D91" w:rsidP="00F75D4E">
      <w:pPr>
        <w:numPr>
          <w:ilvl w:val="0"/>
          <w:numId w:val="49"/>
        </w:numPr>
      </w:pPr>
      <w:r w:rsidRPr="009F7D91">
        <w:t xml:space="preserve">Clique em </w:t>
      </w:r>
      <w:proofErr w:type="spellStart"/>
      <w:r w:rsidRPr="009F7D91">
        <w:rPr>
          <w:b/>
          <w:bCs/>
        </w:rPr>
        <w:t>Create</w:t>
      </w:r>
      <w:proofErr w:type="spellEnd"/>
      <w:r w:rsidRPr="009F7D91">
        <w:t xml:space="preserve"> e salve o </w:t>
      </w:r>
      <w:proofErr w:type="spellStart"/>
      <w:r w:rsidRPr="009F7D91">
        <w:t>arquivo.pem</w:t>
      </w:r>
      <w:proofErr w:type="spellEnd"/>
      <w:r w:rsidRPr="009F7D91">
        <w:t xml:space="preserve"> no computador</w:t>
      </w:r>
    </w:p>
    <w:p w14:paraId="7A76015A" w14:textId="66D08EDD" w:rsidR="009F7D91" w:rsidRPr="009F7D91" w:rsidRDefault="009F7D91" w:rsidP="009F7D91"/>
    <w:p w14:paraId="1C1ED913" w14:textId="77777777" w:rsidR="009F7D91" w:rsidRPr="009F7D91" w:rsidRDefault="009F7D91" w:rsidP="009F7D91">
      <w:pPr>
        <w:rPr>
          <w:b/>
          <w:bCs/>
        </w:rPr>
      </w:pPr>
      <w:r w:rsidRPr="009F7D91">
        <w:rPr>
          <w:b/>
          <w:bCs/>
        </w:rPr>
        <w:t xml:space="preserve">2. Associar o Key </w:t>
      </w:r>
      <w:proofErr w:type="spellStart"/>
      <w:r w:rsidRPr="009F7D91">
        <w:rPr>
          <w:b/>
          <w:bCs/>
        </w:rPr>
        <w:t>Pair</w:t>
      </w:r>
      <w:proofErr w:type="spellEnd"/>
      <w:r w:rsidRPr="009F7D91">
        <w:rPr>
          <w:b/>
          <w:bCs/>
        </w:rPr>
        <w:t xml:space="preserve"> ao </w:t>
      </w:r>
      <w:proofErr w:type="spellStart"/>
      <w:r w:rsidRPr="009F7D91">
        <w:rPr>
          <w:b/>
          <w:bCs/>
        </w:rPr>
        <w:t>Elastic</w:t>
      </w:r>
      <w:proofErr w:type="spellEnd"/>
      <w:r w:rsidRPr="009F7D91">
        <w:rPr>
          <w:b/>
          <w:bCs/>
        </w:rPr>
        <w:t xml:space="preserve"> </w:t>
      </w:r>
      <w:proofErr w:type="spellStart"/>
      <w:r w:rsidRPr="009F7D91">
        <w:rPr>
          <w:b/>
          <w:bCs/>
        </w:rPr>
        <w:t>Beanstalk</w:t>
      </w:r>
      <w:proofErr w:type="spellEnd"/>
    </w:p>
    <w:p w14:paraId="667A7FA6" w14:textId="77777777" w:rsidR="009F7D91" w:rsidRPr="009F7D91" w:rsidRDefault="009F7D91" w:rsidP="00F75D4E">
      <w:pPr>
        <w:numPr>
          <w:ilvl w:val="0"/>
          <w:numId w:val="50"/>
        </w:numPr>
      </w:pPr>
      <w:r w:rsidRPr="009F7D91">
        <w:t xml:space="preserve">Acesse o console AWS → </w:t>
      </w:r>
      <w:proofErr w:type="spellStart"/>
      <w:r w:rsidRPr="009F7D91">
        <w:rPr>
          <w:b/>
          <w:bCs/>
        </w:rPr>
        <w:t>Elastic</w:t>
      </w:r>
      <w:proofErr w:type="spellEnd"/>
      <w:r w:rsidRPr="009F7D91">
        <w:rPr>
          <w:b/>
          <w:bCs/>
        </w:rPr>
        <w:t xml:space="preserve"> </w:t>
      </w:r>
      <w:proofErr w:type="spellStart"/>
      <w:r w:rsidRPr="009F7D91">
        <w:rPr>
          <w:b/>
          <w:bCs/>
        </w:rPr>
        <w:t>Beanstalk</w:t>
      </w:r>
      <w:proofErr w:type="spellEnd"/>
    </w:p>
    <w:p w14:paraId="047FE3AB" w14:textId="77777777" w:rsidR="009F7D91" w:rsidRPr="009F7D91" w:rsidRDefault="009F7D91" w:rsidP="00F75D4E">
      <w:pPr>
        <w:numPr>
          <w:ilvl w:val="0"/>
          <w:numId w:val="50"/>
        </w:numPr>
      </w:pPr>
      <w:r w:rsidRPr="009F7D91">
        <w:t>Entre no ambiente da aplicação</w:t>
      </w:r>
    </w:p>
    <w:p w14:paraId="394DBADD" w14:textId="77777777" w:rsidR="009F7D91" w:rsidRPr="009F7D91" w:rsidRDefault="009F7D91" w:rsidP="00F75D4E">
      <w:pPr>
        <w:numPr>
          <w:ilvl w:val="0"/>
          <w:numId w:val="50"/>
        </w:numPr>
      </w:pPr>
      <w:r w:rsidRPr="009F7D91">
        <w:t xml:space="preserve">Vá em </w:t>
      </w:r>
      <w:proofErr w:type="spellStart"/>
      <w:r w:rsidRPr="009F7D91">
        <w:rPr>
          <w:b/>
          <w:bCs/>
        </w:rPr>
        <w:t>Configuration</w:t>
      </w:r>
      <w:proofErr w:type="spellEnd"/>
    </w:p>
    <w:p w14:paraId="76067C69" w14:textId="6F3526D2" w:rsidR="009F7D91" w:rsidRPr="009F7D91" w:rsidRDefault="009F7D91" w:rsidP="00F75D4E">
      <w:pPr>
        <w:numPr>
          <w:ilvl w:val="0"/>
          <w:numId w:val="50"/>
        </w:numPr>
      </w:pPr>
      <w:r w:rsidRPr="009F7D91">
        <w:t xml:space="preserve">Na seção </w:t>
      </w:r>
      <w:r w:rsidR="00F75D4E" w:rsidRPr="00F75D4E">
        <w:rPr>
          <w:b/>
          <w:bCs/>
        </w:rPr>
        <w:t>Acesso ao serviço</w:t>
      </w:r>
      <w:r w:rsidRPr="009F7D91">
        <w:t xml:space="preserve">, clique em </w:t>
      </w:r>
      <w:proofErr w:type="spellStart"/>
      <w:r w:rsidRPr="009F7D91">
        <w:rPr>
          <w:b/>
          <w:bCs/>
        </w:rPr>
        <w:t>Edit</w:t>
      </w:r>
      <w:proofErr w:type="spellEnd"/>
    </w:p>
    <w:p w14:paraId="71DFB6F6" w14:textId="77777777" w:rsidR="009F7D91" w:rsidRPr="009F7D91" w:rsidRDefault="009F7D91" w:rsidP="00F75D4E">
      <w:pPr>
        <w:numPr>
          <w:ilvl w:val="0"/>
          <w:numId w:val="50"/>
        </w:numPr>
      </w:pPr>
      <w:r w:rsidRPr="009F7D91">
        <w:t xml:space="preserve">Localize </w:t>
      </w:r>
      <w:r w:rsidRPr="009F7D91">
        <w:rPr>
          <w:b/>
          <w:bCs/>
        </w:rPr>
        <w:t xml:space="preserve">EC2 </w:t>
      </w:r>
      <w:proofErr w:type="spellStart"/>
      <w:r w:rsidRPr="009F7D91">
        <w:rPr>
          <w:b/>
          <w:bCs/>
        </w:rPr>
        <w:t>key</w:t>
      </w:r>
      <w:proofErr w:type="spellEnd"/>
      <w:r w:rsidRPr="009F7D91">
        <w:rPr>
          <w:b/>
          <w:bCs/>
        </w:rPr>
        <w:t xml:space="preserve"> </w:t>
      </w:r>
      <w:proofErr w:type="spellStart"/>
      <w:r w:rsidRPr="009F7D91">
        <w:rPr>
          <w:b/>
          <w:bCs/>
        </w:rPr>
        <w:t>pair</w:t>
      </w:r>
      <w:proofErr w:type="spellEnd"/>
    </w:p>
    <w:p w14:paraId="2E7AEE15" w14:textId="77777777" w:rsidR="009F7D91" w:rsidRPr="009F7D91" w:rsidRDefault="009F7D91" w:rsidP="00F75D4E">
      <w:pPr>
        <w:numPr>
          <w:ilvl w:val="0"/>
          <w:numId w:val="50"/>
        </w:numPr>
      </w:pPr>
      <w:r w:rsidRPr="009F7D91">
        <w:t xml:space="preserve">Selecione: </w:t>
      </w:r>
      <w:proofErr w:type="spellStart"/>
      <w:r w:rsidRPr="009F7D91">
        <w:t>evt_keypair</w:t>
      </w:r>
      <w:proofErr w:type="spellEnd"/>
    </w:p>
    <w:p w14:paraId="6F9019A7" w14:textId="757D10B4" w:rsidR="00F75D4E" w:rsidRPr="00C96985" w:rsidRDefault="009F7D91" w:rsidP="00F75D4E">
      <w:pPr>
        <w:numPr>
          <w:ilvl w:val="0"/>
          <w:numId w:val="38"/>
        </w:numPr>
      </w:pPr>
      <w:r w:rsidRPr="009F7D91">
        <w:t xml:space="preserve">Clique em </w:t>
      </w:r>
      <w:proofErr w:type="spellStart"/>
      <w:r w:rsidR="00F75D4E" w:rsidRPr="009F7D91">
        <w:rPr>
          <w:b/>
          <w:bCs/>
        </w:rPr>
        <w:t>Apply</w:t>
      </w:r>
      <w:proofErr w:type="spellEnd"/>
      <w:r w:rsidR="00F75D4E">
        <w:rPr>
          <w:b/>
          <w:bCs/>
        </w:rPr>
        <w:t xml:space="preserve"> (</w:t>
      </w:r>
      <w:r w:rsidR="00F75D4E" w:rsidRPr="00BD14C8">
        <w:rPr>
          <w:i/>
          <w:iCs/>
          <w:color w:val="EE0000"/>
        </w:rPr>
        <w:t xml:space="preserve">pode levar </w:t>
      </w:r>
      <w:r w:rsidR="00F75D4E">
        <w:rPr>
          <w:i/>
          <w:iCs/>
          <w:color w:val="EE0000"/>
        </w:rPr>
        <w:t xml:space="preserve">de </w:t>
      </w:r>
      <w:r w:rsidR="00F75D4E" w:rsidRPr="00BD14C8">
        <w:rPr>
          <w:i/>
          <w:iCs/>
          <w:color w:val="EE0000"/>
        </w:rPr>
        <w:t>5 –</w:t>
      </w:r>
      <w:r w:rsidR="00F75D4E">
        <w:rPr>
          <w:i/>
          <w:iCs/>
          <w:color w:val="EE0000"/>
        </w:rPr>
        <w:t xml:space="preserve"> </w:t>
      </w:r>
      <w:r w:rsidR="00F75D4E" w:rsidRPr="00BD14C8">
        <w:rPr>
          <w:i/>
          <w:iCs/>
          <w:color w:val="EE0000"/>
        </w:rPr>
        <w:t>10 minutos</w:t>
      </w:r>
      <w:r w:rsidR="00F75D4E" w:rsidRPr="00C96985">
        <w:t>).</w:t>
      </w:r>
    </w:p>
    <w:p w14:paraId="3D0C7911" w14:textId="06351BF3" w:rsidR="009F7D91" w:rsidRPr="009F7D91" w:rsidRDefault="009F7D91" w:rsidP="00F75D4E">
      <w:pPr>
        <w:numPr>
          <w:ilvl w:val="0"/>
          <w:numId w:val="50"/>
        </w:numPr>
      </w:pPr>
    </w:p>
    <w:p w14:paraId="21123AD9" w14:textId="6A05B0AA" w:rsidR="009F7D91" w:rsidRPr="009F7D91" w:rsidRDefault="009F7D91" w:rsidP="009F7D91"/>
    <w:p w14:paraId="536850AD" w14:textId="77777777" w:rsidR="009F7D91" w:rsidRPr="009F7D91" w:rsidRDefault="009F7D91" w:rsidP="009F7D91">
      <w:pPr>
        <w:rPr>
          <w:b/>
          <w:bCs/>
        </w:rPr>
      </w:pPr>
      <w:r w:rsidRPr="009F7D91">
        <w:rPr>
          <w:b/>
          <w:bCs/>
        </w:rPr>
        <w:t>3. Acessar a Instância via SSH</w:t>
      </w:r>
    </w:p>
    <w:p w14:paraId="63EBDF60" w14:textId="77777777" w:rsidR="009F7D91" w:rsidRPr="009F7D91" w:rsidRDefault="009F7D91" w:rsidP="00F75D4E">
      <w:pPr>
        <w:numPr>
          <w:ilvl w:val="0"/>
          <w:numId w:val="51"/>
        </w:numPr>
      </w:pPr>
      <w:r w:rsidRPr="009F7D91">
        <w:t xml:space="preserve">Obtenha o </w:t>
      </w:r>
      <w:r w:rsidRPr="009F7D91">
        <w:rPr>
          <w:b/>
          <w:bCs/>
        </w:rPr>
        <w:t>IP público</w:t>
      </w:r>
      <w:r w:rsidRPr="009F7D91">
        <w:t xml:space="preserve"> da instância EC2 na aba </w:t>
      </w:r>
      <w:proofErr w:type="spellStart"/>
      <w:r w:rsidRPr="009F7D91">
        <w:rPr>
          <w:b/>
          <w:bCs/>
        </w:rPr>
        <w:t>Instances</w:t>
      </w:r>
      <w:proofErr w:type="spellEnd"/>
    </w:p>
    <w:p w14:paraId="6AE5609B" w14:textId="2316B50D" w:rsidR="009F7D91" w:rsidRPr="009F7D91" w:rsidRDefault="009F7D91" w:rsidP="00F75D4E">
      <w:pPr>
        <w:numPr>
          <w:ilvl w:val="0"/>
          <w:numId w:val="51"/>
        </w:numPr>
      </w:pPr>
      <w:r w:rsidRPr="009F7D91">
        <w:t xml:space="preserve">No terminal, vá até a pasta onde está o </w:t>
      </w:r>
      <w:proofErr w:type="spellStart"/>
      <w:r w:rsidRPr="009F7D91">
        <w:t>arquivo.pem</w:t>
      </w:r>
      <w:proofErr w:type="spellEnd"/>
    </w:p>
    <w:p w14:paraId="7CB80860" w14:textId="77777777" w:rsidR="009F7D91" w:rsidRPr="009F7D91" w:rsidRDefault="009F7D91" w:rsidP="00F75D4E">
      <w:pPr>
        <w:numPr>
          <w:ilvl w:val="0"/>
          <w:numId w:val="51"/>
        </w:numPr>
      </w:pPr>
      <w:r w:rsidRPr="009F7D91">
        <w:t>Execute:</w:t>
      </w:r>
    </w:p>
    <w:p w14:paraId="3B2644A2" w14:textId="77777777" w:rsidR="009F7D91" w:rsidRPr="009F7D91" w:rsidRDefault="009F7D91" w:rsidP="009F7D91">
      <w:pPr>
        <w:ind w:left="708" w:firstLine="708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ssh</w:t>
      </w:r>
      <w:proofErr w:type="spellEnd"/>
      <w:r w:rsidRPr="009F7D91">
        <w:rPr>
          <w:color w:val="4F6228" w:themeColor="accent3" w:themeShade="80"/>
        </w:rPr>
        <w:t xml:space="preserve"> -i </w:t>
      </w:r>
      <w:proofErr w:type="spellStart"/>
      <w:r w:rsidRPr="009F7D91">
        <w:rPr>
          <w:color w:val="4F6228" w:themeColor="accent3" w:themeShade="80"/>
        </w:rPr>
        <w:t>evt_keypair.pem</w:t>
      </w:r>
      <w:proofErr w:type="spellEnd"/>
      <w:r w:rsidRPr="009F7D91">
        <w:rPr>
          <w:color w:val="4F6228" w:themeColor="accent3" w:themeShade="80"/>
        </w:rPr>
        <w:t xml:space="preserve"> ec2-user@&lt;IP_PUBLICO_DA_INSTANCIA&gt;</w:t>
      </w:r>
    </w:p>
    <w:p w14:paraId="4623DB22" w14:textId="77777777" w:rsidR="009F7D91" w:rsidRPr="009F7D91" w:rsidRDefault="009F7D91" w:rsidP="00F75D4E">
      <w:pPr>
        <w:numPr>
          <w:ilvl w:val="0"/>
          <w:numId w:val="52"/>
        </w:numPr>
      </w:pPr>
      <w:r w:rsidRPr="009F7D91">
        <w:t xml:space="preserve">Na primeira conexão, confirme a </w:t>
      </w:r>
      <w:proofErr w:type="spellStart"/>
      <w:r w:rsidRPr="009F7D91">
        <w:t>fingerprint</w:t>
      </w:r>
      <w:proofErr w:type="spellEnd"/>
      <w:r w:rsidRPr="009F7D91">
        <w:t xml:space="preserve"> digitando:</w:t>
      </w:r>
    </w:p>
    <w:p w14:paraId="689A90D9" w14:textId="77777777" w:rsidR="009F7D91" w:rsidRPr="009F7D91" w:rsidRDefault="009F7D91" w:rsidP="009F7D91">
      <w:pPr>
        <w:ind w:left="708" w:firstLine="708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yes</w:t>
      </w:r>
      <w:proofErr w:type="spellEnd"/>
    </w:p>
    <w:p w14:paraId="0CB3CB72" w14:textId="775757AD" w:rsidR="009F7D91" w:rsidRPr="009F7D91" w:rsidRDefault="009F7D91" w:rsidP="009F7D91"/>
    <w:p w14:paraId="68909C7E" w14:textId="77777777" w:rsidR="009F7D91" w:rsidRPr="009F7D91" w:rsidRDefault="009F7D91" w:rsidP="009F7D91">
      <w:pPr>
        <w:rPr>
          <w:b/>
          <w:bCs/>
        </w:rPr>
      </w:pPr>
      <w:r w:rsidRPr="009F7D91">
        <w:rPr>
          <w:b/>
          <w:bCs/>
        </w:rPr>
        <w:t>4. Consultar os Logs da Aplicação e do Servidor</w:t>
      </w:r>
    </w:p>
    <w:p w14:paraId="0ED083F0" w14:textId="77777777" w:rsidR="009F7D91" w:rsidRPr="009F7D91" w:rsidRDefault="009F7D91" w:rsidP="00F75D4E">
      <w:pPr>
        <w:numPr>
          <w:ilvl w:val="0"/>
          <w:numId w:val="50"/>
        </w:numPr>
        <w:tabs>
          <w:tab w:val="clear" w:pos="720"/>
        </w:tabs>
      </w:pPr>
      <w:r w:rsidRPr="009F7D91">
        <w:t>Após conectar na EC2, utilize os comandos abaixo conforme a necessidade:</w:t>
      </w:r>
    </w:p>
    <w:p w14:paraId="706252D2" w14:textId="31A8DCE4" w:rsidR="009F7D91" w:rsidRPr="00F75D4E" w:rsidRDefault="009F7D91" w:rsidP="00F75D4E">
      <w:pPr>
        <w:pStyle w:val="PargrafodaLista"/>
        <w:numPr>
          <w:ilvl w:val="1"/>
          <w:numId w:val="50"/>
        </w:numPr>
        <w:rPr>
          <w:b/>
          <w:bCs/>
        </w:rPr>
      </w:pPr>
      <w:r w:rsidRPr="00F75D4E">
        <w:rPr>
          <w:b/>
          <w:bCs/>
        </w:rPr>
        <w:t xml:space="preserve">Logs do </w:t>
      </w:r>
      <w:proofErr w:type="spellStart"/>
      <w:r w:rsidRPr="00F75D4E">
        <w:rPr>
          <w:b/>
          <w:bCs/>
        </w:rPr>
        <w:t>Elastic</w:t>
      </w:r>
      <w:proofErr w:type="spellEnd"/>
      <w:r w:rsidRPr="00F75D4E">
        <w:rPr>
          <w:b/>
          <w:bCs/>
        </w:rPr>
        <w:t xml:space="preserve"> </w:t>
      </w:r>
      <w:proofErr w:type="spellStart"/>
      <w:r w:rsidRPr="00F75D4E">
        <w:rPr>
          <w:b/>
          <w:bCs/>
        </w:rPr>
        <w:t>Beanstalk</w:t>
      </w:r>
      <w:proofErr w:type="spellEnd"/>
    </w:p>
    <w:p w14:paraId="07102AD1" w14:textId="77777777" w:rsidR="009F7D91" w:rsidRPr="009F7D91" w:rsidRDefault="009F7D91" w:rsidP="00F75D4E">
      <w:pPr>
        <w:ind w:left="1416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sudo</w:t>
      </w:r>
      <w:proofErr w:type="spellEnd"/>
      <w:r w:rsidRPr="009F7D91">
        <w:rPr>
          <w:color w:val="4F6228" w:themeColor="accent3" w:themeShade="80"/>
        </w:rPr>
        <w:t xml:space="preserve"> </w:t>
      </w:r>
      <w:proofErr w:type="spellStart"/>
      <w:r w:rsidRPr="009F7D91">
        <w:rPr>
          <w:color w:val="4F6228" w:themeColor="accent3" w:themeShade="80"/>
        </w:rPr>
        <w:t>cat</w:t>
      </w:r>
      <w:proofErr w:type="spellEnd"/>
      <w:r w:rsidRPr="009F7D91">
        <w:rPr>
          <w:color w:val="4F6228" w:themeColor="accent3" w:themeShade="80"/>
        </w:rPr>
        <w:t xml:space="preserve"> /var/log/eb-engine.log</w:t>
      </w:r>
    </w:p>
    <w:p w14:paraId="12475664" w14:textId="77777777" w:rsidR="009F7D91" w:rsidRPr="009F7D91" w:rsidRDefault="009F7D91" w:rsidP="00F75D4E">
      <w:pPr>
        <w:ind w:left="1416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sudo</w:t>
      </w:r>
      <w:proofErr w:type="spellEnd"/>
      <w:r w:rsidRPr="009F7D91">
        <w:rPr>
          <w:color w:val="4F6228" w:themeColor="accent3" w:themeShade="80"/>
        </w:rPr>
        <w:t xml:space="preserve"> </w:t>
      </w:r>
      <w:proofErr w:type="spellStart"/>
      <w:r w:rsidRPr="009F7D91">
        <w:rPr>
          <w:color w:val="4F6228" w:themeColor="accent3" w:themeShade="80"/>
        </w:rPr>
        <w:t>cat</w:t>
      </w:r>
      <w:proofErr w:type="spellEnd"/>
      <w:r w:rsidRPr="009F7D91">
        <w:rPr>
          <w:color w:val="4F6228" w:themeColor="accent3" w:themeShade="80"/>
        </w:rPr>
        <w:t xml:space="preserve"> /var/log/eb-commandprocessor.log</w:t>
      </w:r>
    </w:p>
    <w:p w14:paraId="55C9F239" w14:textId="2353379B" w:rsidR="009F7D91" w:rsidRPr="00F75D4E" w:rsidRDefault="009F7D91" w:rsidP="00F75D4E">
      <w:pPr>
        <w:pStyle w:val="PargrafodaLista"/>
        <w:numPr>
          <w:ilvl w:val="1"/>
          <w:numId w:val="53"/>
        </w:numPr>
        <w:rPr>
          <w:b/>
          <w:bCs/>
        </w:rPr>
      </w:pPr>
      <w:r w:rsidRPr="00F75D4E">
        <w:rPr>
          <w:b/>
          <w:bCs/>
        </w:rPr>
        <w:t>Logs do Proxy NGINX</w:t>
      </w:r>
    </w:p>
    <w:p w14:paraId="3F5E61E1" w14:textId="77777777" w:rsidR="009F7D91" w:rsidRPr="009F7D91" w:rsidRDefault="009F7D91" w:rsidP="00F75D4E">
      <w:pPr>
        <w:ind w:left="1416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sudo</w:t>
      </w:r>
      <w:proofErr w:type="spellEnd"/>
      <w:r w:rsidRPr="009F7D91">
        <w:rPr>
          <w:color w:val="4F6228" w:themeColor="accent3" w:themeShade="80"/>
        </w:rPr>
        <w:t xml:space="preserve"> </w:t>
      </w:r>
      <w:proofErr w:type="spellStart"/>
      <w:r w:rsidRPr="009F7D91">
        <w:rPr>
          <w:color w:val="4F6228" w:themeColor="accent3" w:themeShade="80"/>
        </w:rPr>
        <w:t>cat</w:t>
      </w:r>
      <w:proofErr w:type="spellEnd"/>
      <w:r w:rsidRPr="009F7D91">
        <w:rPr>
          <w:color w:val="4F6228" w:themeColor="accent3" w:themeShade="80"/>
        </w:rPr>
        <w:t xml:space="preserve"> /var/log/</w:t>
      </w:r>
      <w:proofErr w:type="spellStart"/>
      <w:r w:rsidRPr="009F7D91">
        <w:rPr>
          <w:color w:val="4F6228" w:themeColor="accent3" w:themeShade="80"/>
        </w:rPr>
        <w:t>nginx</w:t>
      </w:r>
      <w:proofErr w:type="spellEnd"/>
      <w:r w:rsidRPr="009F7D91">
        <w:rPr>
          <w:color w:val="4F6228" w:themeColor="accent3" w:themeShade="80"/>
        </w:rPr>
        <w:t>/error.log</w:t>
      </w:r>
    </w:p>
    <w:p w14:paraId="22DDC12B" w14:textId="77777777" w:rsidR="009F7D91" w:rsidRPr="009F7D91" w:rsidRDefault="009F7D91" w:rsidP="00F75D4E">
      <w:pPr>
        <w:ind w:left="1416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sudo</w:t>
      </w:r>
      <w:proofErr w:type="spellEnd"/>
      <w:r w:rsidRPr="009F7D91">
        <w:rPr>
          <w:color w:val="4F6228" w:themeColor="accent3" w:themeShade="80"/>
        </w:rPr>
        <w:t xml:space="preserve"> </w:t>
      </w:r>
      <w:proofErr w:type="spellStart"/>
      <w:r w:rsidRPr="009F7D91">
        <w:rPr>
          <w:color w:val="4F6228" w:themeColor="accent3" w:themeShade="80"/>
        </w:rPr>
        <w:t>cat</w:t>
      </w:r>
      <w:proofErr w:type="spellEnd"/>
      <w:r w:rsidRPr="009F7D91">
        <w:rPr>
          <w:color w:val="4F6228" w:themeColor="accent3" w:themeShade="80"/>
        </w:rPr>
        <w:t xml:space="preserve"> /var/log/</w:t>
      </w:r>
      <w:proofErr w:type="spellStart"/>
      <w:r w:rsidRPr="009F7D91">
        <w:rPr>
          <w:color w:val="4F6228" w:themeColor="accent3" w:themeShade="80"/>
        </w:rPr>
        <w:t>nginx</w:t>
      </w:r>
      <w:proofErr w:type="spellEnd"/>
      <w:r w:rsidRPr="009F7D91">
        <w:rPr>
          <w:color w:val="4F6228" w:themeColor="accent3" w:themeShade="80"/>
        </w:rPr>
        <w:t>/access.log</w:t>
      </w:r>
    </w:p>
    <w:p w14:paraId="30484C97" w14:textId="2B5CF18E" w:rsidR="009F7D91" w:rsidRPr="00F75D4E" w:rsidRDefault="009F7D91" w:rsidP="00F75D4E">
      <w:pPr>
        <w:pStyle w:val="PargrafodaLista"/>
        <w:numPr>
          <w:ilvl w:val="1"/>
          <w:numId w:val="53"/>
        </w:numPr>
        <w:rPr>
          <w:b/>
          <w:bCs/>
        </w:rPr>
      </w:pPr>
      <w:r w:rsidRPr="00F75D4E">
        <w:rPr>
          <w:b/>
          <w:bCs/>
        </w:rPr>
        <w:t>Status da aplicação Java (</w:t>
      </w:r>
      <w:proofErr w:type="spellStart"/>
      <w:proofErr w:type="gramStart"/>
      <w:r w:rsidRPr="00F75D4E">
        <w:rPr>
          <w:b/>
          <w:bCs/>
        </w:rPr>
        <w:t>web.service</w:t>
      </w:r>
      <w:proofErr w:type="spellEnd"/>
      <w:proofErr w:type="gramEnd"/>
      <w:r w:rsidRPr="00F75D4E">
        <w:rPr>
          <w:b/>
          <w:bCs/>
        </w:rPr>
        <w:t>)</w:t>
      </w:r>
    </w:p>
    <w:p w14:paraId="60AEF8A6" w14:textId="77777777" w:rsidR="009F7D91" w:rsidRPr="009F7D91" w:rsidRDefault="009F7D91" w:rsidP="00F75D4E">
      <w:pPr>
        <w:ind w:left="984" w:firstLine="432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sudo</w:t>
      </w:r>
      <w:proofErr w:type="spellEnd"/>
      <w:r w:rsidRPr="009F7D91">
        <w:rPr>
          <w:color w:val="4F6228" w:themeColor="accent3" w:themeShade="80"/>
        </w:rPr>
        <w:t xml:space="preserve"> </w:t>
      </w:r>
      <w:proofErr w:type="spellStart"/>
      <w:r w:rsidRPr="009F7D91">
        <w:rPr>
          <w:color w:val="4F6228" w:themeColor="accent3" w:themeShade="80"/>
        </w:rPr>
        <w:t>systemctl</w:t>
      </w:r>
      <w:proofErr w:type="spellEnd"/>
      <w:r w:rsidRPr="009F7D91">
        <w:rPr>
          <w:color w:val="4F6228" w:themeColor="accent3" w:themeShade="80"/>
        </w:rPr>
        <w:t xml:space="preserve"> status </w:t>
      </w:r>
      <w:proofErr w:type="spellStart"/>
      <w:proofErr w:type="gramStart"/>
      <w:r w:rsidRPr="009F7D91">
        <w:rPr>
          <w:color w:val="4F6228" w:themeColor="accent3" w:themeShade="80"/>
        </w:rPr>
        <w:t>web.service</w:t>
      </w:r>
      <w:proofErr w:type="spellEnd"/>
      <w:proofErr w:type="gramEnd"/>
    </w:p>
    <w:p w14:paraId="3385D032" w14:textId="66AFE457" w:rsidR="009F7D91" w:rsidRPr="00F75D4E" w:rsidRDefault="009F7D91" w:rsidP="00F75D4E">
      <w:pPr>
        <w:pStyle w:val="PargrafodaLista"/>
        <w:numPr>
          <w:ilvl w:val="1"/>
          <w:numId w:val="53"/>
        </w:numPr>
        <w:rPr>
          <w:b/>
          <w:bCs/>
        </w:rPr>
      </w:pPr>
      <w:r w:rsidRPr="00F75D4E">
        <w:rPr>
          <w:b/>
          <w:bCs/>
        </w:rPr>
        <w:t>Logs em tempo real da aplicação</w:t>
      </w:r>
    </w:p>
    <w:p w14:paraId="2F90EA7A" w14:textId="77777777" w:rsidR="009F7D91" w:rsidRPr="009F7D91" w:rsidRDefault="009F7D91" w:rsidP="00F75D4E">
      <w:pPr>
        <w:ind w:left="984" w:firstLine="432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sudo</w:t>
      </w:r>
      <w:proofErr w:type="spellEnd"/>
      <w:r w:rsidRPr="009F7D91">
        <w:rPr>
          <w:color w:val="4F6228" w:themeColor="accent3" w:themeShade="80"/>
        </w:rPr>
        <w:t xml:space="preserve"> </w:t>
      </w:r>
      <w:proofErr w:type="spellStart"/>
      <w:r w:rsidRPr="009F7D91">
        <w:rPr>
          <w:color w:val="4F6228" w:themeColor="accent3" w:themeShade="80"/>
        </w:rPr>
        <w:t>journalctl</w:t>
      </w:r>
      <w:proofErr w:type="spellEnd"/>
      <w:r w:rsidRPr="009F7D91">
        <w:rPr>
          <w:color w:val="4F6228" w:themeColor="accent3" w:themeShade="80"/>
        </w:rPr>
        <w:t xml:space="preserve"> -u </w:t>
      </w:r>
      <w:proofErr w:type="spellStart"/>
      <w:proofErr w:type="gramStart"/>
      <w:r w:rsidRPr="009F7D91">
        <w:rPr>
          <w:color w:val="4F6228" w:themeColor="accent3" w:themeShade="80"/>
        </w:rPr>
        <w:t>web.service</w:t>
      </w:r>
      <w:proofErr w:type="spellEnd"/>
      <w:proofErr w:type="gramEnd"/>
      <w:r w:rsidRPr="009F7D91">
        <w:rPr>
          <w:color w:val="4F6228" w:themeColor="accent3" w:themeShade="80"/>
        </w:rPr>
        <w:t xml:space="preserve"> -f</w:t>
      </w:r>
    </w:p>
    <w:p w14:paraId="65801BC4" w14:textId="200F21B7" w:rsidR="009F7D91" w:rsidRPr="00F75D4E" w:rsidRDefault="009F7D91" w:rsidP="00F75D4E">
      <w:pPr>
        <w:pStyle w:val="PargrafodaLista"/>
        <w:numPr>
          <w:ilvl w:val="1"/>
          <w:numId w:val="53"/>
        </w:numPr>
        <w:rPr>
          <w:b/>
          <w:bCs/>
        </w:rPr>
      </w:pPr>
      <w:r w:rsidRPr="00F75D4E">
        <w:rPr>
          <w:b/>
          <w:bCs/>
        </w:rPr>
        <w:t>Testar resposta do servidor local</w:t>
      </w:r>
    </w:p>
    <w:p w14:paraId="7EB6190C" w14:textId="77777777" w:rsidR="009F7D91" w:rsidRPr="009F7D91" w:rsidRDefault="009F7D91" w:rsidP="00F75D4E">
      <w:pPr>
        <w:ind w:left="984" w:firstLine="432"/>
        <w:rPr>
          <w:color w:val="4F6228" w:themeColor="accent3" w:themeShade="80"/>
        </w:rPr>
      </w:pPr>
      <w:proofErr w:type="spellStart"/>
      <w:r w:rsidRPr="009F7D91">
        <w:rPr>
          <w:color w:val="4F6228" w:themeColor="accent3" w:themeShade="80"/>
        </w:rPr>
        <w:t>curl</w:t>
      </w:r>
      <w:proofErr w:type="spellEnd"/>
      <w:r w:rsidRPr="009F7D91">
        <w:rPr>
          <w:color w:val="4F6228" w:themeColor="accent3" w:themeShade="80"/>
        </w:rPr>
        <w:t xml:space="preserve"> -I </w:t>
      </w:r>
      <w:proofErr w:type="spellStart"/>
      <w:r w:rsidRPr="009F7D91">
        <w:rPr>
          <w:color w:val="4F6228" w:themeColor="accent3" w:themeShade="80"/>
        </w:rPr>
        <w:t>localhost</w:t>
      </w:r>
      <w:proofErr w:type="spellEnd"/>
    </w:p>
    <w:p w14:paraId="18933E93" w14:textId="77777777" w:rsidR="006E7A5D" w:rsidRDefault="006E7A5D" w:rsidP="00183FEA"/>
    <w:p w14:paraId="7E943D64" w14:textId="77777777" w:rsidR="00C60E74" w:rsidRDefault="00C60E74" w:rsidP="00C60E74">
      <w:r w:rsidRPr="00C60E74">
        <w:rPr>
          <w:b/>
          <w:bCs/>
        </w:rPr>
        <w:t xml:space="preserve">Etapa 8 — </w:t>
      </w:r>
      <w:r w:rsidRPr="00C60E74">
        <w:t xml:space="preserve">Atualizar o </w:t>
      </w:r>
      <w:proofErr w:type="spellStart"/>
      <w:r w:rsidRPr="00C60E74">
        <w:t>Backend</w:t>
      </w:r>
      <w:proofErr w:type="spellEnd"/>
      <w:r w:rsidRPr="00C60E74">
        <w:t xml:space="preserve"> (</w:t>
      </w:r>
      <w:proofErr w:type="spellStart"/>
      <w:r w:rsidRPr="00C60E74">
        <w:t>Elastic</w:t>
      </w:r>
      <w:proofErr w:type="spellEnd"/>
      <w:r w:rsidRPr="00C60E74">
        <w:t xml:space="preserve"> </w:t>
      </w:r>
      <w:proofErr w:type="spellStart"/>
      <w:r w:rsidRPr="00C60E74">
        <w:t>Beanstalk</w:t>
      </w:r>
      <w:proofErr w:type="spellEnd"/>
      <w:r w:rsidRPr="00C60E74">
        <w:t>) com novo .</w:t>
      </w:r>
      <w:proofErr w:type="spellStart"/>
      <w:r w:rsidRPr="00C60E74">
        <w:t>jar</w:t>
      </w:r>
      <w:proofErr w:type="spellEnd"/>
      <w:r w:rsidRPr="00C60E74">
        <w:t xml:space="preserve"> e ajustar CORS</w:t>
      </w:r>
    </w:p>
    <w:p w14:paraId="48136900" w14:textId="77777777" w:rsidR="00C60E74" w:rsidRPr="00C60E74" w:rsidRDefault="00C60E74" w:rsidP="00C60E74">
      <w:pPr>
        <w:rPr>
          <w:b/>
          <w:bCs/>
        </w:rPr>
      </w:pPr>
    </w:p>
    <w:p w14:paraId="18042E00" w14:textId="6E47106D" w:rsidR="00C60E74" w:rsidRDefault="00C60E74" w:rsidP="00C60E74">
      <w:r w:rsidRPr="00C60E74">
        <w:rPr>
          <w:b/>
          <w:bCs/>
        </w:rPr>
        <w:t>Objetivo:</w:t>
      </w:r>
      <w:r>
        <w:t xml:space="preserve"> </w:t>
      </w:r>
      <w:r w:rsidRPr="00C60E74">
        <w:t xml:space="preserve">Atualizar a aplicação </w:t>
      </w:r>
      <w:proofErr w:type="spellStart"/>
      <w:r w:rsidRPr="00C60E74">
        <w:t>backend</w:t>
      </w:r>
      <w:proofErr w:type="spellEnd"/>
      <w:r w:rsidRPr="00C60E74">
        <w:t xml:space="preserve"> no </w:t>
      </w:r>
      <w:proofErr w:type="spellStart"/>
      <w:r w:rsidRPr="00C60E74">
        <w:t>Elastic</w:t>
      </w:r>
      <w:proofErr w:type="spellEnd"/>
      <w:r w:rsidRPr="00C60E74">
        <w:t xml:space="preserve"> </w:t>
      </w:r>
      <w:proofErr w:type="spellStart"/>
      <w:r w:rsidRPr="00C60E74">
        <w:t>Beanstalk</w:t>
      </w:r>
      <w:proofErr w:type="spellEnd"/>
      <w:r w:rsidRPr="00C60E74">
        <w:t xml:space="preserve"> com o novo .</w:t>
      </w:r>
      <w:proofErr w:type="spellStart"/>
      <w:r w:rsidRPr="00C60E74">
        <w:t>jar</w:t>
      </w:r>
      <w:proofErr w:type="spellEnd"/>
      <w:r w:rsidRPr="00C60E74">
        <w:t xml:space="preserve">, garantindo que a configuração de CORS permita que o </w:t>
      </w:r>
      <w:proofErr w:type="spellStart"/>
      <w:r w:rsidRPr="00C60E74">
        <w:t>frontend</w:t>
      </w:r>
      <w:proofErr w:type="spellEnd"/>
      <w:r w:rsidRPr="00C60E74">
        <w:t xml:space="preserve"> hospedado no S3 faça requisições corretamente à API.</w:t>
      </w:r>
    </w:p>
    <w:p w14:paraId="1AF2A2B8" w14:textId="77777777" w:rsidR="00C60E74" w:rsidRPr="00C60E74" w:rsidRDefault="00C60E74" w:rsidP="00C60E74"/>
    <w:p w14:paraId="73657576" w14:textId="378DA668" w:rsidR="00C60E74" w:rsidRPr="00C60E74" w:rsidRDefault="00C60E74" w:rsidP="00C60E74">
      <w:r>
        <w:rPr>
          <w:b/>
          <w:bCs/>
        </w:rPr>
        <w:t>1</w:t>
      </w:r>
      <w:r w:rsidR="00CE6D56">
        <w:rPr>
          <w:b/>
          <w:bCs/>
        </w:rPr>
        <w:t xml:space="preserve">. </w:t>
      </w:r>
      <w:r w:rsidRPr="00C60E74">
        <w:rPr>
          <w:b/>
          <w:bCs/>
        </w:rPr>
        <w:t>Gerar novo .</w:t>
      </w:r>
      <w:proofErr w:type="spellStart"/>
      <w:r w:rsidRPr="00C60E74">
        <w:rPr>
          <w:b/>
          <w:bCs/>
        </w:rPr>
        <w:t>jar</w:t>
      </w:r>
      <w:proofErr w:type="spellEnd"/>
      <w:r w:rsidRPr="00C60E74">
        <w:rPr>
          <w:b/>
          <w:bCs/>
        </w:rPr>
        <w:t xml:space="preserve"> da aplicação Java</w:t>
      </w:r>
    </w:p>
    <w:p w14:paraId="4F5B9E51" w14:textId="77777777" w:rsidR="00C60E74" w:rsidRDefault="00C60E74" w:rsidP="00C60E74">
      <w:pPr>
        <w:pStyle w:val="PargrafodaLista"/>
        <w:numPr>
          <w:ilvl w:val="0"/>
          <w:numId w:val="55"/>
        </w:numPr>
      </w:pPr>
      <w:r w:rsidRPr="00C60E74">
        <w:t xml:space="preserve">Certifique-se de que a aplicação está com a configuração de CORS atualizada para permitir o acesso do </w:t>
      </w:r>
      <w:proofErr w:type="spellStart"/>
      <w:r w:rsidRPr="00C60E74">
        <w:t>bucket</w:t>
      </w:r>
      <w:proofErr w:type="spellEnd"/>
      <w:r w:rsidRPr="00C60E74">
        <w:t xml:space="preserve"> S3 do </w:t>
      </w:r>
      <w:proofErr w:type="spellStart"/>
      <w:r w:rsidRPr="00C60E74">
        <w:t>frontend</w:t>
      </w:r>
      <w:proofErr w:type="spellEnd"/>
      <w:r w:rsidRPr="00C60E74">
        <w:t>:</w:t>
      </w:r>
    </w:p>
    <w:p w14:paraId="56E8B6FC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>@Configuration</w:t>
      </w:r>
    </w:p>
    <w:p w14:paraId="38C0BE4F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proofErr w:type="spellStart"/>
      <w:r w:rsidRPr="008262E2">
        <w:rPr>
          <w:color w:val="4F6228" w:themeColor="accent3" w:themeShade="80"/>
        </w:rPr>
        <w:t>public</w:t>
      </w:r>
      <w:proofErr w:type="spellEnd"/>
      <w:r w:rsidRPr="008262E2">
        <w:rPr>
          <w:color w:val="4F6228" w:themeColor="accent3" w:themeShade="80"/>
        </w:rPr>
        <w:t xml:space="preserve"> </w:t>
      </w:r>
      <w:proofErr w:type="spellStart"/>
      <w:r w:rsidRPr="008262E2">
        <w:rPr>
          <w:color w:val="4F6228" w:themeColor="accent3" w:themeShade="80"/>
        </w:rPr>
        <w:t>class</w:t>
      </w:r>
      <w:proofErr w:type="spellEnd"/>
      <w:r w:rsidRPr="008262E2">
        <w:rPr>
          <w:color w:val="4F6228" w:themeColor="accent3" w:themeShade="80"/>
        </w:rPr>
        <w:t xml:space="preserve"> </w:t>
      </w:r>
      <w:proofErr w:type="spellStart"/>
      <w:r w:rsidRPr="008262E2">
        <w:rPr>
          <w:color w:val="4F6228" w:themeColor="accent3" w:themeShade="80"/>
        </w:rPr>
        <w:t>CorsConfig</w:t>
      </w:r>
      <w:proofErr w:type="spellEnd"/>
      <w:r w:rsidRPr="008262E2">
        <w:rPr>
          <w:color w:val="4F6228" w:themeColor="accent3" w:themeShade="80"/>
        </w:rPr>
        <w:t xml:space="preserve"> {</w:t>
      </w:r>
    </w:p>
    <w:p w14:paraId="5551B198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lastRenderedPageBreak/>
        <w:t xml:space="preserve">    @Bean</w:t>
      </w:r>
    </w:p>
    <w:p w14:paraId="3A16E657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</w:t>
      </w:r>
      <w:proofErr w:type="spellStart"/>
      <w:r w:rsidRPr="008262E2">
        <w:rPr>
          <w:color w:val="4F6228" w:themeColor="accent3" w:themeShade="80"/>
        </w:rPr>
        <w:t>public</w:t>
      </w:r>
      <w:proofErr w:type="spellEnd"/>
      <w:r w:rsidRPr="008262E2">
        <w:rPr>
          <w:color w:val="4F6228" w:themeColor="accent3" w:themeShade="80"/>
        </w:rPr>
        <w:t xml:space="preserve"> </w:t>
      </w:r>
      <w:proofErr w:type="spellStart"/>
      <w:r w:rsidRPr="008262E2">
        <w:rPr>
          <w:color w:val="4F6228" w:themeColor="accent3" w:themeShade="80"/>
        </w:rPr>
        <w:t>WebMvcConfigurer</w:t>
      </w:r>
      <w:proofErr w:type="spellEnd"/>
      <w:r w:rsidRPr="008262E2">
        <w:rPr>
          <w:color w:val="4F6228" w:themeColor="accent3" w:themeShade="80"/>
        </w:rPr>
        <w:t xml:space="preserve"> </w:t>
      </w:r>
      <w:proofErr w:type="spellStart"/>
      <w:proofErr w:type="gramStart"/>
      <w:r w:rsidRPr="008262E2">
        <w:rPr>
          <w:color w:val="4F6228" w:themeColor="accent3" w:themeShade="80"/>
        </w:rPr>
        <w:t>webMvcConfigurer</w:t>
      </w:r>
      <w:proofErr w:type="spellEnd"/>
      <w:r w:rsidRPr="008262E2">
        <w:rPr>
          <w:color w:val="4F6228" w:themeColor="accent3" w:themeShade="80"/>
        </w:rPr>
        <w:t>(</w:t>
      </w:r>
      <w:proofErr w:type="gramEnd"/>
      <w:r w:rsidRPr="008262E2">
        <w:rPr>
          <w:color w:val="4F6228" w:themeColor="accent3" w:themeShade="80"/>
        </w:rPr>
        <w:t>) {</w:t>
      </w:r>
    </w:p>
    <w:p w14:paraId="1B8F7472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</w:t>
      </w:r>
      <w:proofErr w:type="spellStart"/>
      <w:r w:rsidRPr="008262E2">
        <w:rPr>
          <w:color w:val="4F6228" w:themeColor="accent3" w:themeShade="80"/>
        </w:rPr>
        <w:t>return</w:t>
      </w:r>
      <w:proofErr w:type="spellEnd"/>
      <w:r w:rsidRPr="008262E2">
        <w:rPr>
          <w:color w:val="4F6228" w:themeColor="accent3" w:themeShade="80"/>
        </w:rPr>
        <w:t xml:space="preserve"> new </w:t>
      </w:r>
      <w:proofErr w:type="spellStart"/>
      <w:proofErr w:type="gramStart"/>
      <w:r w:rsidRPr="008262E2">
        <w:rPr>
          <w:color w:val="4F6228" w:themeColor="accent3" w:themeShade="80"/>
        </w:rPr>
        <w:t>WebMvcConfigurer</w:t>
      </w:r>
      <w:proofErr w:type="spellEnd"/>
      <w:r w:rsidRPr="008262E2">
        <w:rPr>
          <w:color w:val="4F6228" w:themeColor="accent3" w:themeShade="80"/>
        </w:rPr>
        <w:t>(</w:t>
      </w:r>
      <w:proofErr w:type="gramEnd"/>
      <w:r w:rsidRPr="008262E2">
        <w:rPr>
          <w:color w:val="4F6228" w:themeColor="accent3" w:themeShade="80"/>
        </w:rPr>
        <w:t>) {</w:t>
      </w:r>
    </w:p>
    <w:p w14:paraId="6972EEE9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@Override</w:t>
      </w:r>
    </w:p>
    <w:p w14:paraId="79445501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</w:t>
      </w:r>
      <w:proofErr w:type="spellStart"/>
      <w:r w:rsidRPr="008262E2">
        <w:rPr>
          <w:color w:val="4F6228" w:themeColor="accent3" w:themeShade="80"/>
        </w:rPr>
        <w:t>public</w:t>
      </w:r>
      <w:proofErr w:type="spellEnd"/>
      <w:r w:rsidRPr="008262E2">
        <w:rPr>
          <w:color w:val="4F6228" w:themeColor="accent3" w:themeShade="80"/>
        </w:rPr>
        <w:t xml:space="preserve"> </w:t>
      </w:r>
      <w:proofErr w:type="spellStart"/>
      <w:r w:rsidRPr="008262E2">
        <w:rPr>
          <w:color w:val="4F6228" w:themeColor="accent3" w:themeShade="80"/>
        </w:rPr>
        <w:t>void</w:t>
      </w:r>
      <w:proofErr w:type="spellEnd"/>
      <w:r w:rsidRPr="008262E2">
        <w:rPr>
          <w:color w:val="4F6228" w:themeColor="accent3" w:themeShade="80"/>
        </w:rPr>
        <w:t xml:space="preserve"> </w:t>
      </w:r>
      <w:proofErr w:type="spellStart"/>
      <w:proofErr w:type="gramStart"/>
      <w:r w:rsidRPr="008262E2">
        <w:rPr>
          <w:color w:val="4F6228" w:themeColor="accent3" w:themeShade="80"/>
        </w:rPr>
        <w:t>addCorsMappings</w:t>
      </w:r>
      <w:proofErr w:type="spellEnd"/>
      <w:r w:rsidRPr="008262E2">
        <w:rPr>
          <w:color w:val="4F6228" w:themeColor="accent3" w:themeShade="80"/>
        </w:rPr>
        <w:t>(</w:t>
      </w:r>
      <w:proofErr w:type="spellStart"/>
      <w:proofErr w:type="gramEnd"/>
      <w:r w:rsidRPr="008262E2">
        <w:rPr>
          <w:color w:val="4F6228" w:themeColor="accent3" w:themeShade="80"/>
        </w:rPr>
        <w:t>CorsRegistry</w:t>
      </w:r>
      <w:proofErr w:type="spellEnd"/>
      <w:r w:rsidRPr="008262E2">
        <w:rPr>
          <w:color w:val="4F6228" w:themeColor="accent3" w:themeShade="80"/>
        </w:rPr>
        <w:t xml:space="preserve"> registry) {</w:t>
      </w:r>
    </w:p>
    <w:p w14:paraId="4D7E0AF0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    </w:t>
      </w:r>
      <w:proofErr w:type="spellStart"/>
      <w:proofErr w:type="gramStart"/>
      <w:r w:rsidRPr="008262E2">
        <w:rPr>
          <w:color w:val="4F6228" w:themeColor="accent3" w:themeShade="80"/>
        </w:rPr>
        <w:t>registry.addMapping</w:t>
      </w:r>
      <w:proofErr w:type="spellEnd"/>
      <w:proofErr w:type="gramEnd"/>
      <w:r w:rsidRPr="008262E2">
        <w:rPr>
          <w:color w:val="4F6228" w:themeColor="accent3" w:themeShade="80"/>
        </w:rPr>
        <w:t>("/**")</w:t>
      </w:r>
    </w:p>
    <w:p w14:paraId="77767186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            </w:t>
      </w:r>
      <w:proofErr w:type="gramStart"/>
      <w:r w:rsidRPr="008262E2">
        <w:rPr>
          <w:color w:val="C00000"/>
        </w:rPr>
        <w:t>.allowedOrigins</w:t>
      </w:r>
      <w:proofErr w:type="gramEnd"/>
      <w:r w:rsidRPr="008262E2">
        <w:rPr>
          <w:color w:val="C00000"/>
        </w:rPr>
        <w:t>("http://bucket-evt.s3-website-us-east-1.amazonaws.com")</w:t>
      </w:r>
    </w:p>
    <w:p w14:paraId="15EE27CE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            </w:t>
      </w:r>
      <w:proofErr w:type="gramStart"/>
      <w:r w:rsidRPr="008262E2">
        <w:rPr>
          <w:color w:val="4F6228" w:themeColor="accent3" w:themeShade="80"/>
        </w:rPr>
        <w:t>.</w:t>
      </w:r>
      <w:proofErr w:type="spellStart"/>
      <w:r w:rsidRPr="008262E2">
        <w:rPr>
          <w:color w:val="4F6228" w:themeColor="accent3" w:themeShade="80"/>
        </w:rPr>
        <w:t>allowedMethods</w:t>
      </w:r>
      <w:proofErr w:type="spellEnd"/>
      <w:proofErr w:type="gramEnd"/>
      <w:r w:rsidRPr="008262E2">
        <w:rPr>
          <w:color w:val="4F6228" w:themeColor="accent3" w:themeShade="80"/>
        </w:rPr>
        <w:t>("GET", "POST", "PUT", "DELETE")</w:t>
      </w:r>
    </w:p>
    <w:p w14:paraId="6C79C2B4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            </w:t>
      </w:r>
      <w:proofErr w:type="gramStart"/>
      <w:r w:rsidRPr="008262E2">
        <w:rPr>
          <w:color w:val="4F6228" w:themeColor="accent3" w:themeShade="80"/>
        </w:rPr>
        <w:t>.</w:t>
      </w:r>
      <w:proofErr w:type="spellStart"/>
      <w:r w:rsidRPr="008262E2">
        <w:rPr>
          <w:color w:val="4F6228" w:themeColor="accent3" w:themeShade="80"/>
        </w:rPr>
        <w:t>allowedHeaders</w:t>
      </w:r>
      <w:proofErr w:type="spellEnd"/>
      <w:proofErr w:type="gramEnd"/>
      <w:r w:rsidRPr="008262E2">
        <w:rPr>
          <w:color w:val="4F6228" w:themeColor="accent3" w:themeShade="80"/>
        </w:rPr>
        <w:t>("*")</w:t>
      </w:r>
    </w:p>
    <w:p w14:paraId="162F6E6D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            </w:t>
      </w:r>
      <w:proofErr w:type="gramStart"/>
      <w:r w:rsidRPr="008262E2">
        <w:rPr>
          <w:color w:val="4F6228" w:themeColor="accent3" w:themeShade="80"/>
        </w:rPr>
        <w:t>.</w:t>
      </w:r>
      <w:proofErr w:type="spellStart"/>
      <w:r w:rsidRPr="008262E2">
        <w:rPr>
          <w:color w:val="4F6228" w:themeColor="accent3" w:themeShade="80"/>
        </w:rPr>
        <w:t>allowCredentials</w:t>
      </w:r>
      <w:proofErr w:type="spellEnd"/>
      <w:proofErr w:type="gramEnd"/>
      <w:r w:rsidRPr="008262E2">
        <w:rPr>
          <w:color w:val="4F6228" w:themeColor="accent3" w:themeShade="80"/>
        </w:rPr>
        <w:t>(</w:t>
      </w:r>
      <w:proofErr w:type="spellStart"/>
      <w:r w:rsidRPr="008262E2">
        <w:rPr>
          <w:color w:val="4F6228" w:themeColor="accent3" w:themeShade="80"/>
        </w:rPr>
        <w:t>true</w:t>
      </w:r>
      <w:proofErr w:type="spellEnd"/>
      <w:r w:rsidRPr="008262E2">
        <w:rPr>
          <w:color w:val="4F6228" w:themeColor="accent3" w:themeShade="80"/>
        </w:rPr>
        <w:t>);</w:t>
      </w:r>
    </w:p>
    <w:p w14:paraId="34AC08F7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    }</w:t>
      </w:r>
    </w:p>
    <w:p w14:paraId="46E0BC81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    };</w:t>
      </w:r>
    </w:p>
    <w:p w14:paraId="36AC735C" w14:textId="77777777" w:rsidR="008262E2" w:rsidRPr="008262E2" w:rsidRDefault="008262E2" w:rsidP="008262E2">
      <w:pPr>
        <w:pStyle w:val="PargrafodaLista"/>
        <w:ind w:left="1416"/>
        <w:rPr>
          <w:color w:val="4F6228" w:themeColor="accent3" w:themeShade="80"/>
        </w:rPr>
      </w:pPr>
      <w:r w:rsidRPr="008262E2">
        <w:rPr>
          <w:color w:val="4F6228" w:themeColor="accent3" w:themeShade="80"/>
        </w:rPr>
        <w:t xml:space="preserve">    }</w:t>
      </w:r>
    </w:p>
    <w:p w14:paraId="37C5A928" w14:textId="10D269BD" w:rsidR="00CE6D56" w:rsidRPr="00C60E74" w:rsidRDefault="008262E2" w:rsidP="008262E2">
      <w:pPr>
        <w:pStyle w:val="PargrafodaLista"/>
        <w:ind w:left="1416"/>
      </w:pPr>
      <w:r w:rsidRPr="008262E2">
        <w:rPr>
          <w:color w:val="4F6228" w:themeColor="accent3" w:themeShade="80"/>
        </w:rPr>
        <w:t>}</w:t>
      </w:r>
    </w:p>
    <w:p w14:paraId="133FD3C0" w14:textId="2799F16E" w:rsidR="00C60E74" w:rsidRDefault="00C60E74" w:rsidP="00C60E74">
      <w:pPr>
        <w:pStyle w:val="PargrafodaLista"/>
        <w:numPr>
          <w:ilvl w:val="0"/>
          <w:numId w:val="55"/>
        </w:numPr>
      </w:pPr>
      <w:r w:rsidRPr="00C60E74">
        <w:t xml:space="preserve">Substitua </w:t>
      </w:r>
      <w:r w:rsidRPr="007B1A9D">
        <w:rPr>
          <w:color w:val="C00000"/>
        </w:rPr>
        <w:t xml:space="preserve">"http://bucket-evt.s3-website-us-east-1.amazonaws.com" </w:t>
      </w:r>
      <w:r w:rsidRPr="00C60E74">
        <w:t xml:space="preserve">pelo link do </w:t>
      </w:r>
      <w:r w:rsidR="008262E2">
        <w:t xml:space="preserve">seu </w:t>
      </w:r>
      <w:proofErr w:type="spellStart"/>
      <w:r w:rsidRPr="00C60E74">
        <w:t>bucket</w:t>
      </w:r>
      <w:proofErr w:type="spellEnd"/>
      <w:r w:rsidRPr="00C60E74">
        <w:t xml:space="preserve"> S3.</w:t>
      </w:r>
    </w:p>
    <w:p w14:paraId="4CD7987B" w14:textId="77777777" w:rsidR="007B1A9D" w:rsidRPr="00C60E74" w:rsidRDefault="007B1A9D" w:rsidP="007B1A9D">
      <w:pPr>
        <w:pStyle w:val="PargrafodaLista"/>
        <w:numPr>
          <w:ilvl w:val="0"/>
          <w:numId w:val="55"/>
        </w:numPr>
      </w:pPr>
      <w:r w:rsidRPr="00C60E74">
        <w:t>Compile sua aplicação Spring Boot normalmente (</w:t>
      </w:r>
      <w:proofErr w:type="spellStart"/>
      <w:r w:rsidRPr="007A5F5A">
        <w:rPr>
          <w:color w:val="4F6228" w:themeColor="accent3" w:themeShade="80"/>
        </w:rPr>
        <w:t>mvn</w:t>
      </w:r>
      <w:proofErr w:type="spellEnd"/>
      <w:r w:rsidRPr="007A5F5A">
        <w:rPr>
          <w:color w:val="4F6228" w:themeColor="accent3" w:themeShade="80"/>
        </w:rPr>
        <w:t xml:space="preserve"> clean </w:t>
      </w:r>
      <w:proofErr w:type="spellStart"/>
      <w:r w:rsidRPr="007A5F5A">
        <w:rPr>
          <w:color w:val="4F6228" w:themeColor="accent3" w:themeShade="80"/>
        </w:rPr>
        <w:t>package</w:t>
      </w:r>
      <w:proofErr w:type="spellEnd"/>
      <w:r w:rsidRPr="007A5F5A">
        <w:rPr>
          <w:color w:val="4F6228" w:themeColor="accent3" w:themeShade="80"/>
        </w:rPr>
        <w:t xml:space="preserve"> -</w:t>
      </w:r>
      <w:proofErr w:type="spellStart"/>
      <w:r w:rsidRPr="007A5F5A">
        <w:rPr>
          <w:color w:val="4F6228" w:themeColor="accent3" w:themeShade="80"/>
        </w:rPr>
        <w:t>DskipTests</w:t>
      </w:r>
      <w:proofErr w:type="spellEnd"/>
      <w:r w:rsidRPr="00C60E74">
        <w:t>).</w:t>
      </w:r>
    </w:p>
    <w:p w14:paraId="593D522F" w14:textId="77777777" w:rsidR="008262E2" w:rsidRPr="00C60E74" w:rsidRDefault="008262E2" w:rsidP="008262E2">
      <w:pPr>
        <w:pStyle w:val="PargrafodaLista"/>
      </w:pPr>
    </w:p>
    <w:p w14:paraId="12AB2493" w14:textId="35C173B3" w:rsidR="00C60E74" w:rsidRPr="00C60E74" w:rsidRDefault="008262E2" w:rsidP="008262E2">
      <w:r>
        <w:rPr>
          <w:b/>
          <w:bCs/>
        </w:rPr>
        <w:t xml:space="preserve">2. </w:t>
      </w:r>
      <w:r w:rsidR="00C60E74" w:rsidRPr="00C60E74">
        <w:rPr>
          <w:b/>
          <w:bCs/>
        </w:rPr>
        <w:t>Fazer o upload do novo .</w:t>
      </w:r>
      <w:proofErr w:type="spellStart"/>
      <w:r w:rsidR="00C60E74" w:rsidRPr="00C60E74">
        <w:rPr>
          <w:b/>
          <w:bCs/>
        </w:rPr>
        <w:t>jar</w:t>
      </w:r>
      <w:proofErr w:type="spellEnd"/>
      <w:r w:rsidR="00C60E74" w:rsidRPr="00C60E74">
        <w:rPr>
          <w:b/>
          <w:bCs/>
        </w:rPr>
        <w:t xml:space="preserve"> no </w:t>
      </w:r>
      <w:proofErr w:type="spellStart"/>
      <w:r w:rsidR="00C60E74" w:rsidRPr="00C60E74">
        <w:rPr>
          <w:b/>
          <w:bCs/>
        </w:rPr>
        <w:t>Elastic</w:t>
      </w:r>
      <w:proofErr w:type="spellEnd"/>
      <w:r w:rsidR="00C60E74" w:rsidRPr="00C60E74">
        <w:rPr>
          <w:b/>
          <w:bCs/>
        </w:rPr>
        <w:t xml:space="preserve"> </w:t>
      </w:r>
      <w:proofErr w:type="spellStart"/>
      <w:r w:rsidR="00C60E74" w:rsidRPr="00C60E74">
        <w:rPr>
          <w:b/>
          <w:bCs/>
        </w:rPr>
        <w:t>Beanstalk</w:t>
      </w:r>
      <w:proofErr w:type="spellEnd"/>
    </w:p>
    <w:p w14:paraId="4AA6DB3E" w14:textId="77777777" w:rsidR="00C60E74" w:rsidRPr="00C60E74" w:rsidRDefault="00C60E74" w:rsidP="008262E2">
      <w:pPr>
        <w:pStyle w:val="PargrafodaLista"/>
        <w:numPr>
          <w:ilvl w:val="0"/>
          <w:numId w:val="55"/>
        </w:numPr>
      </w:pPr>
      <w:r w:rsidRPr="00C60E74">
        <w:t xml:space="preserve">Acesse o console do </w:t>
      </w:r>
      <w:proofErr w:type="spellStart"/>
      <w:r w:rsidRPr="00C60E74">
        <w:t>Elastic</w:t>
      </w:r>
      <w:proofErr w:type="spellEnd"/>
      <w:r w:rsidRPr="00C60E74">
        <w:t xml:space="preserve"> </w:t>
      </w:r>
      <w:proofErr w:type="spellStart"/>
      <w:r w:rsidRPr="00C60E74">
        <w:t>Beanstalk</w:t>
      </w:r>
      <w:proofErr w:type="spellEnd"/>
      <w:r w:rsidRPr="00C60E74">
        <w:t>.</w:t>
      </w:r>
    </w:p>
    <w:p w14:paraId="7E35AA11" w14:textId="77777777" w:rsidR="00C60E74" w:rsidRPr="00C60E74" w:rsidRDefault="00C60E74" w:rsidP="008262E2">
      <w:pPr>
        <w:pStyle w:val="PargrafodaLista"/>
        <w:numPr>
          <w:ilvl w:val="0"/>
          <w:numId w:val="55"/>
        </w:numPr>
      </w:pPr>
      <w:r w:rsidRPr="00C60E74">
        <w:t>Vá até o ambiente da aplicação.</w:t>
      </w:r>
    </w:p>
    <w:p w14:paraId="6BCA587E" w14:textId="77777777" w:rsidR="00C60E74" w:rsidRPr="00C60E74" w:rsidRDefault="00C60E74" w:rsidP="008262E2">
      <w:pPr>
        <w:pStyle w:val="PargrafodaLista"/>
        <w:numPr>
          <w:ilvl w:val="0"/>
          <w:numId w:val="55"/>
        </w:numPr>
      </w:pPr>
      <w:r w:rsidRPr="00C60E74">
        <w:t xml:space="preserve">Clique em </w:t>
      </w:r>
      <w:r w:rsidRPr="008262E2">
        <w:rPr>
          <w:b/>
          <w:bCs/>
        </w:rPr>
        <w:t xml:space="preserve">Upload </w:t>
      </w:r>
      <w:proofErr w:type="spellStart"/>
      <w:r w:rsidRPr="008262E2">
        <w:rPr>
          <w:b/>
          <w:bCs/>
        </w:rPr>
        <w:t>and</w:t>
      </w:r>
      <w:proofErr w:type="spellEnd"/>
      <w:r w:rsidRPr="008262E2">
        <w:rPr>
          <w:b/>
          <w:bCs/>
        </w:rPr>
        <w:t xml:space="preserve"> </w:t>
      </w:r>
      <w:proofErr w:type="spellStart"/>
      <w:r w:rsidRPr="008262E2">
        <w:rPr>
          <w:b/>
          <w:bCs/>
        </w:rPr>
        <w:t>Deploy</w:t>
      </w:r>
      <w:proofErr w:type="spellEnd"/>
      <w:r w:rsidRPr="00C60E74">
        <w:t>.</w:t>
      </w:r>
    </w:p>
    <w:p w14:paraId="4CB1BF9A" w14:textId="77777777" w:rsidR="00C60E74" w:rsidRPr="00C60E74" w:rsidRDefault="00C60E74" w:rsidP="008262E2">
      <w:pPr>
        <w:pStyle w:val="PargrafodaLista"/>
        <w:numPr>
          <w:ilvl w:val="0"/>
          <w:numId w:val="55"/>
        </w:numPr>
      </w:pPr>
      <w:r w:rsidRPr="00C60E74">
        <w:t>Selecione o arquivo .</w:t>
      </w:r>
      <w:proofErr w:type="spellStart"/>
      <w:r w:rsidRPr="00C60E74">
        <w:t>jar</w:t>
      </w:r>
      <w:proofErr w:type="spellEnd"/>
      <w:r w:rsidRPr="00C60E74">
        <w:t xml:space="preserve"> recém-gerado.</w:t>
      </w:r>
    </w:p>
    <w:p w14:paraId="5A104B17" w14:textId="77777777" w:rsidR="00C60E74" w:rsidRDefault="00C60E74" w:rsidP="008262E2">
      <w:pPr>
        <w:pStyle w:val="PargrafodaLista"/>
        <w:numPr>
          <w:ilvl w:val="0"/>
          <w:numId w:val="55"/>
        </w:numPr>
        <w:tabs>
          <w:tab w:val="num" w:pos="1440"/>
        </w:tabs>
      </w:pPr>
      <w:r w:rsidRPr="00C60E74">
        <w:t>Confirme a implantação.</w:t>
      </w:r>
    </w:p>
    <w:p w14:paraId="0A4AB28E" w14:textId="77777777" w:rsidR="008262E2" w:rsidRPr="00C60E74" w:rsidRDefault="008262E2" w:rsidP="008262E2">
      <w:pPr>
        <w:ind w:left="1080"/>
      </w:pPr>
    </w:p>
    <w:p w14:paraId="3E1D8A85" w14:textId="7FD36D23" w:rsidR="00C60E74" w:rsidRPr="00C60E74" w:rsidRDefault="008262E2" w:rsidP="008262E2">
      <w:r>
        <w:rPr>
          <w:b/>
          <w:bCs/>
        </w:rPr>
        <w:t xml:space="preserve">3. </w:t>
      </w:r>
      <w:r w:rsidR="00C60E74" w:rsidRPr="00C60E74">
        <w:rPr>
          <w:b/>
          <w:bCs/>
        </w:rPr>
        <w:t>Aguardar a atualização</w:t>
      </w:r>
    </w:p>
    <w:p w14:paraId="0E57F001" w14:textId="77777777" w:rsidR="00C60E74" w:rsidRPr="00C60E74" w:rsidRDefault="00C60E74" w:rsidP="008262E2">
      <w:pPr>
        <w:pStyle w:val="PargrafodaLista"/>
        <w:numPr>
          <w:ilvl w:val="0"/>
          <w:numId w:val="56"/>
        </w:numPr>
      </w:pPr>
      <w:r w:rsidRPr="00C60E74">
        <w:t xml:space="preserve">O </w:t>
      </w:r>
      <w:proofErr w:type="spellStart"/>
      <w:r w:rsidRPr="00C60E74">
        <w:t>Elastic</w:t>
      </w:r>
      <w:proofErr w:type="spellEnd"/>
      <w:r w:rsidRPr="00C60E74">
        <w:t xml:space="preserve"> </w:t>
      </w:r>
      <w:proofErr w:type="spellStart"/>
      <w:r w:rsidRPr="00C60E74">
        <w:t>Beanstalk</w:t>
      </w:r>
      <w:proofErr w:type="spellEnd"/>
      <w:r w:rsidRPr="00C60E74">
        <w:t xml:space="preserve"> atualizará a instância EC2 automaticamente.</w:t>
      </w:r>
    </w:p>
    <w:p w14:paraId="5E9F081D" w14:textId="77777777" w:rsidR="00C60E74" w:rsidRPr="00C60E74" w:rsidRDefault="00C60E74" w:rsidP="008262E2">
      <w:pPr>
        <w:pStyle w:val="PargrafodaLista"/>
        <w:numPr>
          <w:ilvl w:val="0"/>
          <w:numId w:val="56"/>
        </w:numPr>
      </w:pPr>
      <w:r w:rsidRPr="00C60E74">
        <w:t>Acompanhe os logs para garantir que a aplicação subiu corretamente:</w:t>
      </w:r>
    </w:p>
    <w:p w14:paraId="160731C1" w14:textId="77777777" w:rsidR="00C60E74" w:rsidRPr="007B1A9D" w:rsidRDefault="00C60E74" w:rsidP="007B1A9D">
      <w:pPr>
        <w:pStyle w:val="PargrafodaLista"/>
        <w:ind w:firstLine="696"/>
        <w:rPr>
          <w:color w:val="4F6228" w:themeColor="accent3" w:themeShade="80"/>
        </w:rPr>
      </w:pPr>
      <w:proofErr w:type="spellStart"/>
      <w:r w:rsidRPr="007B1A9D">
        <w:rPr>
          <w:color w:val="4F6228" w:themeColor="accent3" w:themeShade="80"/>
        </w:rPr>
        <w:t>sudo</w:t>
      </w:r>
      <w:proofErr w:type="spellEnd"/>
      <w:r w:rsidRPr="007B1A9D">
        <w:rPr>
          <w:color w:val="4F6228" w:themeColor="accent3" w:themeShade="80"/>
        </w:rPr>
        <w:t xml:space="preserve"> </w:t>
      </w:r>
      <w:proofErr w:type="spellStart"/>
      <w:r w:rsidRPr="007B1A9D">
        <w:rPr>
          <w:color w:val="4F6228" w:themeColor="accent3" w:themeShade="80"/>
        </w:rPr>
        <w:t>cat</w:t>
      </w:r>
      <w:proofErr w:type="spellEnd"/>
      <w:r w:rsidRPr="007B1A9D">
        <w:rPr>
          <w:color w:val="4F6228" w:themeColor="accent3" w:themeShade="80"/>
        </w:rPr>
        <w:t xml:space="preserve"> /var/log/eb-engine.log</w:t>
      </w:r>
    </w:p>
    <w:p w14:paraId="77987574" w14:textId="433E454A" w:rsidR="0074423C" w:rsidRDefault="00C60E74" w:rsidP="00183FEA">
      <w:pPr>
        <w:pStyle w:val="PargrafodaLista"/>
        <w:numPr>
          <w:ilvl w:val="0"/>
          <w:numId w:val="56"/>
        </w:numPr>
      </w:pPr>
      <w:r w:rsidRPr="00C60E74">
        <w:t xml:space="preserve">Verifique se o CORS está funcionando acessando o </w:t>
      </w:r>
      <w:proofErr w:type="spellStart"/>
      <w:r w:rsidRPr="00C60E74">
        <w:t>frontend</w:t>
      </w:r>
      <w:proofErr w:type="spellEnd"/>
      <w:r w:rsidRPr="00C60E74">
        <w:t>.</w:t>
      </w:r>
    </w:p>
    <w:p w14:paraId="2DA7D5E9" w14:textId="35B29779" w:rsidR="00D77DA4" w:rsidRDefault="00D77DA4" w:rsidP="00D1748F">
      <w:pPr>
        <w:pStyle w:val="Ttulo1"/>
        <w:numPr>
          <w:ilvl w:val="0"/>
          <w:numId w:val="1"/>
        </w:numPr>
        <w:ind w:left="0" w:firstLine="0"/>
      </w:pPr>
      <w:bookmarkStart w:id="14" w:name="_Toc215337737"/>
      <w:r>
        <w:t>Treinamento e suporte</w:t>
      </w:r>
      <w:bookmarkEnd w:id="14"/>
    </w:p>
    <w:p w14:paraId="1AC608F0" w14:textId="1787AD98" w:rsidR="00D77DA4" w:rsidRDefault="005D7DB2">
      <w:r>
        <w:t>Não se aplica.</w:t>
      </w:r>
    </w:p>
    <w:sectPr w:rsidR="00D77DA4">
      <w:headerReference w:type="default" r:id="rId13"/>
      <w:footerReference w:type="default" r:id="rId14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41C9" w14:textId="77777777" w:rsidR="00C93A25" w:rsidRDefault="00C93A25">
      <w:r>
        <w:separator/>
      </w:r>
    </w:p>
  </w:endnote>
  <w:endnote w:type="continuationSeparator" w:id="0">
    <w:p w14:paraId="778140A2" w14:textId="77777777" w:rsidR="00C93A25" w:rsidRDefault="00C93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3324" w14:textId="77777777" w:rsidR="00F930E2" w:rsidRDefault="00F930E2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930E2" w14:paraId="652089B8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760D4FA" w14:textId="77777777" w:rsidR="00F930E2" w:rsidRDefault="00F930E2">
          <w:pPr>
            <w:pStyle w:val="Rodap"/>
          </w:pPr>
          <w:r>
            <w:t>Politec Ltda.</w:t>
          </w:r>
        </w:p>
        <w:p w14:paraId="08D7600D" w14:textId="77777777" w:rsidR="00F930E2" w:rsidRDefault="00F930E2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98C9569" w14:textId="77777777" w:rsidR="00F930E2" w:rsidRDefault="00F930E2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14CA9F2" w14:textId="77777777" w:rsidR="00F930E2" w:rsidRDefault="00F930E2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65A50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2C504BC2" w14:textId="77777777" w:rsidR="00F930E2" w:rsidRDefault="00F930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5D55" w14:textId="77777777" w:rsidR="00D77DA4" w:rsidRDefault="00D77DA4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D77DA4" w14:paraId="43BA24AA" w14:textId="77777777" w:rsidTr="00F930E2">
      <w:trPr>
        <w:cantSplit/>
      </w:trPr>
      <w:tc>
        <w:tcPr>
          <w:tcW w:w="6663" w:type="dxa"/>
        </w:tcPr>
        <w:p w14:paraId="10F64BF1" w14:textId="2AA664CE" w:rsidR="00D77DA4" w:rsidRDefault="00000000" w:rsidP="00F930E2">
          <w:pPr>
            <w:pStyle w:val="Rodap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FC05C6B10463464086FAD1E63CD4E48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A65A50">
                <w:t>&lt;</w:t>
              </w:r>
              <w:proofErr w:type="spellStart"/>
              <w:r w:rsidR="00A65A50">
                <w:t>EvT</w:t>
              </w:r>
              <w:proofErr w:type="spellEnd"/>
              <w:r w:rsidR="00A65A50">
                <w:t>&gt; - &lt;Eventos Tech&gt;</w:t>
              </w:r>
            </w:sdtContent>
          </w:sdt>
          <w:r w:rsidR="00F930E2">
            <w:tab/>
          </w:r>
          <w:sdt>
            <w:sdtPr>
              <w:alias w:val="Assunto"/>
              <w:tag w:val=""/>
              <w:id w:val="-433434321"/>
              <w:placeholder>
                <w:docPart w:val="22786277B49840DD98BD298273E14ECF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EA0FDF">
                <w:t>Versão &lt;1.3&gt;</w:t>
              </w:r>
            </w:sdtContent>
          </w:sdt>
        </w:p>
      </w:tc>
      <w:tc>
        <w:tcPr>
          <w:tcW w:w="1342" w:type="dxa"/>
          <w:vAlign w:val="center"/>
        </w:tcPr>
        <w:p w14:paraId="53CC09A8" w14:textId="77777777" w:rsidR="00D77DA4" w:rsidRDefault="00D77DA4" w:rsidP="00243D96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559B5935" w14:textId="77777777" w:rsidR="00D77DA4" w:rsidRDefault="00D77DA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872D0">
            <w:rPr>
              <w:noProof/>
            </w:rPr>
            <w:t>4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872D0">
            <w:rPr>
              <w:noProof/>
            </w:rPr>
            <w:t>5</w:t>
          </w:r>
          <w:r>
            <w:fldChar w:fldCharType="end"/>
          </w:r>
        </w:p>
      </w:tc>
    </w:tr>
  </w:tbl>
  <w:p w14:paraId="571D6280" w14:textId="77777777" w:rsidR="00D77DA4" w:rsidRDefault="00F930E2" w:rsidP="00F930E2">
    <w:pPr>
      <w:pStyle w:val="Rodap"/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A65A50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2FC2" w14:textId="77777777" w:rsidR="00C93A25" w:rsidRDefault="00C93A25">
      <w:r>
        <w:separator/>
      </w:r>
    </w:p>
  </w:footnote>
  <w:footnote w:type="continuationSeparator" w:id="0">
    <w:p w14:paraId="220B8148" w14:textId="77777777" w:rsidR="00C93A25" w:rsidRDefault="00C93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14:paraId="2A44D1CC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B24FC79" w14:textId="77777777" w:rsidR="00F930E2" w:rsidRDefault="00F930E2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04F68BFF" w14:textId="77777777" w:rsidR="00F930E2" w:rsidRDefault="00F930E2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0165679E" w14:textId="77777777" w:rsidR="00F930E2" w:rsidRDefault="00F930E2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6" w:dyaOrig="696" w14:anchorId="31857BC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8pt;height:34.8pt">
                <v:imagedata r:id="rId1" o:title=""/>
              </v:shape>
              <o:OLEObject Type="Embed" ProgID="Word.Picture.8" ShapeID="_x0000_i1025" DrawAspect="Content" ObjectID="_1825951343" r:id="rId2"/>
            </w:object>
          </w:r>
        </w:p>
      </w:tc>
    </w:tr>
  </w:tbl>
  <w:p w14:paraId="2D3137D5" w14:textId="77777777" w:rsidR="00F930E2" w:rsidRDefault="00F930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:rsidRPr="00254EF9" w14:paraId="670B6B88" w14:textId="77777777" w:rsidTr="00A65A50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39C2B43A" w14:textId="77777777" w:rsidR="00F930E2" w:rsidRPr="00254EF9" w:rsidRDefault="00F930E2" w:rsidP="00F930E2">
          <w:pPr>
            <w:jc w:val="center"/>
            <w:rPr>
              <w:b/>
              <w:bCs/>
              <w:lang w:val="pt-PT"/>
            </w:rPr>
          </w:pPr>
          <w:r w:rsidRPr="00254EF9">
            <w:rPr>
              <w:b/>
              <w:lang w:val="pt-PT"/>
            </w:rPr>
            <w:t>&lt;Marca do Cliente&gt;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2AE007C757DC4AC096B552393610A56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7D88F294" w14:textId="77777777" w:rsidR="00F930E2" w:rsidRPr="00254EF9" w:rsidRDefault="00B755C7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14:paraId="09CF0BFC" w14:textId="77777777" w:rsidR="00F930E2" w:rsidRPr="00254EF9" w:rsidRDefault="00F930E2" w:rsidP="00F930E2">
          <w:pPr>
            <w:rPr>
              <w:b/>
            </w:rPr>
          </w:pPr>
        </w:p>
      </w:tc>
    </w:tr>
  </w:tbl>
  <w:p w14:paraId="3C2927F5" w14:textId="77777777" w:rsidR="00D77DA4" w:rsidRDefault="00D77D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5A4"/>
    <w:multiLevelType w:val="multilevel"/>
    <w:tmpl w:val="22E4FB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8E77BF"/>
    <w:multiLevelType w:val="multilevel"/>
    <w:tmpl w:val="7658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523B0"/>
    <w:multiLevelType w:val="multilevel"/>
    <w:tmpl w:val="908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6703"/>
    <w:multiLevelType w:val="multilevel"/>
    <w:tmpl w:val="CCF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3230E"/>
    <w:multiLevelType w:val="multilevel"/>
    <w:tmpl w:val="04F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D2801"/>
    <w:multiLevelType w:val="multilevel"/>
    <w:tmpl w:val="C4AA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319F7"/>
    <w:multiLevelType w:val="hybridMultilevel"/>
    <w:tmpl w:val="A0125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2652C"/>
    <w:multiLevelType w:val="multilevel"/>
    <w:tmpl w:val="CCF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D09EC"/>
    <w:multiLevelType w:val="multilevel"/>
    <w:tmpl w:val="A712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40E2B"/>
    <w:multiLevelType w:val="multilevel"/>
    <w:tmpl w:val="6BD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23AF3"/>
    <w:multiLevelType w:val="multilevel"/>
    <w:tmpl w:val="7A5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B7EB3"/>
    <w:multiLevelType w:val="multilevel"/>
    <w:tmpl w:val="FC8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C6F22"/>
    <w:multiLevelType w:val="multilevel"/>
    <w:tmpl w:val="72A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E6E6E"/>
    <w:multiLevelType w:val="multilevel"/>
    <w:tmpl w:val="9A2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E7EE6"/>
    <w:multiLevelType w:val="multilevel"/>
    <w:tmpl w:val="295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95C3C"/>
    <w:multiLevelType w:val="multilevel"/>
    <w:tmpl w:val="C78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215B4"/>
    <w:multiLevelType w:val="multilevel"/>
    <w:tmpl w:val="847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04A8D"/>
    <w:multiLevelType w:val="multilevel"/>
    <w:tmpl w:val="B53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52838"/>
    <w:multiLevelType w:val="multilevel"/>
    <w:tmpl w:val="51A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12322"/>
    <w:multiLevelType w:val="multilevel"/>
    <w:tmpl w:val="176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52F39"/>
    <w:multiLevelType w:val="multilevel"/>
    <w:tmpl w:val="B99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1441E"/>
    <w:multiLevelType w:val="hybridMultilevel"/>
    <w:tmpl w:val="E9CA8CF8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A2C688E"/>
    <w:multiLevelType w:val="multilevel"/>
    <w:tmpl w:val="C71E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C2A25"/>
    <w:multiLevelType w:val="multilevel"/>
    <w:tmpl w:val="F12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A04B1"/>
    <w:multiLevelType w:val="hybridMultilevel"/>
    <w:tmpl w:val="CF186C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F73903"/>
    <w:multiLevelType w:val="multilevel"/>
    <w:tmpl w:val="BC2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852E3"/>
    <w:multiLevelType w:val="multilevel"/>
    <w:tmpl w:val="51A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440995"/>
    <w:multiLevelType w:val="multilevel"/>
    <w:tmpl w:val="B25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21880"/>
    <w:multiLevelType w:val="multilevel"/>
    <w:tmpl w:val="2C8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646F3"/>
    <w:multiLevelType w:val="hybridMultilevel"/>
    <w:tmpl w:val="BA40D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E731BF"/>
    <w:multiLevelType w:val="multilevel"/>
    <w:tmpl w:val="6A5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71AD7"/>
    <w:multiLevelType w:val="multilevel"/>
    <w:tmpl w:val="A2E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23762"/>
    <w:multiLevelType w:val="multilevel"/>
    <w:tmpl w:val="CAA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83C8A"/>
    <w:multiLevelType w:val="multilevel"/>
    <w:tmpl w:val="CCF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5115C"/>
    <w:multiLevelType w:val="multilevel"/>
    <w:tmpl w:val="3E5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73F65"/>
    <w:multiLevelType w:val="multilevel"/>
    <w:tmpl w:val="87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E0634"/>
    <w:multiLevelType w:val="multilevel"/>
    <w:tmpl w:val="38C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F4BF5"/>
    <w:multiLevelType w:val="multilevel"/>
    <w:tmpl w:val="95E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747E4"/>
    <w:multiLevelType w:val="multilevel"/>
    <w:tmpl w:val="4DA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5298F"/>
    <w:multiLevelType w:val="multilevel"/>
    <w:tmpl w:val="273A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51A6B"/>
    <w:multiLevelType w:val="multilevel"/>
    <w:tmpl w:val="6E1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37BFE"/>
    <w:multiLevelType w:val="hybridMultilevel"/>
    <w:tmpl w:val="0ACCA8CA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540DAA"/>
    <w:multiLevelType w:val="multilevel"/>
    <w:tmpl w:val="EA4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133A1"/>
    <w:multiLevelType w:val="multilevel"/>
    <w:tmpl w:val="16C277C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44" w15:restartNumberingAfterBreak="0">
    <w:nsid w:val="7767698A"/>
    <w:multiLevelType w:val="multilevel"/>
    <w:tmpl w:val="CCF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827449"/>
    <w:multiLevelType w:val="multilevel"/>
    <w:tmpl w:val="BF7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1305F"/>
    <w:multiLevelType w:val="hybridMultilevel"/>
    <w:tmpl w:val="ABC67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C33E0"/>
    <w:multiLevelType w:val="hybridMultilevel"/>
    <w:tmpl w:val="E8268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9D07E2"/>
    <w:multiLevelType w:val="multilevel"/>
    <w:tmpl w:val="18EC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D7BFB"/>
    <w:multiLevelType w:val="multilevel"/>
    <w:tmpl w:val="CCF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393360">
    <w:abstractNumId w:val="43"/>
  </w:num>
  <w:num w:numId="2" w16cid:durableId="1033580912">
    <w:abstractNumId w:val="43"/>
  </w:num>
  <w:num w:numId="3" w16cid:durableId="264776825">
    <w:abstractNumId w:val="41"/>
  </w:num>
  <w:num w:numId="4" w16cid:durableId="255947048">
    <w:abstractNumId w:val="43"/>
  </w:num>
  <w:num w:numId="5" w16cid:durableId="1453749407">
    <w:abstractNumId w:val="43"/>
  </w:num>
  <w:num w:numId="6" w16cid:durableId="1294599157">
    <w:abstractNumId w:val="43"/>
  </w:num>
  <w:num w:numId="7" w16cid:durableId="1450121607">
    <w:abstractNumId w:val="43"/>
  </w:num>
  <w:num w:numId="8" w16cid:durableId="1368136937">
    <w:abstractNumId w:val="21"/>
  </w:num>
  <w:num w:numId="9" w16cid:durableId="1521507362">
    <w:abstractNumId w:val="39"/>
  </w:num>
  <w:num w:numId="10" w16cid:durableId="1758164725">
    <w:abstractNumId w:val="34"/>
  </w:num>
  <w:num w:numId="11" w16cid:durableId="1408385231">
    <w:abstractNumId w:val="4"/>
  </w:num>
  <w:num w:numId="12" w16cid:durableId="1003778397">
    <w:abstractNumId w:val="1"/>
  </w:num>
  <w:num w:numId="13" w16cid:durableId="939486105">
    <w:abstractNumId w:val="17"/>
  </w:num>
  <w:num w:numId="14" w16cid:durableId="1128164924">
    <w:abstractNumId w:val="10"/>
  </w:num>
  <w:num w:numId="15" w16cid:durableId="1608123028">
    <w:abstractNumId w:val="27"/>
  </w:num>
  <w:num w:numId="16" w16cid:durableId="1941908411">
    <w:abstractNumId w:val="23"/>
  </w:num>
  <w:num w:numId="17" w16cid:durableId="285897021">
    <w:abstractNumId w:val="8"/>
  </w:num>
  <w:num w:numId="18" w16cid:durableId="775707834">
    <w:abstractNumId w:val="5"/>
  </w:num>
  <w:num w:numId="19" w16cid:durableId="209198180">
    <w:abstractNumId w:val="2"/>
  </w:num>
  <w:num w:numId="20" w16cid:durableId="106848830">
    <w:abstractNumId w:val="31"/>
  </w:num>
  <w:num w:numId="21" w16cid:durableId="1375495601">
    <w:abstractNumId w:val="22"/>
  </w:num>
  <w:num w:numId="22" w16cid:durableId="102696479">
    <w:abstractNumId w:val="19"/>
  </w:num>
  <w:num w:numId="23" w16cid:durableId="1862546490">
    <w:abstractNumId w:val="12"/>
  </w:num>
  <w:num w:numId="24" w16cid:durableId="1742868952">
    <w:abstractNumId w:val="48"/>
  </w:num>
  <w:num w:numId="25" w16cid:durableId="2041587410">
    <w:abstractNumId w:val="32"/>
  </w:num>
  <w:num w:numId="26" w16cid:durableId="1167329984">
    <w:abstractNumId w:val="42"/>
  </w:num>
  <w:num w:numId="27" w16cid:durableId="1502817021">
    <w:abstractNumId w:val="14"/>
  </w:num>
  <w:num w:numId="28" w16cid:durableId="723917262">
    <w:abstractNumId w:val="36"/>
  </w:num>
  <w:num w:numId="29" w16cid:durableId="730812810">
    <w:abstractNumId w:val="13"/>
  </w:num>
  <w:num w:numId="30" w16cid:durableId="242641782">
    <w:abstractNumId w:val="40"/>
  </w:num>
  <w:num w:numId="31" w16cid:durableId="801190015">
    <w:abstractNumId w:val="37"/>
  </w:num>
  <w:num w:numId="32" w16cid:durableId="1529834423">
    <w:abstractNumId w:val="28"/>
  </w:num>
  <w:num w:numId="33" w16cid:durableId="718088017">
    <w:abstractNumId w:val="11"/>
  </w:num>
  <w:num w:numId="34" w16cid:durableId="1870679815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769661196">
    <w:abstractNumId w:val="35"/>
  </w:num>
  <w:num w:numId="36" w16cid:durableId="814374005">
    <w:abstractNumId w:val="9"/>
  </w:num>
  <w:num w:numId="37" w16cid:durableId="398947050">
    <w:abstractNumId w:val="25"/>
  </w:num>
  <w:num w:numId="38" w16cid:durableId="1856191263">
    <w:abstractNumId w:val="45"/>
  </w:num>
  <w:num w:numId="39" w16cid:durableId="1345130746">
    <w:abstractNumId w:val="46"/>
  </w:num>
  <w:num w:numId="40" w16cid:durableId="863634181">
    <w:abstractNumId w:val="47"/>
  </w:num>
  <w:num w:numId="41" w16cid:durableId="662970957">
    <w:abstractNumId w:val="18"/>
  </w:num>
  <w:num w:numId="42" w16cid:durableId="717050831">
    <w:abstractNumId w:val="15"/>
  </w:num>
  <w:num w:numId="43" w16cid:durableId="2146699832">
    <w:abstractNumId w:val="26"/>
  </w:num>
  <w:num w:numId="44" w16cid:durableId="389765268">
    <w:abstractNumId w:val="30"/>
  </w:num>
  <w:num w:numId="45" w16cid:durableId="398527880">
    <w:abstractNumId w:val="24"/>
  </w:num>
  <w:num w:numId="46" w16cid:durableId="419957319">
    <w:abstractNumId w:val="16"/>
  </w:num>
  <w:num w:numId="47" w16cid:durableId="897742306">
    <w:abstractNumId w:val="38"/>
  </w:num>
  <w:num w:numId="48" w16cid:durableId="2079135064">
    <w:abstractNumId w:val="20"/>
  </w:num>
  <w:num w:numId="49" w16cid:durableId="1986011193">
    <w:abstractNumId w:val="7"/>
  </w:num>
  <w:num w:numId="50" w16cid:durableId="274336557">
    <w:abstractNumId w:val="33"/>
  </w:num>
  <w:num w:numId="51" w16cid:durableId="872349972">
    <w:abstractNumId w:val="44"/>
  </w:num>
  <w:num w:numId="52" w16cid:durableId="972906677">
    <w:abstractNumId w:val="49"/>
  </w:num>
  <w:num w:numId="53" w16cid:durableId="1681467527">
    <w:abstractNumId w:val="3"/>
  </w:num>
  <w:num w:numId="54" w16cid:durableId="416250344">
    <w:abstractNumId w:val="0"/>
  </w:num>
  <w:num w:numId="55" w16cid:durableId="2139175777">
    <w:abstractNumId w:val="29"/>
  </w:num>
  <w:num w:numId="56" w16cid:durableId="646783091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A50"/>
    <w:rsid w:val="00026311"/>
    <w:rsid w:val="00051254"/>
    <w:rsid w:val="00061221"/>
    <w:rsid w:val="00092772"/>
    <w:rsid w:val="000A64E5"/>
    <w:rsid w:val="000B392B"/>
    <w:rsid w:val="000B7965"/>
    <w:rsid w:val="000D1094"/>
    <w:rsid w:val="000D6F62"/>
    <w:rsid w:val="000E1488"/>
    <w:rsid w:val="000F2EE6"/>
    <w:rsid w:val="0012358E"/>
    <w:rsid w:val="00130936"/>
    <w:rsid w:val="00134DA3"/>
    <w:rsid w:val="00136F70"/>
    <w:rsid w:val="00137945"/>
    <w:rsid w:val="00140871"/>
    <w:rsid w:val="00146308"/>
    <w:rsid w:val="00147736"/>
    <w:rsid w:val="00160BD0"/>
    <w:rsid w:val="00161EDF"/>
    <w:rsid w:val="00166A87"/>
    <w:rsid w:val="001714C4"/>
    <w:rsid w:val="00183FEA"/>
    <w:rsid w:val="001B6994"/>
    <w:rsid w:val="001C349D"/>
    <w:rsid w:val="001E1E62"/>
    <w:rsid w:val="001E5108"/>
    <w:rsid w:val="00207B76"/>
    <w:rsid w:val="00243D96"/>
    <w:rsid w:val="0025546E"/>
    <w:rsid w:val="00264BA5"/>
    <w:rsid w:val="00291FDB"/>
    <w:rsid w:val="002A18F3"/>
    <w:rsid w:val="002A465F"/>
    <w:rsid w:val="002A5EDC"/>
    <w:rsid w:val="002B5862"/>
    <w:rsid w:val="002C4FE7"/>
    <w:rsid w:val="002D013F"/>
    <w:rsid w:val="002D7D45"/>
    <w:rsid w:val="002E0BEB"/>
    <w:rsid w:val="002E571B"/>
    <w:rsid w:val="002F444D"/>
    <w:rsid w:val="0032481E"/>
    <w:rsid w:val="003402EC"/>
    <w:rsid w:val="00347C8A"/>
    <w:rsid w:val="003714E3"/>
    <w:rsid w:val="00377380"/>
    <w:rsid w:val="00385888"/>
    <w:rsid w:val="0039217B"/>
    <w:rsid w:val="00394B79"/>
    <w:rsid w:val="00396C2D"/>
    <w:rsid w:val="0039753E"/>
    <w:rsid w:val="003D00CC"/>
    <w:rsid w:val="00416866"/>
    <w:rsid w:val="004222FE"/>
    <w:rsid w:val="0042474E"/>
    <w:rsid w:val="004264D7"/>
    <w:rsid w:val="00435F0B"/>
    <w:rsid w:val="004707DD"/>
    <w:rsid w:val="00473224"/>
    <w:rsid w:val="0047466A"/>
    <w:rsid w:val="004939CB"/>
    <w:rsid w:val="004F1742"/>
    <w:rsid w:val="004F21B4"/>
    <w:rsid w:val="004F316E"/>
    <w:rsid w:val="004F59DC"/>
    <w:rsid w:val="00500656"/>
    <w:rsid w:val="005067F6"/>
    <w:rsid w:val="0051220C"/>
    <w:rsid w:val="00520311"/>
    <w:rsid w:val="0052136D"/>
    <w:rsid w:val="0053045E"/>
    <w:rsid w:val="00576311"/>
    <w:rsid w:val="005968FE"/>
    <w:rsid w:val="005A26B7"/>
    <w:rsid w:val="005A385E"/>
    <w:rsid w:val="005C0411"/>
    <w:rsid w:val="005C3515"/>
    <w:rsid w:val="005C6361"/>
    <w:rsid w:val="005D7DB2"/>
    <w:rsid w:val="005E5A2F"/>
    <w:rsid w:val="00603CBC"/>
    <w:rsid w:val="006226DC"/>
    <w:rsid w:val="00625A19"/>
    <w:rsid w:val="00640BEC"/>
    <w:rsid w:val="00650727"/>
    <w:rsid w:val="00665989"/>
    <w:rsid w:val="00673576"/>
    <w:rsid w:val="00674201"/>
    <w:rsid w:val="00687C52"/>
    <w:rsid w:val="006B06B4"/>
    <w:rsid w:val="006B0DDD"/>
    <w:rsid w:val="006B2F3F"/>
    <w:rsid w:val="006B4963"/>
    <w:rsid w:val="006B60B5"/>
    <w:rsid w:val="006D116B"/>
    <w:rsid w:val="006E7A5D"/>
    <w:rsid w:val="00701A0A"/>
    <w:rsid w:val="00703CD0"/>
    <w:rsid w:val="00705DB7"/>
    <w:rsid w:val="00711276"/>
    <w:rsid w:val="00715C2A"/>
    <w:rsid w:val="0073053F"/>
    <w:rsid w:val="0074423C"/>
    <w:rsid w:val="007455AA"/>
    <w:rsid w:val="00752313"/>
    <w:rsid w:val="0077334C"/>
    <w:rsid w:val="00774283"/>
    <w:rsid w:val="007778BF"/>
    <w:rsid w:val="00791959"/>
    <w:rsid w:val="007A5F5A"/>
    <w:rsid w:val="007B1A9D"/>
    <w:rsid w:val="007E6E86"/>
    <w:rsid w:val="007E73ED"/>
    <w:rsid w:val="0081188A"/>
    <w:rsid w:val="00824DE4"/>
    <w:rsid w:val="008262E2"/>
    <w:rsid w:val="0084576B"/>
    <w:rsid w:val="0087394B"/>
    <w:rsid w:val="00887677"/>
    <w:rsid w:val="00897E2D"/>
    <w:rsid w:val="008B1FCF"/>
    <w:rsid w:val="008B7B01"/>
    <w:rsid w:val="008C08E5"/>
    <w:rsid w:val="008C3B85"/>
    <w:rsid w:val="008D0A1A"/>
    <w:rsid w:val="008D3C27"/>
    <w:rsid w:val="008D73B1"/>
    <w:rsid w:val="009004BD"/>
    <w:rsid w:val="00906486"/>
    <w:rsid w:val="00906651"/>
    <w:rsid w:val="00907352"/>
    <w:rsid w:val="00910CAD"/>
    <w:rsid w:val="00932C4A"/>
    <w:rsid w:val="0096516A"/>
    <w:rsid w:val="00966EED"/>
    <w:rsid w:val="009855C2"/>
    <w:rsid w:val="0099776B"/>
    <w:rsid w:val="009F0707"/>
    <w:rsid w:val="009F7D91"/>
    <w:rsid w:val="00A10539"/>
    <w:rsid w:val="00A21A2D"/>
    <w:rsid w:val="00A63C8F"/>
    <w:rsid w:val="00A65A50"/>
    <w:rsid w:val="00A7670C"/>
    <w:rsid w:val="00A82B50"/>
    <w:rsid w:val="00A83A73"/>
    <w:rsid w:val="00A910D9"/>
    <w:rsid w:val="00B0749B"/>
    <w:rsid w:val="00B17EC4"/>
    <w:rsid w:val="00B433E8"/>
    <w:rsid w:val="00B755C7"/>
    <w:rsid w:val="00B872D0"/>
    <w:rsid w:val="00BA242F"/>
    <w:rsid w:val="00BA3159"/>
    <w:rsid w:val="00BB482D"/>
    <w:rsid w:val="00BC38D1"/>
    <w:rsid w:val="00BC7C8E"/>
    <w:rsid w:val="00BD14C8"/>
    <w:rsid w:val="00BF5B68"/>
    <w:rsid w:val="00C31446"/>
    <w:rsid w:val="00C37927"/>
    <w:rsid w:val="00C412EA"/>
    <w:rsid w:val="00C60E74"/>
    <w:rsid w:val="00C6358B"/>
    <w:rsid w:val="00C64348"/>
    <w:rsid w:val="00C93A25"/>
    <w:rsid w:val="00C96985"/>
    <w:rsid w:val="00CA7FFC"/>
    <w:rsid w:val="00CD3121"/>
    <w:rsid w:val="00CE16E8"/>
    <w:rsid w:val="00CE1914"/>
    <w:rsid w:val="00CE6D56"/>
    <w:rsid w:val="00D1748F"/>
    <w:rsid w:val="00D25DD1"/>
    <w:rsid w:val="00D27E18"/>
    <w:rsid w:val="00D35A1C"/>
    <w:rsid w:val="00D446CB"/>
    <w:rsid w:val="00D45294"/>
    <w:rsid w:val="00D50582"/>
    <w:rsid w:val="00D66123"/>
    <w:rsid w:val="00D738F4"/>
    <w:rsid w:val="00D77DA4"/>
    <w:rsid w:val="00D82550"/>
    <w:rsid w:val="00D939D5"/>
    <w:rsid w:val="00D95FD8"/>
    <w:rsid w:val="00DA6CEE"/>
    <w:rsid w:val="00DB402B"/>
    <w:rsid w:val="00E0063E"/>
    <w:rsid w:val="00E024D5"/>
    <w:rsid w:val="00E42EEF"/>
    <w:rsid w:val="00E44808"/>
    <w:rsid w:val="00E458C3"/>
    <w:rsid w:val="00E45E1B"/>
    <w:rsid w:val="00E63936"/>
    <w:rsid w:val="00EA0FDF"/>
    <w:rsid w:val="00EA4E40"/>
    <w:rsid w:val="00EB714B"/>
    <w:rsid w:val="00EE0BC0"/>
    <w:rsid w:val="00EE2776"/>
    <w:rsid w:val="00EE27C3"/>
    <w:rsid w:val="00EE391F"/>
    <w:rsid w:val="00EF558B"/>
    <w:rsid w:val="00F02476"/>
    <w:rsid w:val="00F121AD"/>
    <w:rsid w:val="00F204B1"/>
    <w:rsid w:val="00F26508"/>
    <w:rsid w:val="00F31BB5"/>
    <w:rsid w:val="00F44331"/>
    <w:rsid w:val="00F47E57"/>
    <w:rsid w:val="00F60309"/>
    <w:rsid w:val="00F71937"/>
    <w:rsid w:val="00F75D4E"/>
    <w:rsid w:val="00F84176"/>
    <w:rsid w:val="00F930E2"/>
    <w:rsid w:val="00F94DE6"/>
    <w:rsid w:val="00FA22F7"/>
    <w:rsid w:val="00F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DBEFF6"/>
  <w15:docId w15:val="{1466B3A9-343D-4C79-8335-B87AFDEA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5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6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7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8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3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Corpodetexto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RodapChar">
    <w:name w:val="Rodapé Char"/>
    <w:basedOn w:val="Fontepargpadro"/>
    <w:link w:val="Rodap"/>
    <w:semiHidden/>
    <w:rsid w:val="00F930E2"/>
    <w:rPr>
      <w:rFonts w:ascii="Arial" w:hAnsi="Arial" w:cs="Arial"/>
      <w:color w:val="00000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F930E2"/>
    <w:rPr>
      <w:color w:val="808080"/>
    </w:rPr>
  </w:style>
  <w:style w:type="table" w:styleId="Tabelacomgrade">
    <w:name w:val="Table Grid"/>
    <w:basedOn w:val="Tabelanormal"/>
    <w:uiPriority w:val="59"/>
    <w:rsid w:val="00B87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136F7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5Escura-nfase4">
    <w:name w:val="Grid Table 5 Dark Accent 4"/>
    <w:basedOn w:val="Tabelanormal"/>
    <w:uiPriority w:val="50"/>
    <w:rsid w:val="006D11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styleId="PargrafodaLista">
    <w:name w:val="List Paragraph"/>
    <w:basedOn w:val="Normal"/>
    <w:uiPriority w:val="34"/>
    <w:qFormat/>
    <w:rsid w:val="00A82B50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B7B01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554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C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\Downloads\Template%20-%20Guia%20de%20Implanta&#231;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56C8D0E2E14855B39BE8B42D68F0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2B87FB-7D3F-4793-BF63-9D474CD1B6C3}"/>
      </w:docPartPr>
      <w:docPartBody>
        <w:p w:rsidR="005A4615" w:rsidRDefault="00B5176D">
          <w:pPr>
            <w:pStyle w:val="1D56C8D0E2E14855B39BE8B42D68F092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2AE007C757DC4AC096B552393610A5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DEEE72-3ACC-4719-8601-5E1ABBCFC80B}"/>
      </w:docPartPr>
      <w:docPartBody>
        <w:p w:rsidR="005A4615" w:rsidRDefault="00B5176D">
          <w:pPr>
            <w:pStyle w:val="2AE007C757DC4AC096B552393610A566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FC05C6B10463464086FAD1E63CD4E4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7AD3DC-CB15-45F0-99B2-91E55FE6808E}"/>
      </w:docPartPr>
      <w:docPartBody>
        <w:p w:rsidR="005A4615" w:rsidRDefault="00B5176D">
          <w:pPr>
            <w:pStyle w:val="FC05C6B10463464086FAD1E63CD4E48A"/>
          </w:pPr>
          <w:r w:rsidRPr="00352B81">
            <w:rPr>
              <w:rStyle w:val="TextodoEspaoReservado"/>
            </w:rPr>
            <w:t>[Gestor]</w:t>
          </w:r>
        </w:p>
      </w:docPartBody>
    </w:docPart>
    <w:docPart>
      <w:docPartPr>
        <w:name w:val="22786277B49840DD98BD298273E14E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3B5AAA-F124-42B1-A143-C2F773133B31}"/>
      </w:docPartPr>
      <w:docPartBody>
        <w:p w:rsidR="005A4615" w:rsidRDefault="00B5176D">
          <w:pPr>
            <w:pStyle w:val="22786277B49840DD98BD298273E14ECF"/>
          </w:pPr>
          <w:r w:rsidRPr="00352B81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76D"/>
    <w:rsid w:val="000C3741"/>
    <w:rsid w:val="000D1094"/>
    <w:rsid w:val="0013229F"/>
    <w:rsid w:val="001A5493"/>
    <w:rsid w:val="002A0113"/>
    <w:rsid w:val="00451012"/>
    <w:rsid w:val="005A4615"/>
    <w:rsid w:val="00665989"/>
    <w:rsid w:val="006B4963"/>
    <w:rsid w:val="006B60B5"/>
    <w:rsid w:val="00791959"/>
    <w:rsid w:val="00B5176D"/>
    <w:rsid w:val="00C31446"/>
    <w:rsid w:val="00D7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1D56C8D0E2E14855B39BE8B42D68F092">
    <w:name w:val="1D56C8D0E2E14855B39BE8B42D68F092"/>
  </w:style>
  <w:style w:type="paragraph" w:customStyle="1" w:styleId="2AE007C757DC4AC096B552393610A566">
    <w:name w:val="2AE007C757DC4AC096B552393610A566"/>
  </w:style>
  <w:style w:type="paragraph" w:customStyle="1" w:styleId="FC05C6B10463464086FAD1E63CD4E48A">
    <w:name w:val="FC05C6B10463464086FAD1E63CD4E48A"/>
  </w:style>
  <w:style w:type="paragraph" w:customStyle="1" w:styleId="22786277B49840DD98BD298273E14ECF">
    <w:name w:val="22786277B49840DD98BD298273E14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B5BBB01667B8449FEDCC6B6443512D" ma:contentTypeVersion="1" ma:contentTypeDescription="Create a new document." ma:contentTypeScope="" ma:versionID="f5b2ded1ff30182aece578bf699682fe">
  <xsd:schema xmlns:xsd="http://www.w3.org/2001/XMLSchema" xmlns:xs="http://www.w3.org/2001/XMLSchema" xmlns:p="http://schemas.microsoft.com/office/2006/metadata/properties" xmlns:ns3="e63aed03-c3c1-4603-9baf-dbe184855773" targetNamespace="http://schemas.microsoft.com/office/2006/metadata/properties" ma:root="true" ma:fieldsID="6ebd6c3e0a1ac3d4db65c5f4a087fe69" ns3:_="">
    <xsd:import namespace="e63aed03-c3c1-4603-9baf-dbe1848557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3aed03-c3c1-4603-9baf-dbe1848557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10D7AF-C5B3-49DE-8C78-5E525BCC87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7B4043-DCBC-469C-B4EC-C2E1C1905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3aed03-c3c1-4603-9baf-dbe184855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37D5BE-E3BA-4B7B-A19B-0CD409E62B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F3922C-9B70-4729-AC08-1538B03F336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Guia de Implantação</Template>
  <TotalTime>774</TotalTime>
  <Pages>14</Pages>
  <Words>3790</Words>
  <Characters>20469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Implantação</vt:lpstr>
    </vt:vector>
  </TitlesOfParts>
  <Manager>&lt;EvT&gt; - &lt;Eventos Tech&gt;</Manager>
  <Company/>
  <LinksUpToDate>false</LinksUpToDate>
  <CharactersWithSpaces>24211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&lt;1.3&gt;</dc:subject>
  <dc:creator>aluno</dc:creator>
  <cp:keywords/>
  <dc:description/>
  <cp:lastModifiedBy>Maria Clara Bonfatti</cp:lastModifiedBy>
  <cp:revision>168</cp:revision>
  <cp:lastPrinted>2004-08-19T09:54:00Z</cp:lastPrinted>
  <dcterms:created xsi:type="dcterms:W3CDTF">2025-11-04T20:48:00Z</dcterms:created>
  <dcterms:modified xsi:type="dcterms:W3CDTF">2025-11-29T22:56:00Z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ontentTypeId">
    <vt:lpwstr>0x01010006B5BBB01667B8449FEDCC6B6443512D</vt:lpwstr>
  </property>
</Properties>
</file>