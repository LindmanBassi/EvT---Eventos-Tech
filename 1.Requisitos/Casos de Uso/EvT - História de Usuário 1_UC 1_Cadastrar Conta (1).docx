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125A22" w14:textId="3576B6A7" w:rsidR="004B1997" w:rsidRPr="004B1997" w:rsidRDefault="004B1997" w:rsidP="004B1997">
      <w:pPr>
        <w:pStyle w:val="EPP-Seonivel1"/>
        <w:rPr>
          <w:lang w:val="pt-PT"/>
        </w:rPr>
      </w:pPr>
      <w:bookmarkStart w:id="0" w:name="_Toc464633893"/>
      <w:r>
        <w:t xml:space="preserve">caso de uso: </w:t>
      </w:r>
      <w:r w:rsidR="00EE73FD" w:rsidRPr="003723AF">
        <w:rPr>
          <w:b w:val="0"/>
        </w:rPr>
        <w:t>CADASTRAR CONTA</w:t>
      </w:r>
    </w:p>
    <w:p w14:paraId="6618847E" w14:textId="71333A97" w:rsidR="004B1997" w:rsidRDefault="004B1997" w:rsidP="004B1997">
      <w:pPr>
        <w:pStyle w:val="EPP-Seonivel1"/>
      </w:pPr>
      <w:r>
        <w:t xml:space="preserve">número da </w:t>
      </w:r>
      <w:r w:rsidR="00193844">
        <w:t>HISTÓRIA</w:t>
      </w:r>
      <w:r>
        <w:t xml:space="preserve">: </w:t>
      </w:r>
      <w:r w:rsidR="003723AF">
        <w:t xml:space="preserve"> </w:t>
      </w:r>
      <w:r w:rsidR="003723AF" w:rsidRPr="003723AF">
        <w:rPr>
          <w:b w:val="0"/>
        </w:rPr>
        <w:t>1</w:t>
      </w:r>
    </w:p>
    <w:p w14:paraId="559FD42D" w14:textId="47C68CBB" w:rsidR="00AF2C6E" w:rsidRDefault="00AF2C6E" w:rsidP="00AF2C6E">
      <w:pPr>
        <w:pStyle w:val="EPP-Seonivel1"/>
      </w:pPr>
      <w:r>
        <w:t xml:space="preserve">estimativa: </w:t>
      </w:r>
      <w:r w:rsidR="003723AF">
        <w:rPr>
          <w:b w:val="0"/>
        </w:rPr>
        <w:t>20 HORAS</w:t>
      </w:r>
    </w:p>
    <w:p w14:paraId="6F9BAC98" w14:textId="0A791F43" w:rsidR="00FB4266" w:rsidRDefault="00375F64" w:rsidP="005C2EBC">
      <w:pPr>
        <w:pStyle w:val="EPP-Seonivel1"/>
      </w:pPr>
      <w:r>
        <w:t>Descrição</w:t>
      </w:r>
      <w:bookmarkEnd w:id="0"/>
      <w:r w:rsidR="004B1997">
        <w:t xml:space="preserve"> da </w:t>
      </w:r>
      <w:r w:rsidR="00193844">
        <w:t>HISTÓRIA</w:t>
      </w:r>
    </w:p>
    <w:p w14:paraId="641844D0" w14:textId="406D0890" w:rsidR="004B1997" w:rsidRPr="003723AF" w:rsidRDefault="00EE73FD" w:rsidP="004B1997">
      <w:pPr>
        <w:pStyle w:val="Instruo"/>
        <w:rPr>
          <w:i w:val="0"/>
          <w:color w:val="000000" w:themeColor="text1"/>
        </w:rPr>
      </w:pPr>
      <w:bookmarkStart w:id="1" w:name="_Toc464633894"/>
      <w:r w:rsidRPr="003723AF">
        <w:rPr>
          <w:i w:val="0"/>
          <w:color w:val="000000" w:themeColor="text1"/>
        </w:rPr>
        <w:t xml:space="preserve">Como um </w:t>
      </w:r>
      <w:r w:rsidRPr="003723AF">
        <w:rPr>
          <w:bCs/>
          <w:i w:val="0"/>
          <w:color w:val="000000" w:themeColor="text1"/>
        </w:rPr>
        <w:t>usuário,</w:t>
      </w:r>
      <w:r w:rsidRPr="003723AF">
        <w:rPr>
          <w:b/>
          <w:bCs/>
          <w:i w:val="0"/>
          <w:color w:val="000000" w:themeColor="text1"/>
        </w:rPr>
        <w:t xml:space="preserve"> </w:t>
      </w:r>
      <w:r w:rsidRPr="003723AF">
        <w:rPr>
          <w:i w:val="0"/>
          <w:color w:val="000000" w:themeColor="text1"/>
        </w:rPr>
        <w:t xml:space="preserve">eu quero </w:t>
      </w:r>
      <w:r w:rsidRPr="003723AF">
        <w:rPr>
          <w:bCs/>
          <w:i w:val="0"/>
          <w:color w:val="000000" w:themeColor="text1"/>
        </w:rPr>
        <w:t>cadastrar uma conta</w:t>
      </w:r>
      <w:r w:rsidRPr="003723AF">
        <w:rPr>
          <w:b/>
          <w:bCs/>
          <w:i w:val="0"/>
          <w:color w:val="000000" w:themeColor="text1"/>
        </w:rPr>
        <w:t xml:space="preserve"> </w:t>
      </w:r>
      <w:r w:rsidRPr="003723AF">
        <w:rPr>
          <w:i w:val="0"/>
          <w:color w:val="000000" w:themeColor="text1"/>
        </w:rPr>
        <w:t xml:space="preserve">de modo que eu possa </w:t>
      </w:r>
      <w:r w:rsidRPr="003723AF">
        <w:rPr>
          <w:bCs/>
          <w:i w:val="0"/>
          <w:color w:val="000000" w:themeColor="text1"/>
        </w:rPr>
        <w:t>acessar as funcionalidades do sistema</w:t>
      </w:r>
    </w:p>
    <w:p w14:paraId="59EDD47D" w14:textId="21CF0CD3" w:rsidR="004B1997" w:rsidRPr="00EE73FD" w:rsidRDefault="004B1997" w:rsidP="004B1997">
      <w:pPr>
        <w:pStyle w:val="Instruo"/>
        <w:rPr>
          <w:lang w:val="pt-PT"/>
        </w:rPr>
      </w:pPr>
    </w:p>
    <w:p w14:paraId="4294133F" w14:textId="7B61AA8E" w:rsidR="00016CF6" w:rsidRDefault="004B1997" w:rsidP="00016CF6">
      <w:pPr>
        <w:pStyle w:val="EPP-Seonivel1"/>
      </w:pPr>
      <w:bookmarkStart w:id="2" w:name="_Toc464633895"/>
      <w:bookmarkEnd w:id="1"/>
      <w:r>
        <w:t>TESTES DE ACEITAÇÃO</w:t>
      </w:r>
      <w:bookmarkEnd w:id="2"/>
    </w:p>
    <w:p w14:paraId="45B32A88" w14:textId="38F23090" w:rsidR="00016CF6" w:rsidRPr="00193844" w:rsidRDefault="00016CF6" w:rsidP="00016CF6">
      <w:pPr>
        <w:pStyle w:val="EPP-Cabealho"/>
        <w:jc w:val="left"/>
        <w:rPr>
          <w:lang w:val="pt-BR"/>
        </w:rPr>
      </w:pPr>
      <w:r w:rsidRPr="00016CF6">
        <w:rPr>
          <w:b/>
        </w:rPr>
        <w:t>Pré-condição</w:t>
      </w:r>
      <w:r>
        <w:t xml:space="preserve">: </w:t>
      </w:r>
      <w:r w:rsidR="007E5B81">
        <w:rPr>
          <w:lang w:val="pt-BR"/>
        </w:rPr>
        <w:t>U</w:t>
      </w:r>
      <w:r w:rsidR="007E5B81" w:rsidRPr="007E5B81">
        <w:rPr>
          <w:lang w:val="pt-BR"/>
        </w:rPr>
        <w:t>suário deve ter acesso à plataforma e não estar autenticado.</w:t>
      </w:r>
    </w:p>
    <w:p w14:paraId="05738AA9" w14:textId="77777777" w:rsidR="00016CF6" w:rsidRDefault="00016CF6" w:rsidP="00016CF6">
      <w:pPr>
        <w:pStyle w:val="EPP-Cabealho"/>
        <w:jc w:val="left"/>
      </w:pPr>
    </w:p>
    <w:p w14:paraId="3C9B3469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68"/>
        <w:gridCol w:w="3463"/>
        <w:gridCol w:w="2712"/>
        <w:gridCol w:w="2385"/>
      </w:tblGrid>
      <w:tr w:rsidR="00016CF6" w:rsidRPr="00016CF6" w14:paraId="5F1ACF0B" w14:textId="77777777" w:rsidTr="00644B63">
        <w:tc>
          <w:tcPr>
            <w:tcW w:w="1068" w:type="dxa"/>
          </w:tcPr>
          <w:p w14:paraId="293670C5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463" w:type="dxa"/>
          </w:tcPr>
          <w:p w14:paraId="2890FA21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712" w:type="dxa"/>
          </w:tcPr>
          <w:p w14:paraId="5CD87F2E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385" w:type="dxa"/>
          </w:tcPr>
          <w:p w14:paraId="7893F494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016CF6" w14:paraId="425E5D40" w14:textId="77777777" w:rsidTr="00644B63">
        <w:tc>
          <w:tcPr>
            <w:tcW w:w="1068" w:type="dxa"/>
          </w:tcPr>
          <w:p w14:paraId="2285CDD0" w14:textId="77777777" w:rsidR="00016CF6" w:rsidRPr="007E5B81" w:rsidRDefault="00016CF6" w:rsidP="007E6CB5">
            <w:pPr>
              <w:pStyle w:val="EPP-Comentario"/>
              <w:rPr>
                <w:i w:val="0"/>
                <w:color w:val="000000" w:themeColor="text1"/>
              </w:rPr>
            </w:pPr>
            <w:r w:rsidRPr="007E5B81">
              <w:rPr>
                <w:i w:val="0"/>
                <w:color w:val="000000" w:themeColor="text1"/>
              </w:rPr>
              <w:t>01</w:t>
            </w:r>
          </w:p>
        </w:tc>
        <w:tc>
          <w:tcPr>
            <w:tcW w:w="3463" w:type="dxa"/>
          </w:tcPr>
          <w:p w14:paraId="02355EDC" w14:textId="05E046CF" w:rsidR="00016CF6" w:rsidRPr="007E5B81" w:rsidRDefault="00EE73FD" w:rsidP="007E6CB5">
            <w:pPr>
              <w:pStyle w:val="EPP-Comentario"/>
              <w:rPr>
                <w:i w:val="0"/>
                <w:color w:val="000000" w:themeColor="text1"/>
              </w:rPr>
            </w:pPr>
            <w:r w:rsidRPr="007E5B81">
              <w:rPr>
                <w:i w:val="0"/>
                <w:color w:val="000000" w:themeColor="text1"/>
                <w:lang w:val="pt-BR"/>
              </w:rPr>
              <w:t>Cadastrar conta com dados válidos</w:t>
            </w:r>
          </w:p>
        </w:tc>
        <w:tc>
          <w:tcPr>
            <w:tcW w:w="2712" w:type="dxa"/>
          </w:tcPr>
          <w:p w14:paraId="296BFC32" w14:textId="6079E32B" w:rsidR="007E5B81" w:rsidRPr="007E5B81" w:rsidRDefault="00644B63" w:rsidP="007E6CB5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Nome: João</w:t>
            </w:r>
          </w:p>
          <w:p w14:paraId="33130349" w14:textId="30B394B9" w:rsidR="007E5B81" w:rsidRPr="007E5B81" w:rsidRDefault="00644B63" w:rsidP="007E6CB5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E</w:t>
            </w:r>
            <w:r w:rsidR="006452EF">
              <w:rPr>
                <w:i w:val="0"/>
                <w:color w:val="000000" w:themeColor="text1"/>
                <w:lang w:val="pt-BR"/>
              </w:rPr>
              <w:t>-</w:t>
            </w:r>
            <w:r>
              <w:rPr>
                <w:i w:val="0"/>
                <w:color w:val="000000" w:themeColor="text1"/>
                <w:lang w:val="pt-BR"/>
              </w:rPr>
              <w:t xml:space="preserve">mail: </w:t>
            </w:r>
            <w:r w:rsidR="008A1CF0">
              <w:rPr>
                <w:i w:val="0"/>
                <w:color w:val="000000" w:themeColor="text1"/>
                <w:lang w:val="pt-BR"/>
              </w:rPr>
              <w:t>visita</w:t>
            </w:r>
            <w:r>
              <w:rPr>
                <w:i w:val="0"/>
                <w:color w:val="000000" w:themeColor="text1"/>
                <w:lang w:val="pt-BR"/>
              </w:rPr>
              <w:t>@email.com</w:t>
            </w:r>
          </w:p>
          <w:p w14:paraId="49650D7C" w14:textId="77777777" w:rsidR="00016CF6" w:rsidRDefault="00EE73FD" w:rsidP="007E6CB5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7E5B81">
              <w:rPr>
                <w:i w:val="0"/>
                <w:color w:val="000000" w:themeColor="text1"/>
                <w:lang w:val="pt-BR"/>
              </w:rPr>
              <w:t>Senha: 123456</w:t>
            </w:r>
          </w:p>
          <w:p w14:paraId="5484DD89" w14:textId="0DF2203C" w:rsidR="008A1CF0" w:rsidRPr="008A1CF0" w:rsidRDefault="008A1CF0" w:rsidP="007E6CB5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 xml:space="preserve">CPF: </w:t>
            </w:r>
            <w:r w:rsidRPr="00644B63">
              <w:rPr>
                <w:i w:val="0"/>
                <w:color w:val="000000" w:themeColor="text1"/>
                <w:lang w:val="pt-BR"/>
              </w:rPr>
              <w:t>81698740093</w:t>
            </w:r>
          </w:p>
        </w:tc>
        <w:tc>
          <w:tcPr>
            <w:tcW w:w="23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9"/>
            </w:tblGrid>
            <w:tr w:rsidR="00193844" w:rsidRPr="00193844" w14:paraId="6B3B5C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A86BC6" w14:textId="77777777" w:rsidR="00EE73FD" w:rsidRPr="007E5B81" w:rsidRDefault="00EE73FD" w:rsidP="00EE73FD">
                  <w:pPr>
                    <w:pStyle w:val="EPP-Comentario"/>
                    <w:rPr>
                      <w:i w:val="0"/>
                      <w:color w:val="000000" w:themeColor="text1"/>
                      <w:lang w:val="pt-BR"/>
                    </w:rPr>
                  </w:pPr>
                  <w:r w:rsidRPr="007E5B81">
                    <w:rPr>
                      <w:i w:val="0"/>
                      <w:color w:val="000000" w:themeColor="text1"/>
                      <w:lang w:val="pt-BR"/>
                    </w:rPr>
                    <w:t>Mensagem "Conta criada com sucesso"</w:t>
                  </w:r>
                </w:p>
              </w:tc>
            </w:tr>
          </w:tbl>
          <w:p w14:paraId="5F50D9DA" w14:textId="77777777" w:rsidR="00EE73FD" w:rsidRPr="00193844" w:rsidRDefault="00EE73FD" w:rsidP="00EE73FD">
            <w:pPr>
              <w:pStyle w:val="EPP-Comentario"/>
              <w:rPr>
                <w:vanish/>
                <w:color w:val="000000" w:themeColor="text1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3844" w:rsidRPr="00193844" w14:paraId="2AC294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C25EFB" w14:textId="77777777" w:rsidR="00EE73FD" w:rsidRPr="00193844" w:rsidRDefault="00EE73FD" w:rsidP="00EE73FD">
                  <w:pPr>
                    <w:pStyle w:val="EPP-Comentario"/>
                    <w:rPr>
                      <w:color w:val="000000" w:themeColor="text1"/>
                      <w:lang w:val="pt-BR"/>
                    </w:rPr>
                  </w:pPr>
                </w:p>
              </w:tc>
            </w:tr>
          </w:tbl>
          <w:p w14:paraId="0833B2C8" w14:textId="394538FF" w:rsidR="00016CF6" w:rsidRPr="00193844" w:rsidRDefault="00016CF6" w:rsidP="007E6CB5">
            <w:pPr>
              <w:pStyle w:val="EPP-Comentario"/>
              <w:rPr>
                <w:color w:val="000000" w:themeColor="text1"/>
                <w:lang w:val="pt-BR"/>
              </w:rPr>
            </w:pPr>
          </w:p>
        </w:tc>
      </w:tr>
      <w:tr w:rsidR="00016CF6" w14:paraId="21045E77" w14:textId="77777777" w:rsidTr="00644B63">
        <w:tc>
          <w:tcPr>
            <w:tcW w:w="1068" w:type="dxa"/>
          </w:tcPr>
          <w:p w14:paraId="392C3BBD" w14:textId="77777777" w:rsidR="00016CF6" w:rsidRPr="007E5B81" w:rsidRDefault="00096D0C" w:rsidP="007E6CB5">
            <w:pPr>
              <w:pStyle w:val="EPP-Comentario"/>
              <w:rPr>
                <w:i w:val="0"/>
                <w:color w:val="000000" w:themeColor="text1"/>
              </w:rPr>
            </w:pPr>
            <w:r w:rsidRPr="007E5B81">
              <w:rPr>
                <w:i w:val="0"/>
                <w:color w:val="000000" w:themeColor="text1"/>
              </w:rPr>
              <w:t>02</w:t>
            </w:r>
          </w:p>
        </w:tc>
        <w:tc>
          <w:tcPr>
            <w:tcW w:w="3463" w:type="dxa"/>
          </w:tcPr>
          <w:p w14:paraId="70FC932E" w14:textId="28441197" w:rsidR="00016CF6" w:rsidRPr="007E5B81" w:rsidRDefault="00BF05BE" w:rsidP="007E6CB5">
            <w:pPr>
              <w:pStyle w:val="EPP-Comentario"/>
              <w:rPr>
                <w:i w:val="0"/>
                <w:color w:val="000000" w:themeColor="text1"/>
              </w:rPr>
            </w:pPr>
            <w:r>
              <w:rPr>
                <w:i w:val="0"/>
                <w:color w:val="000000" w:themeColor="text1"/>
                <w:lang w:val="pt-BR"/>
              </w:rPr>
              <w:t>Validação de</w:t>
            </w:r>
            <w:r w:rsidR="00EE73FD" w:rsidRPr="007E5B81">
              <w:rPr>
                <w:i w:val="0"/>
                <w:color w:val="000000" w:themeColor="text1"/>
                <w:lang w:val="pt-BR"/>
              </w:rPr>
              <w:t xml:space="preserve"> </w:t>
            </w:r>
            <w:r w:rsidR="003723AF" w:rsidRPr="007E5B81">
              <w:rPr>
                <w:i w:val="0"/>
                <w:color w:val="000000" w:themeColor="text1"/>
                <w:lang w:val="pt-BR"/>
              </w:rPr>
              <w:t>e-mail</w:t>
            </w:r>
            <w:r w:rsidR="00EE73FD" w:rsidRPr="007E5B81">
              <w:rPr>
                <w:i w:val="0"/>
                <w:color w:val="000000" w:themeColor="text1"/>
                <w:lang w:val="pt-BR"/>
              </w:rPr>
              <w:t xml:space="preserve"> já cadastrado</w:t>
            </w:r>
          </w:p>
        </w:tc>
        <w:tc>
          <w:tcPr>
            <w:tcW w:w="2712" w:type="dxa"/>
          </w:tcPr>
          <w:p w14:paraId="1EFA97C9" w14:textId="77777777" w:rsidR="00EE73FD" w:rsidRPr="00193844" w:rsidRDefault="00EE73FD" w:rsidP="00EE73FD">
            <w:pPr>
              <w:pStyle w:val="EPP-Comentario"/>
              <w:rPr>
                <w:vanish/>
                <w:color w:val="000000" w:themeColor="text1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</w:tblGrid>
            <w:tr w:rsidR="00193844" w:rsidRPr="00193844" w14:paraId="51B9B6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9D5E72" w14:textId="77777777" w:rsidR="008A1CF0" w:rsidRPr="008A1CF0" w:rsidRDefault="008A1CF0" w:rsidP="008A1CF0">
                  <w:pPr>
                    <w:pStyle w:val="EPP-Comentario"/>
                    <w:rPr>
                      <w:i w:val="0"/>
                      <w:color w:val="000000" w:themeColor="text1"/>
                      <w:lang w:val="pt-BR"/>
                    </w:rPr>
                  </w:pPr>
                  <w:r w:rsidRPr="008A1CF0">
                    <w:rPr>
                      <w:i w:val="0"/>
                      <w:color w:val="000000" w:themeColor="text1"/>
                      <w:lang w:val="pt-BR"/>
                    </w:rPr>
                    <w:t>Nome: Visitante 1</w:t>
                  </w:r>
                </w:p>
                <w:p w14:paraId="1F3CFF74" w14:textId="77777777" w:rsidR="008A1CF0" w:rsidRPr="008A1CF0" w:rsidRDefault="008A1CF0" w:rsidP="008A1CF0">
                  <w:pPr>
                    <w:pStyle w:val="EPP-Comentario"/>
                    <w:rPr>
                      <w:i w:val="0"/>
                      <w:color w:val="000000" w:themeColor="text1"/>
                      <w:lang w:val="pt-BR"/>
                    </w:rPr>
                  </w:pPr>
                  <w:r w:rsidRPr="008A1CF0">
                    <w:rPr>
                      <w:i w:val="0"/>
                      <w:color w:val="000000" w:themeColor="text1"/>
                      <w:lang w:val="pt-BR"/>
                    </w:rPr>
                    <w:t>E-mail: visit1@evl.com</w:t>
                  </w:r>
                </w:p>
                <w:p w14:paraId="0220B5EC" w14:textId="0C8B1665" w:rsidR="008A1CF0" w:rsidRPr="008A1CF0" w:rsidRDefault="008A1CF0" w:rsidP="008A1CF0">
                  <w:pPr>
                    <w:pStyle w:val="EPP-Comentario"/>
                    <w:rPr>
                      <w:i w:val="0"/>
                      <w:color w:val="000000" w:themeColor="text1"/>
                      <w:lang w:val="pt-BR"/>
                    </w:rPr>
                  </w:pPr>
                  <w:r>
                    <w:rPr>
                      <w:i w:val="0"/>
                      <w:color w:val="000000" w:themeColor="text1"/>
                      <w:lang w:val="pt-BR"/>
                    </w:rPr>
                    <w:t>S</w:t>
                  </w:r>
                  <w:r w:rsidRPr="008A1CF0">
                    <w:rPr>
                      <w:i w:val="0"/>
                      <w:color w:val="000000" w:themeColor="text1"/>
                      <w:lang w:val="pt-BR"/>
                    </w:rPr>
                    <w:t>enha: 123456</w:t>
                  </w:r>
                </w:p>
                <w:p w14:paraId="0E9DAB1A" w14:textId="1CCB5A57" w:rsidR="00EE73FD" w:rsidRPr="00193844" w:rsidRDefault="008A1CF0" w:rsidP="008A1CF0">
                  <w:pPr>
                    <w:pStyle w:val="EPP-Comentario"/>
                    <w:rPr>
                      <w:color w:val="000000" w:themeColor="text1"/>
                      <w:lang w:val="pt-BR"/>
                    </w:rPr>
                  </w:pPr>
                  <w:r>
                    <w:rPr>
                      <w:i w:val="0"/>
                      <w:color w:val="000000" w:themeColor="text1"/>
                      <w:lang w:val="pt-BR"/>
                    </w:rPr>
                    <w:t>CPF</w:t>
                  </w:r>
                  <w:r w:rsidRPr="008A1CF0">
                    <w:rPr>
                      <w:i w:val="0"/>
                      <w:color w:val="000000" w:themeColor="text1"/>
                      <w:lang w:val="pt-BR"/>
                    </w:rPr>
                    <w:t>:</w:t>
                  </w:r>
                  <w:r>
                    <w:rPr>
                      <w:i w:val="0"/>
                      <w:color w:val="000000" w:themeColor="text1"/>
                      <w:lang w:val="pt-BR"/>
                    </w:rPr>
                    <w:t xml:space="preserve"> </w:t>
                  </w:r>
                  <w:r w:rsidRPr="008A1CF0">
                    <w:rPr>
                      <w:i w:val="0"/>
                      <w:color w:val="000000" w:themeColor="text1"/>
                      <w:lang w:val="pt-BR"/>
                    </w:rPr>
                    <w:t>98686006000</w:t>
                  </w:r>
                </w:p>
              </w:tc>
            </w:tr>
          </w:tbl>
          <w:p w14:paraId="24A73D87" w14:textId="33D012CD" w:rsidR="00016CF6" w:rsidRPr="00193844" w:rsidRDefault="00016CF6" w:rsidP="007E6CB5">
            <w:pPr>
              <w:pStyle w:val="EPP-Comentario"/>
              <w:rPr>
                <w:color w:val="000000" w:themeColor="text1"/>
                <w:lang w:val="pt-BR"/>
              </w:rPr>
            </w:pPr>
          </w:p>
        </w:tc>
        <w:tc>
          <w:tcPr>
            <w:tcW w:w="23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9"/>
            </w:tblGrid>
            <w:tr w:rsidR="00193844" w:rsidRPr="00193844" w14:paraId="6D2130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17E10A" w14:textId="77777777" w:rsidR="00EE73FD" w:rsidRPr="007E5B81" w:rsidRDefault="00EE73FD" w:rsidP="00EE73FD">
                  <w:pPr>
                    <w:pStyle w:val="EPP-Comentario"/>
                    <w:rPr>
                      <w:i w:val="0"/>
                      <w:color w:val="000000" w:themeColor="text1"/>
                      <w:lang w:val="pt-BR"/>
                    </w:rPr>
                  </w:pPr>
                  <w:r w:rsidRPr="007E5B81">
                    <w:rPr>
                      <w:i w:val="0"/>
                      <w:color w:val="000000" w:themeColor="text1"/>
                      <w:lang w:val="pt-BR"/>
                    </w:rPr>
                    <w:t>Mensagem "Email já cadastrado"</w:t>
                  </w:r>
                </w:p>
              </w:tc>
            </w:tr>
          </w:tbl>
          <w:p w14:paraId="2D3F0567" w14:textId="77777777" w:rsidR="00EE73FD" w:rsidRPr="00193844" w:rsidRDefault="00EE73FD" w:rsidP="00EE73FD">
            <w:pPr>
              <w:pStyle w:val="EPP-Comentario"/>
              <w:rPr>
                <w:vanish/>
                <w:color w:val="000000" w:themeColor="text1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3844" w:rsidRPr="00193844" w14:paraId="6B0F59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EFD7C" w14:textId="77777777" w:rsidR="00EE73FD" w:rsidRPr="00193844" w:rsidRDefault="00EE73FD" w:rsidP="00EE73FD">
                  <w:pPr>
                    <w:pStyle w:val="EPP-Comentario"/>
                    <w:rPr>
                      <w:color w:val="000000" w:themeColor="text1"/>
                      <w:lang w:val="pt-BR"/>
                    </w:rPr>
                  </w:pPr>
                </w:p>
              </w:tc>
            </w:tr>
          </w:tbl>
          <w:p w14:paraId="3EF03A96" w14:textId="567B5FD2" w:rsidR="00016CF6" w:rsidRPr="00193844" w:rsidRDefault="00016CF6" w:rsidP="007E6CB5">
            <w:pPr>
              <w:pStyle w:val="EPP-Comentario"/>
              <w:rPr>
                <w:color w:val="000000" w:themeColor="text1"/>
              </w:rPr>
            </w:pPr>
          </w:p>
        </w:tc>
      </w:tr>
      <w:tr w:rsidR="00016CF6" w14:paraId="1A69AC86" w14:textId="77777777" w:rsidTr="00644B63">
        <w:tc>
          <w:tcPr>
            <w:tcW w:w="1068" w:type="dxa"/>
          </w:tcPr>
          <w:p w14:paraId="3FA8CA21" w14:textId="0239F4A4" w:rsidR="00016CF6" w:rsidRPr="007E5B81" w:rsidRDefault="00EE73FD" w:rsidP="007E6CB5">
            <w:pPr>
              <w:pStyle w:val="EPP-Comentario"/>
              <w:rPr>
                <w:i w:val="0"/>
                <w:color w:val="000000" w:themeColor="text1"/>
              </w:rPr>
            </w:pPr>
            <w:r w:rsidRPr="007E5B81">
              <w:rPr>
                <w:i w:val="0"/>
                <w:color w:val="000000" w:themeColor="text1"/>
              </w:rPr>
              <w:t>03</w:t>
            </w:r>
          </w:p>
        </w:tc>
        <w:tc>
          <w:tcPr>
            <w:tcW w:w="34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9"/>
            </w:tblGrid>
            <w:tr w:rsidR="00193844" w:rsidRPr="00193844" w14:paraId="71BF0C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442152" w14:textId="5AB38E4C" w:rsidR="00EE73FD" w:rsidRPr="007E5B81" w:rsidRDefault="00BF05BE" w:rsidP="00EE73FD">
                  <w:pPr>
                    <w:pStyle w:val="EPP-Comentario"/>
                    <w:rPr>
                      <w:i w:val="0"/>
                      <w:color w:val="000000" w:themeColor="text1"/>
                      <w:lang w:val="pt-BR"/>
                    </w:rPr>
                  </w:pPr>
                  <w:r>
                    <w:rPr>
                      <w:i w:val="0"/>
                      <w:color w:val="000000" w:themeColor="text1"/>
                      <w:lang w:val="pt-BR"/>
                    </w:rPr>
                    <w:t>Validação de</w:t>
                  </w:r>
                  <w:r w:rsidR="00EE73FD" w:rsidRPr="007E5B81">
                    <w:rPr>
                      <w:i w:val="0"/>
                      <w:color w:val="000000" w:themeColor="text1"/>
                      <w:lang w:val="pt-BR"/>
                    </w:rPr>
                    <w:t xml:space="preserve"> senha mínima</w:t>
                  </w:r>
                </w:p>
              </w:tc>
            </w:tr>
          </w:tbl>
          <w:p w14:paraId="495134D2" w14:textId="77777777" w:rsidR="00EE73FD" w:rsidRPr="00193844" w:rsidRDefault="00EE73FD" w:rsidP="00EE73FD">
            <w:pPr>
              <w:pStyle w:val="EPP-Comentario"/>
              <w:rPr>
                <w:vanish/>
                <w:color w:val="000000" w:themeColor="text1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3844" w:rsidRPr="00193844" w14:paraId="5D3B70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642DBC" w14:textId="77777777" w:rsidR="00EE73FD" w:rsidRPr="00193844" w:rsidRDefault="00EE73FD" w:rsidP="00EE73FD">
                  <w:pPr>
                    <w:pStyle w:val="EPP-Comentario"/>
                    <w:rPr>
                      <w:color w:val="000000" w:themeColor="text1"/>
                      <w:lang w:val="pt-BR"/>
                    </w:rPr>
                  </w:pPr>
                </w:p>
              </w:tc>
            </w:tr>
          </w:tbl>
          <w:p w14:paraId="495F3818" w14:textId="77777777" w:rsidR="00016CF6" w:rsidRPr="00193844" w:rsidRDefault="00016CF6" w:rsidP="007E6CB5">
            <w:pPr>
              <w:pStyle w:val="EPP-Comentario"/>
              <w:rPr>
                <w:color w:val="000000" w:themeColor="text1"/>
              </w:rPr>
            </w:pPr>
          </w:p>
        </w:tc>
        <w:tc>
          <w:tcPr>
            <w:tcW w:w="2712" w:type="dxa"/>
          </w:tcPr>
          <w:p w14:paraId="1E9D56D7" w14:textId="77777777" w:rsidR="008A1CF0" w:rsidRPr="008A1CF0" w:rsidRDefault="008A1CF0" w:rsidP="008A1CF0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8A1CF0">
              <w:rPr>
                <w:i w:val="0"/>
                <w:color w:val="000000" w:themeColor="text1"/>
                <w:lang w:val="pt-BR"/>
              </w:rPr>
              <w:t>Nome: Visitante 5</w:t>
            </w:r>
          </w:p>
          <w:p w14:paraId="151944C8" w14:textId="77777777" w:rsidR="008A1CF0" w:rsidRPr="008A1CF0" w:rsidRDefault="008A1CF0" w:rsidP="008A1CF0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8A1CF0">
              <w:rPr>
                <w:i w:val="0"/>
                <w:color w:val="000000" w:themeColor="text1"/>
                <w:lang w:val="pt-BR"/>
              </w:rPr>
              <w:t>E-mail: visit5@evt.com</w:t>
            </w:r>
          </w:p>
          <w:p w14:paraId="05707BDC" w14:textId="2FBABCFF" w:rsidR="008A1CF0" w:rsidRPr="008A1CF0" w:rsidRDefault="008A1CF0" w:rsidP="008A1CF0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S</w:t>
            </w:r>
            <w:r w:rsidRPr="008A1CF0">
              <w:rPr>
                <w:i w:val="0"/>
                <w:color w:val="000000" w:themeColor="text1"/>
                <w:lang w:val="pt-BR"/>
              </w:rPr>
              <w:t>enha: 12</w:t>
            </w:r>
          </w:p>
          <w:p w14:paraId="64F7BDF8" w14:textId="797A7BBD" w:rsidR="00016CF6" w:rsidRPr="00193844" w:rsidRDefault="008A1CF0" w:rsidP="008A1CF0">
            <w:pPr>
              <w:pStyle w:val="EPP-Comentario"/>
              <w:rPr>
                <w:color w:val="000000" w:themeColor="text1"/>
              </w:rPr>
            </w:pPr>
            <w:r>
              <w:rPr>
                <w:i w:val="0"/>
                <w:color w:val="000000" w:themeColor="text1"/>
                <w:lang w:val="pt-BR"/>
              </w:rPr>
              <w:t>CPF</w:t>
            </w:r>
            <w:r w:rsidRPr="008A1CF0">
              <w:rPr>
                <w:i w:val="0"/>
                <w:color w:val="000000" w:themeColor="text1"/>
                <w:lang w:val="pt-BR"/>
              </w:rPr>
              <w:t>: 34255064040</w:t>
            </w:r>
          </w:p>
        </w:tc>
        <w:tc>
          <w:tcPr>
            <w:tcW w:w="2385" w:type="dxa"/>
          </w:tcPr>
          <w:p w14:paraId="0F3FB75A" w14:textId="69E4D24B" w:rsidR="00EE73FD" w:rsidRPr="007E5B81" w:rsidRDefault="00EE73FD" w:rsidP="007E6CB5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7E5B81">
              <w:rPr>
                <w:i w:val="0"/>
                <w:color w:val="000000" w:themeColor="text1"/>
                <w:lang w:val="pt-BR"/>
              </w:rPr>
              <w:t>Mensagem "A senha deve ter no mínimo 6 caracteres"</w:t>
            </w:r>
          </w:p>
        </w:tc>
      </w:tr>
      <w:tr w:rsidR="00EE73FD" w14:paraId="7C3EE908" w14:textId="77777777" w:rsidTr="00644B63">
        <w:trPr>
          <w:trHeight w:val="183"/>
        </w:trPr>
        <w:tc>
          <w:tcPr>
            <w:tcW w:w="1068" w:type="dxa"/>
          </w:tcPr>
          <w:p w14:paraId="3209B5EE" w14:textId="60CB20C7" w:rsidR="00EE73FD" w:rsidRPr="007E5B81" w:rsidRDefault="00EE73FD" w:rsidP="007E6CB5">
            <w:pPr>
              <w:pStyle w:val="EPP-Comentario"/>
              <w:rPr>
                <w:i w:val="0"/>
                <w:color w:val="000000" w:themeColor="text1"/>
              </w:rPr>
            </w:pPr>
            <w:r w:rsidRPr="007E5B81">
              <w:rPr>
                <w:i w:val="0"/>
                <w:color w:val="000000" w:themeColor="text1"/>
              </w:rPr>
              <w:t>04</w:t>
            </w:r>
          </w:p>
        </w:tc>
        <w:tc>
          <w:tcPr>
            <w:tcW w:w="3463" w:type="dxa"/>
          </w:tcPr>
          <w:p w14:paraId="3995436D" w14:textId="28010644" w:rsidR="00EE73FD" w:rsidRPr="007E5B81" w:rsidRDefault="00644B63" w:rsidP="00BF05BE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Validação de</w:t>
            </w:r>
            <w:r w:rsidR="00BF05BE">
              <w:rPr>
                <w:i w:val="0"/>
                <w:color w:val="000000" w:themeColor="text1"/>
                <w:lang w:val="pt-BR"/>
              </w:rPr>
              <w:t xml:space="preserve"> campo</w:t>
            </w:r>
            <w:r w:rsidR="00EE73FD" w:rsidRPr="007E5B81">
              <w:rPr>
                <w:i w:val="0"/>
                <w:color w:val="000000" w:themeColor="text1"/>
                <w:lang w:val="pt-BR"/>
              </w:rPr>
              <w:t xml:space="preserve"> </w:t>
            </w:r>
            <w:r w:rsidR="00BF05BE">
              <w:rPr>
                <w:i w:val="0"/>
                <w:color w:val="000000" w:themeColor="text1"/>
                <w:lang w:val="pt-BR"/>
              </w:rPr>
              <w:t>de Nome obrigatório</w:t>
            </w:r>
          </w:p>
        </w:tc>
        <w:tc>
          <w:tcPr>
            <w:tcW w:w="2712" w:type="dxa"/>
          </w:tcPr>
          <w:p w14:paraId="5AC531FB" w14:textId="155A8FA7" w:rsidR="007E5B81" w:rsidRPr="007E5B81" w:rsidRDefault="00EE73FD" w:rsidP="007E6CB5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7E5B81">
              <w:rPr>
                <w:i w:val="0"/>
                <w:color w:val="000000" w:themeColor="text1"/>
                <w:lang w:val="pt-BR"/>
              </w:rPr>
              <w:t>Nome</w:t>
            </w:r>
            <w:r w:rsidR="00644B63">
              <w:rPr>
                <w:i w:val="0"/>
                <w:color w:val="000000" w:themeColor="text1"/>
                <w:lang w:val="pt-BR"/>
              </w:rPr>
              <w:t>:</w:t>
            </w:r>
            <w:r w:rsidRPr="007E5B81">
              <w:rPr>
                <w:i w:val="0"/>
                <w:color w:val="000000" w:themeColor="text1"/>
                <w:lang w:val="pt-BR"/>
              </w:rPr>
              <w:t xml:space="preserve"> </w:t>
            </w:r>
            <w:r w:rsidR="00644B63">
              <w:rPr>
                <w:i w:val="0"/>
                <w:color w:val="000000" w:themeColor="text1"/>
                <w:lang w:val="pt-BR"/>
              </w:rPr>
              <w:t>“”</w:t>
            </w:r>
            <w:r w:rsidRPr="007E5B81">
              <w:rPr>
                <w:i w:val="0"/>
                <w:color w:val="000000" w:themeColor="text1"/>
                <w:lang w:val="pt-BR"/>
              </w:rPr>
              <w:t xml:space="preserve"> </w:t>
            </w:r>
          </w:p>
          <w:p w14:paraId="269B9A69" w14:textId="77777777" w:rsidR="008A1CF0" w:rsidRPr="008A1CF0" w:rsidRDefault="008A1CF0" w:rsidP="008A1CF0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8A1CF0">
              <w:rPr>
                <w:i w:val="0"/>
                <w:color w:val="000000" w:themeColor="text1"/>
                <w:lang w:val="pt-BR"/>
              </w:rPr>
              <w:t>E-mail: visit6@evt.com</w:t>
            </w:r>
          </w:p>
          <w:p w14:paraId="3A7F7ADF" w14:textId="4070F00A" w:rsidR="008A1CF0" w:rsidRPr="008A1CF0" w:rsidRDefault="008A1CF0" w:rsidP="008A1CF0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S</w:t>
            </w:r>
            <w:r w:rsidRPr="008A1CF0">
              <w:rPr>
                <w:i w:val="0"/>
                <w:color w:val="000000" w:themeColor="text1"/>
                <w:lang w:val="pt-BR"/>
              </w:rPr>
              <w:t>enha: 123456</w:t>
            </w:r>
          </w:p>
          <w:p w14:paraId="2E488FE1" w14:textId="0BA5E38A" w:rsidR="00EE73FD" w:rsidRPr="00193844" w:rsidRDefault="008A1CF0" w:rsidP="008A1CF0">
            <w:pPr>
              <w:pStyle w:val="EPP-Comentario"/>
              <w:rPr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CPF</w:t>
            </w:r>
            <w:r w:rsidRPr="008A1CF0">
              <w:rPr>
                <w:i w:val="0"/>
                <w:color w:val="000000" w:themeColor="text1"/>
                <w:lang w:val="pt-BR"/>
              </w:rPr>
              <w:t>: 81431178047</w:t>
            </w:r>
          </w:p>
        </w:tc>
        <w:tc>
          <w:tcPr>
            <w:tcW w:w="2385" w:type="dxa"/>
          </w:tcPr>
          <w:p w14:paraId="30C47811" w14:textId="3C8F5DDD" w:rsidR="00EE73FD" w:rsidRPr="007E5B81" w:rsidRDefault="00EE73FD" w:rsidP="007E6CB5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7E5B81">
              <w:rPr>
                <w:i w:val="0"/>
                <w:color w:val="000000" w:themeColor="text1"/>
                <w:lang w:val="pt-BR"/>
              </w:rPr>
              <w:t>Mensagem "Preencha todos os campos obrigatórios"</w:t>
            </w:r>
          </w:p>
        </w:tc>
      </w:tr>
      <w:tr w:rsidR="00BF05BE" w14:paraId="180C3293" w14:textId="77777777" w:rsidTr="00644B63">
        <w:trPr>
          <w:trHeight w:val="183"/>
        </w:trPr>
        <w:tc>
          <w:tcPr>
            <w:tcW w:w="1068" w:type="dxa"/>
          </w:tcPr>
          <w:p w14:paraId="5E0D8EBF" w14:textId="51484AB6" w:rsidR="00BF05BE" w:rsidRPr="007E5B81" w:rsidRDefault="00BF05BE" w:rsidP="007E6CB5">
            <w:pPr>
              <w:pStyle w:val="EPP-Comentario"/>
              <w:rPr>
                <w:i w:val="0"/>
                <w:color w:val="000000" w:themeColor="text1"/>
              </w:rPr>
            </w:pPr>
            <w:r>
              <w:rPr>
                <w:i w:val="0"/>
                <w:color w:val="000000" w:themeColor="text1"/>
              </w:rPr>
              <w:t>05</w:t>
            </w:r>
          </w:p>
        </w:tc>
        <w:tc>
          <w:tcPr>
            <w:tcW w:w="3463" w:type="dxa"/>
          </w:tcPr>
          <w:p w14:paraId="492A191E" w14:textId="7701C197" w:rsidR="00BF05BE" w:rsidRDefault="00BF05BE" w:rsidP="00BF05BE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Validação de campo de Email obrigatório</w:t>
            </w:r>
          </w:p>
        </w:tc>
        <w:tc>
          <w:tcPr>
            <w:tcW w:w="2712" w:type="dxa"/>
          </w:tcPr>
          <w:p w14:paraId="581E0D33" w14:textId="77777777" w:rsidR="008A1CF0" w:rsidRDefault="008A1CF0" w:rsidP="008A1CF0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8A1CF0">
              <w:rPr>
                <w:i w:val="0"/>
                <w:color w:val="000000" w:themeColor="text1"/>
                <w:lang w:val="pt-BR"/>
              </w:rPr>
              <w:t>Nome: Visitante 6</w:t>
            </w:r>
          </w:p>
          <w:p w14:paraId="42C96BFD" w14:textId="745D3F11" w:rsidR="008A1CF0" w:rsidRPr="008A1CF0" w:rsidRDefault="008A1CF0" w:rsidP="008A1CF0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E</w:t>
            </w:r>
            <w:r w:rsidR="006452EF">
              <w:rPr>
                <w:i w:val="0"/>
                <w:color w:val="000000" w:themeColor="text1"/>
                <w:lang w:val="pt-BR"/>
              </w:rPr>
              <w:t>-</w:t>
            </w:r>
            <w:r>
              <w:rPr>
                <w:i w:val="0"/>
                <w:color w:val="000000" w:themeColor="text1"/>
                <w:lang w:val="pt-BR"/>
              </w:rPr>
              <w:t xml:space="preserve">mail: </w:t>
            </w:r>
            <w:r>
              <w:rPr>
                <w:i w:val="0"/>
                <w:color w:val="000000" w:themeColor="text1"/>
                <w:lang w:val="pt-BR"/>
              </w:rPr>
              <w:t>“”</w:t>
            </w:r>
          </w:p>
          <w:p w14:paraId="13ED307A" w14:textId="681DEDC8" w:rsidR="008A1CF0" w:rsidRPr="008A1CF0" w:rsidRDefault="008A1CF0" w:rsidP="008A1CF0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S</w:t>
            </w:r>
            <w:r w:rsidRPr="008A1CF0">
              <w:rPr>
                <w:i w:val="0"/>
                <w:color w:val="000000" w:themeColor="text1"/>
                <w:lang w:val="pt-BR"/>
              </w:rPr>
              <w:t>enha: 123456</w:t>
            </w:r>
          </w:p>
          <w:p w14:paraId="6F1264AB" w14:textId="22A51BBB" w:rsidR="00BF05BE" w:rsidRPr="007E5B81" w:rsidRDefault="008A1CF0" w:rsidP="008A1CF0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CPF</w:t>
            </w:r>
            <w:r w:rsidRPr="008A1CF0">
              <w:rPr>
                <w:i w:val="0"/>
                <w:color w:val="000000" w:themeColor="text1"/>
                <w:lang w:val="pt-BR"/>
              </w:rPr>
              <w:t>: 88159106033</w:t>
            </w:r>
          </w:p>
        </w:tc>
        <w:tc>
          <w:tcPr>
            <w:tcW w:w="2385" w:type="dxa"/>
          </w:tcPr>
          <w:p w14:paraId="2FACECFB" w14:textId="0B46F898" w:rsidR="00BF05BE" w:rsidRPr="007E5B81" w:rsidRDefault="00BF05BE" w:rsidP="007E6CB5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7E5B81">
              <w:rPr>
                <w:i w:val="0"/>
                <w:color w:val="000000" w:themeColor="text1"/>
                <w:lang w:val="pt-BR"/>
              </w:rPr>
              <w:t>Mensagem "Preencha todos os campos obrigatórios"</w:t>
            </w:r>
          </w:p>
        </w:tc>
      </w:tr>
      <w:tr w:rsidR="00BF05BE" w14:paraId="4370F2DF" w14:textId="77777777" w:rsidTr="00644B63">
        <w:trPr>
          <w:trHeight w:val="183"/>
        </w:trPr>
        <w:tc>
          <w:tcPr>
            <w:tcW w:w="1068" w:type="dxa"/>
          </w:tcPr>
          <w:p w14:paraId="77C2F149" w14:textId="7F3AAD7D" w:rsidR="00BF05BE" w:rsidRDefault="00BF05BE" w:rsidP="007E6CB5">
            <w:pPr>
              <w:pStyle w:val="EPP-Comentario"/>
              <w:rPr>
                <w:i w:val="0"/>
                <w:color w:val="000000" w:themeColor="text1"/>
              </w:rPr>
            </w:pPr>
            <w:r>
              <w:rPr>
                <w:i w:val="0"/>
                <w:color w:val="000000" w:themeColor="text1"/>
              </w:rPr>
              <w:t>06</w:t>
            </w:r>
          </w:p>
        </w:tc>
        <w:tc>
          <w:tcPr>
            <w:tcW w:w="3463" w:type="dxa"/>
          </w:tcPr>
          <w:p w14:paraId="0CAF7A5B" w14:textId="2D0B9E15" w:rsidR="00BF05BE" w:rsidRDefault="00BF05BE" w:rsidP="00BF05BE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Validação de campo de CPF obrigatório</w:t>
            </w:r>
          </w:p>
        </w:tc>
        <w:tc>
          <w:tcPr>
            <w:tcW w:w="2712" w:type="dxa"/>
          </w:tcPr>
          <w:p w14:paraId="1900846E" w14:textId="77777777" w:rsidR="008A1CF0" w:rsidRPr="008A1CF0" w:rsidRDefault="008A1CF0" w:rsidP="008A1CF0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8A1CF0">
              <w:rPr>
                <w:i w:val="0"/>
                <w:color w:val="000000" w:themeColor="text1"/>
                <w:lang w:val="pt-BR"/>
              </w:rPr>
              <w:t>Nome: Visitante 5</w:t>
            </w:r>
          </w:p>
          <w:p w14:paraId="43E52F0D" w14:textId="77777777" w:rsidR="008A1CF0" w:rsidRPr="008A1CF0" w:rsidRDefault="008A1CF0" w:rsidP="008A1CF0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8A1CF0">
              <w:rPr>
                <w:i w:val="0"/>
                <w:color w:val="000000" w:themeColor="text1"/>
                <w:lang w:val="pt-BR"/>
              </w:rPr>
              <w:t>E-mail: visit5@evt.com</w:t>
            </w:r>
          </w:p>
          <w:p w14:paraId="4A4ADD50" w14:textId="0CD907BB" w:rsidR="008A1CF0" w:rsidRPr="008A1CF0" w:rsidRDefault="008A1CF0" w:rsidP="008A1CF0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S</w:t>
            </w:r>
            <w:r w:rsidRPr="008A1CF0">
              <w:rPr>
                <w:i w:val="0"/>
                <w:color w:val="000000" w:themeColor="text1"/>
                <w:lang w:val="pt-BR"/>
              </w:rPr>
              <w:t>enha: 12</w:t>
            </w:r>
            <w:r>
              <w:rPr>
                <w:i w:val="0"/>
                <w:color w:val="000000" w:themeColor="text1"/>
                <w:lang w:val="pt-BR"/>
              </w:rPr>
              <w:t>3456</w:t>
            </w:r>
          </w:p>
          <w:p w14:paraId="42F599D9" w14:textId="28BED620" w:rsidR="00BF05BE" w:rsidRPr="007E5B81" w:rsidRDefault="008A1CF0" w:rsidP="008A1CF0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CPF</w:t>
            </w:r>
            <w:r w:rsidRPr="008A1CF0">
              <w:rPr>
                <w:i w:val="0"/>
                <w:color w:val="000000" w:themeColor="text1"/>
                <w:lang w:val="pt-BR"/>
              </w:rPr>
              <w:t>:</w:t>
            </w:r>
            <w:r>
              <w:rPr>
                <w:i w:val="0"/>
                <w:color w:val="000000" w:themeColor="text1"/>
                <w:lang w:val="pt-BR"/>
              </w:rPr>
              <w:t xml:space="preserve"> “”</w:t>
            </w:r>
          </w:p>
        </w:tc>
        <w:tc>
          <w:tcPr>
            <w:tcW w:w="2385" w:type="dxa"/>
          </w:tcPr>
          <w:p w14:paraId="631BFACA" w14:textId="6BE46413" w:rsidR="00BF05BE" w:rsidRPr="007E5B81" w:rsidRDefault="00BF05BE" w:rsidP="007E6CB5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7E5B81">
              <w:rPr>
                <w:i w:val="0"/>
                <w:color w:val="000000" w:themeColor="text1"/>
                <w:lang w:val="pt-BR"/>
              </w:rPr>
              <w:t>Mensagem "Preencha todos os campos obrigatórios"</w:t>
            </w:r>
          </w:p>
        </w:tc>
      </w:tr>
      <w:tr w:rsidR="00BF05BE" w14:paraId="49816775" w14:textId="77777777" w:rsidTr="00644B63">
        <w:trPr>
          <w:trHeight w:val="183"/>
        </w:trPr>
        <w:tc>
          <w:tcPr>
            <w:tcW w:w="1068" w:type="dxa"/>
          </w:tcPr>
          <w:p w14:paraId="3B399386" w14:textId="27D02B4B" w:rsidR="00BF05BE" w:rsidRDefault="00BF05BE" w:rsidP="00BF05BE">
            <w:pPr>
              <w:pStyle w:val="EPP-Comentario"/>
              <w:rPr>
                <w:i w:val="0"/>
                <w:color w:val="000000" w:themeColor="text1"/>
              </w:rPr>
            </w:pPr>
            <w:r>
              <w:rPr>
                <w:i w:val="0"/>
                <w:color w:val="000000" w:themeColor="text1"/>
              </w:rPr>
              <w:t>07</w:t>
            </w:r>
          </w:p>
        </w:tc>
        <w:tc>
          <w:tcPr>
            <w:tcW w:w="3463" w:type="dxa"/>
          </w:tcPr>
          <w:p w14:paraId="2ADD46D6" w14:textId="07DD1C19" w:rsidR="00BF05BE" w:rsidRDefault="00BF05BE" w:rsidP="00BF05BE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Validação de campo de Senha obrigatório</w:t>
            </w:r>
          </w:p>
        </w:tc>
        <w:tc>
          <w:tcPr>
            <w:tcW w:w="2712" w:type="dxa"/>
          </w:tcPr>
          <w:p w14:paraId="76AE3F78" w14:textId="77777777" w:rsidR="008A1CF0" w:rsidRPr="008A1CF0" w:rsidRDefault="008A1CF0" w:rsidP="008A1CF0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8A1CF0">
              <w:rPr>
                <w:i w:val="0"/>
                <w:color w:val="000000" w:themeColor="text1"/>
                <w:lang w:val="pt-BR"/>
              </w:rPr>
              <w:t>Nome: Visitante7</w:t>
            </w:r>
          </w:p>
          <w:p w14:paraId="15C5E459" w14:textId="77777777" w:rsidR="008A1CF0" w:rsidRPr="008A1CF0" w:rsidRDefault="008A1CF0" w:rsidP="008A1CF0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8A1CF0">
              <w:rPr>
                <w:i w:val="0"/>
                <w:color w:val="000000" w:themeColor="text1"/>
                <w:lang w:val="pt-BR"/>
              </w:rPr>
              <w:t>E-mail: visit7@evt.com</w:t>
            </w:r>
          </w:p>
          <w:p w14:paraId="5E96F149" w14:textId="57ACCA69" w:rsidR="006452EF" w:rsidRDefault="006452EF" w:rsidP="008A1CF0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 xml:space="preserve">Senha: </w:t>
            </w:r>
            <w:r>
              <w:rPr>
                <w:i w:val="0"/>
                <w:color w:val="000000" w:themeColor="text1"/>
                <w:lang w:val="pt-BR"/>
              </w:rPr>
              <w:t>“”</w:t>
            </w:r>
          </w:p>
          <w:p w14:paraId="05F33A57" w14:textId="5C08F474" w:rsidR="00BF05BE" w:rsidRPr="007E5B81" w:rsidRDefault="008A1CF0" w:rsidP="008A1CF0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CPF</w:t>
            </w:r>
            <w:r w:rsidRPr="008A1CF0">
              <w:rPr>
                <w:i w:val="0"/>
                <w:color w:val="000000" w:themeColor="text1"/>
                <w:lang w:val="pt-BR"/>
              </w:rPr>
              <w:t>: 94842759070</w:t>
            </w:r>
          </w:p>
        </w:tc>
        <w:tc>
          <w:tcPr>
            <w:tcW w:w="2385" w:type="dxa"/>
          </w:tcPr>
          <w:p w14:paraId="5F11D0BA" w14:textId="2EA874E5" w:rsidR="00BF05BE" w:rsidRPr="007E5B81" w:rsidRDefault="00BF05BE" w:rsidP="00BF05BE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7E5B81">
              <w:rPr>
                <w:i w:val="0"/>
                <w:color w:val="000000" w:themeColor="text1"/>
                <w:lang w:val="pt-BR"/>
              </w:rPr>
              <w:t>Mensagem "Preencha todos os campos obrigatórios"</w:t>
            </w:r>
          </w:p>
        </w:tc>
      </w:tr>
      <w:tr w:rsidR="006452EF" w14:paraId="32F0339B" w14:textId="77777777" w:rsidTr="00644B63">
        <w:trPr>
          <w:trHeight w:val="183"/>
        </w:trPr>
        <w:tc>
          <w:tcPr>
            <w:tcW w:w="1068" w:type="dxa"/>
          </w:tcPr>
          <w:p w14:paraId="7C66E7DA" w14:textId="2EEFBCD3" w:rsidR="006452EF" w:rsidRDefault="006452EF" w:rsidP="00BF05BE">
            <w:pPr>
              <w:pStyle w:val="EPP-Comentario"/>
              <w:rPr>
                <w:i w:val="0"/>
                <w:color w:val="000000" w:themeColor="text1"/>
              </w:rPr>
            </w:pPr>
            <w:r>
              <w:rPr>
                <w:i w:val="0"/>
                <w:color w:val="000000" w:themeColor="text1"/>
              </w:rPr>
              <w:t>08</w:t>
            </w:r>
          </w:p>
        </w:tc>
        <w:tc>
          <w:tcPr>
            <w:tcW w:w="3463" w:type="dxa"/>
          </w:tcPr>
          <w:p w14:paraId="12D983F8" w14:textId="1F23F514" w:rsidR="006452EF" w:rsidRDefault="006452EF" w:rsidP="00BF05BE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Validação de CPF já utilizado</w:t>
            </w:r>
          </w:p>
        </w:tc>
        <w:tc>
          <w:tcPr>
            <w:tcW w:w="2712" w:type="dxa"/>
          </w:tcPr>
          <w:p w14:paraId="53DAECBF" w14:textId="77777777" w:rsidR="006452EF" w:rsidRPr="006452EF" w:rsidRDefault="006452EF" w:rsidP="006452EF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6452EF">
              <w:rPr>
                <w:i w:val="0"/>
                <w:color w:val="000000" w:themeColor="text1"/>
                <w:lang w:val="pt-BR"/>
              </w:rPr>
              <w:t>Nome: Visitante 11</w:t>
            </w:r>
          </w:p>
          <w:p w14:paraId="10B94929" w14:textId="77777777" w:rsidR="006452EF" w:rsidRPr="006452EF" w:rsidRDefault="006452EF" w:rsidP="006452EF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6452EF">
              <w:rPr>
                <w:i w:val="0"/>
                <w:color w:val="000000" w:themeColor="text1"/>
                <w:lang w:val="pt-BR"/>
              </w:rPr>
              <w:t>E-mail: visit11@evt.com</w:t>
            </w:r>
          </w:p>
          <w:p w14:paraId="2F386158" w14:textId="0F21D3FF" w:rsidR="006452EF" w:rsidRPr="006452EF" w:rsidRDefault="006452EF" w:rsidP="006452EF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S</w:t>
            </w:r>
            <w:r w:rsidRPr="006452EF">
              <w:rPr>
                <w:i w:val="0"/>
                <w:color w:val="000000" w:themeColor="text1"/>
                <w:lang w:val="pt-BR"/>
              </w:rPr>
              <w:t>enha: 123456</w:t>
            </w:r>
          </w:p>
          <w:p w14:paraId="3DA8789E" w14:textId="0BDA0400" w:rsidR="006452EF" w:rsidRPr="008A1CF0" w:rsidRDefault="006452EF" w:rsidP="006452EF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CPF</w:t>
            </w:r>
            <w:r w:rsidRPr="006452EF">
              <w:rPr>
                <w:i w:val="0"/>
                <w:color w:val="000000" w:themeColor="text1"/>
                <w:lang w:val="pt-BR"/>
              </w:rPr>
              <w:t>: 07478267068</w:t>
            </w:r>
          </w:p>
        </w:tc>
        <w:tc>
          <w:tcPr>
            <w:tcW w:w="2385" w:type="dxa"/>
          </w:tcPr>
          <w:p w14:paraId="03280FBB" w14:textId="32343694" w:rsidR="006452EF" w:rsidRPr="007E5B81" w:rsidRDefault="006452EF" w:rsidP="00BF05BE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Mensagem “CPF já utilizado”</w:t>
            </w:r>
          </w:p>
        </w:tc>
      </w:tr>
      <w:tr w:rsidR="006452EF" w14:paraId="6B2396AA" w14:textId="77777777" w:rsidTr="00644B63">
        <w:trPr>
          <w:trHeight w:val="183"/>
        </w:trPr>
        <w:tc>
          <w:tcPr>
            <w:tcW w:w="1068" w:type="dxa"/>
          </w:tcPr>
          <w:p w14:paraId="0A31DD68" w14:textId="77777777" w:rsidR="006452EF" w:rsidRDefault="006452EF" w:rsidP="00BF05BE">
            <w:pPr>
              <w:pStyle w:val="EPP-Comentario"/>
              <w:rPr>
                <w:i w:val="0"/>
                <w:color w:val="000000" w:themeColor="text1"/>
              </w:rPr>
            </w:pPr>
          </w:p>
        </w:tc>
        <w:tc>
          <w:tcPr>
            <w:tcW w:w="3463" w:type="dxa"/>
          </w:tcPr>
          <w:p w14:paraId="36078C43" w14:textId="25C911AB" w:rsidR="006452EF" w:rsidRDefault="006452EF" w:rsidP="00BF05BE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Validação CPF inválido</w:t>
            </w:r>
          </w:p>
        </w:tc>
        <w:tc>
          <w:tcPr>
            <w:tcW w:w="2712" w:type="dxa"/>
          </w:tcPr>
          <w:p w14:paraId="7C75D524" w14:textId="77777777" w:rsidR="006452EF" w:rsidRPr="006452EF" w:rsidRDefault="006452EF" w:rsidP="006452EF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6452EF">
              <w:rPr>
                <w:i w:val="0"/>
                <w:color w:val="000000" w:themeColor="text1"/>
                <w:lang w:val="pt-BR"/>
              </w:rPr>
              <w:t>Nome: Visitante 9</w:t>
            </w:r>
          </w:p>
          <w:p w14:paraId="4F7EC1DC" w14:textId="77777777" w:rsidR="006452EF" w:rsidRPr="006452EF" w:rsidRDefault="006452EF" w:rsidP="006452EF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6452EF">
              <w:rPr>
                <w:i w:val="0"/>
                <w:color w:val="000000" w:themeColor="text1"/>
                <w:lang w:val="pt-BR"/>
              </w:rPr>
              <w:t>E-mail: visit9@evt.com</w:t>
            </w:r>
          </w:p>
          <w:p w14:paraId="4CDFF175" w14:textId="2E8984B6" w:rsidR="006452EF" w:rsidRPr="006452EF" w:rsidRDefault="006452EF" w:rsidP="006452EF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S</w:t>
            </w:r>
            <w:r w:rsidRPr="006452EF">
              <w:rPr>
                <w:i w:val="0"/>
                <w:color w:val="000000" w:themeColor="text1"/>
                <w:lang w:val="pt-BR"/>
              </w:rPr>
              <w:t>enha: 123456</w:t>
            </w:r>
          </w:p>
          <w:p w14:paraId="5A9CC9FE" w14:textId="6CA27D73" w:rsidR="006452EF" w:rsidRPr="006452EF" w:rsidRDefault="006452EF" w:rsidP="006452EF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CPF</w:t>
            </w:r>
            <w:r w:rsidRPr="006452EF">
              <w:rPr>
                <w:i w:val="0"/>
                <w:color w:val="000000" w:themeColor="text1"/>
                <w:lang w:val="pt-BR"/>
              </w:rPr>
              <w:t>: 2</w:t>
            </w:r>
          </w:p>
        </w:tc>
        <w:tc>
          <w:tcPr>
            <w:tcW w:w="2385" w:type="dxa"/>
          </w:tcPr>
          <w:p w14:paraId="4BFE0571" w14:textId="655EB703" w:rsidR="006452EF" w:rsidRDefault="006452EF" w:rsidP="00BF05BE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 xml:space="preserve">Mensagem “CPF </w:t>
            </w:r>
            <w:r>
              <w:rPr>
                <w:i w:val="0"/>
                <w:color w:val="000000" w:themeColor="text1"/>
                <w:lang w:val="pt-BR"/>
              </w:rPr>
              <w:t>inválido</w:t>
            </w:r>
            <w:r>
              <w:rPr>
                <w:i w:val="0"/>
                <w:color w:val="000000" w:themeColor="text1"/>
                <w:lang w:val="pt-BR"/>
              </w:rPr>
              <w:t>”</w:t>
            </w:r>
          </w:p>
        </w:tc>
      </w:tr>
      <w:tr w:rsidR="006452EF" w14:paraId="57205C08" w14:textId="77777777" w:rsidTr="00644B63">
        <w:trPr>
          <w:trHeight w:val="183"/>
        </w:trPr>
        <w:tc>
          <w:tcPr>
            <w:tcW w:w="1068" w:type="dxa"/>
          </w:tcPr>
          <w:p w14:paraId="63C81E2E" w14:textId="7631DF9D" w:rsidR="006452EF" w:rsidRDefault="006452EF" w:rsidP="00BF05BE">
            <w:pPr>
              <w:pStyle w:val="EPP-Comentario"/>
              <w:rPr>
                <w:i w:val="0"/>
                <w:color w:val="000000" w:themeColor="text1"/>
              </w:rPr>
            </w:pPr>
            <w:r>
              <w:rPr>
                <w:i w:val="0"/>
                <w:color w:val="000000" w:themeColor="text1"/>
              </w:rPr>
              <w:t>09</w:t>
            </w:r>
          </w:p>
        </w:tc>
        <w:tc>
          <w:tcPr>
            <w:tcW w:w="3463" w:type="dxa"/>
          </w:tcPr>
          <w:p w14:paraId="0F3AB6E9" w14:textId="0A384313" w:rsidR="006452EF" w:rsidRDefault="006452EF" w:rsidP="00BF05BE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Validação E-mail inválido</w:t>
            </w:r>
          </w:p>
        </w:tc>
        <w:tc>
          <w:tcPr>
            <w:tcW w:w="2712" w:type="dxa"/>
          </w:tcPr>
          <w:p w14:paraId="11439918" w14:textId="77777777" w:rsidR="006452EF" w:rsidRPr="006452EF" w:rsidRDefault="006452EF" w:rsidP="006452EF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6452EF">
              <w:rPr>
                <w:i w:val="0"/>
                <w:color w:val="000000" w:themeColor="text1"/>
                <w:lang w:val="pt-BR"/>
              </w:rPr>
              <w:t>Nome: Visitante 8</w:t>
            </w:r>
          </w:p>
          <w:p w14:paraId="6954D6B4" w14:textId="77777777" w:rsidR="006452EF" w:rsidRPr="006452EF" w:rsidRDefault="006452EF" w:rsidP="006452EF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6452EF">
              <w:rPr>
                <w:i w:val="0"/>
                <w:color w:val="000000" w:themeColor="text1"/>
                <w:lang w:val="pt-BR"/>
              </w:rPr>
              <w:t>E-mail: visit8.com</w:t>
            </w:r>
          </w:p>
          <w:p w14:paraId="76BD9EF0" w14:textId="14885EBB" w:rsidR="006452EF" w:rsidRPr="006452EF" w:rsidRDefault="006452EF" w:rsidP="006452EF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S</w:t>
            </w:r>
            <w:r w:rsidRPr="006452EF">
              <w:rPr>
                <w:i w:val="0"/>
                <w:color w:val="000000" w:themeColor="text1"/>
                <w:lang w:val="pt-BR"/>
              </w:rPr>
              <w:t>enha: 123456</w:t>
            </w:r>
          </w:p>
          <w:p w14:paraId="5A87C735" w14:textId="5F27884C" w:rsidR="006452EF" w:rsidRPr="006452EF" w:rsidRDefault="006452EF" w:rsidP="006452EF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CPF</w:t>
            </w:r>
            <w:r w:rsidRPr="006452EF">
              <w:rPr>
                <w:i w:val="0"/>
                <w:color w:val="000000" w:themeColor="text1"/>
                <w:lang w:val="pt-BR"/>
              </w:rPr>
              <w:t>: 06880102026</w:t>
            </w:r>
          </w:p>
        </w:tc>
        <w:tc>
          <w:tcPr>
            <w:tcW w:w="2385" w:type="dxa"/>
          </w:tcPr>
          <w:p w14:paraId="25F22FCC" w14:textId="4111A09E" w:rsidR="006452EF" w:rsidRDefault="006452EF" w:rsidP="00BF05BE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>
              <w:rPr>
                <w:i w:val="0"/>
                <w:color w:val="000000" w:themeColor="text1"/>
                <w:lang w:val="pt-BR"/>
              </w:rPr>
              <w:t>Mensagem “</w:t>
            </w:r>
            <w:r>
              <w:rPr>
                <w:i w:val="0"/>
                <w:color w:val="000000" w:themeColor="text1"/>
                <w:lang w:val="pt-BR"/>
              </w:rPr>
              <w:t>E-mail</w:t>
            </w:r>
            <w:r>
              <w:rPr>
                <w:i w:val="0"/>
                <w:color w:val="000000" w:themeColor="text1"/>
                <w:lang w:val="pt-BR"/>
              </w:rPr>
              <w:t xml:space="preserve"> inválido”</w:t>
            </w:r>
          </w:p>
        </w:tc>
      </w:tr>
    </w:tbl>
    <w:p w14:paraId="630C4654" w14:textId="77777777" w:rsidR="00016CF6" w:rsidRDefault="00016CF6" w:rsidP="007E6CB5">
      <w:pPr>
        <w:pStyle w:val="EPP-Comentario"/>
      </w:pPr>
    </w:p>
    <w:p w14:paraId="68F2E073" w14:textId="77777777" w:rsidR="0033170C" w:rsidRDefault="0033170C" w:rsidP="0033170C">
      <w:pPr>
        <w:pStyle w:val="EPP-Seonivel1"/>
      </w:pPr>
      <w:r>
        <w:t>tEM PROTÓTIPO?</w:t>
      </w:r>
    </w:p>
    <w:p w14:paraId="4899971C" w14:textId="4E660688" w:rsidR="0033170C" w:rsidRPr="007E5B81" w:rsidRDefault="008A2440" w:rsidP="007E6CB5">
      <w:pPr>
        <w:pStyle w:val="EPP-Comentario"/>
        <w:rPr>
          <w:i w:val="0"/>
        </w:rPr>
      </w:pPr>
      <w:r w:rsidRPr="007E5B81">
        <w:rPr>
          <w:i w:val="0"/>
          <w:color w:val="000000" w:themeColor="text1"/>
        </w:rPr>
        <w:t>Não</w:t>
      </w:r>
      <w:r w:rsidR="007E5B81" w:rsidRPr="007E5B81">
        <w:rPr>
          <w:i w:val="0"/>
          <w:color w:val="000000" w:themeColor="text1"/>
        </w:rPr>
        <w:t xml:space="preserve"> se aplica.</w:t>
      </w:r>
    </w:p>
    <w:sectPr w:rsidR="0033170C" w:rsidRPr="007E5B81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D51A3" w14:textId="77777777" w:rsidR="00896326" w:rsidRDefault="00896326">
      <w:r>
        <w:separator/>
      </w:r>
    </w:p>
  </w:endnote>
  <w:endnote w:type="continuationSeparator" w:id="0">
    <w:p w14:paraId="1D139D8F" w14:textId="77777777" w:rsidR="00896326" w:rsidRDefault="00896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1CB86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723FF716" w14:textId="77777777">
      <w:trPr>
        <w:cantSplit/>
      </w:trPr>
      <w:tc>
        <w:tcPr>
          <w:tcW w:w="6300" w:type="dxa"/>
        </w:tcPr>
        <w:p w14:paraId="0B49CB0B" w14:textId="671CEDA3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69452F">
                <w:t>&lt;</w:t>
              </w:r>
              <w:r w:rsidR="006B7DBB">
                <w:t>EvT</w:t>
              </w:r>
              <w:r w:rsidR="0069452F">
                <w:t xml:space="preserve">&gt; </w:t>
              </w:r>
              <w:r w:rsidR="0069452F">
                <w:t>- &lt;</w:t>
              </w:r>
              <w:r w:rsidR="006B7DBB">
                <w:t>Eventos Tech</w:t>
              </w:r>
              <w:r w:rsidR="0069452F">
                <w:t>&gt;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>Versão &lt;</w:t>
              </w:r>
              <w:r w:rsidR="006B7DBB">
                <w:t>1.</w:t>
              </w:r>
              <w:r w:rsidR="001C66C0">
                <w:t>1</w:t>
              </w:r>
              <w:r w:rsidR="0069452F">
                <w:t>&gt;</w:t>
              </w:r>
            </w:sdtContent>
          </w:sdt>
        </w:p>
      </w:tc>
      <w:tc>
        <w:tcPr>
          <w:tcW w:w="1705" w:type="dxa"/>
          <w:vAlign w:val="center"/>
        </w:tcPr>
        <w:p w14:paraId="28FF2609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5F62F438" w14:textId="4DF53F28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F05BE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BF05BE">
            <w:rPr>
              <w:noProof/>
            </w:rPr>
            <w:t>2</w:t>
          </w:r>
          <w:r w:rsidR="00841EC0">
            <w:rPr>
              <w:noProof/>
            </w:rPr>
            <w:fldChar w:fldCharType="end"/>
          </w:r>
        </w:p>
      </w:tc>
    </w:tr>
  </w:tbl>
  <w:p w14:paraId="1AF6F2AB" w14:textId="77777777"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EE73FD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4AD7F" w14:textId="77777777" w:rsidR="00896326" w:rsidRDefault="00896326">
      <w:r>
        <w:separator/>
      </w:r>
    </w:p>
  </w:footnote>
  <w:footnote w:type="continuationSeparator" w:id="0">
    <w:p w14:paraId="4135E92F" w14:textId="77777777" w:rsidR="00896326" w:rsidRDefault="00896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6DE8C1C1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2CC66A02" w14:textId="1919CA08" w:rsidR="00FB4266" w:rsidRDefault="00375F64" w:rsidP="007E6CB5">
          <w:pPr>
            <w:pStyle w:val="EPP-Cabealho"/>
            <w:rPr>
              <w:b/>
              <w:bCs/>
            </w:rPr>
          </w:pPr>
          <w:r>
            <w:t>&lt;</w:t>
          </w:r>
          <w:r w:rsidR="006B7DBB">
            <w:t>Evt</w:t>
          </w:r>
          <w:r>
            <w:t>&gt;</w:t>
          </w:r>
        </w:p>
      </w:tc>
      <w:sdt>
        <w:sdtPr>
          <w:rPr>
            <w:bCs/>
          </w:rPr>
          <w:alias w:val="Título"/>
          <w:tag w:val=""/>
          <w:id w:val="-1432506946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52DD929C" w14:textId="785BA1BD" w:rsidR="00FB4266" w:rsidRDefault="004B1997" w:rsidP="007E6CB5">
              <w:pPr>
                <w:pStyle w:val="EPP-Cabealho"/>
                <w:rPr>
                  <w:bCs/>
                </w:rPr>
              </w:pPr>
              <w:r>
                <w:rPr>
                  <w:bCs/>
                </w:rPr>
                <w:t>&lt;</w:t>
              </w:r>
              <w:r w:rsidR="006B7DBB">
                <w:rPr>
                  <w:bCs/>
                </w:rPr>
                <w:t>US</w:t>
              </w:r>
              <w:r>
                <w:rPr>
                  <w:bCs/>
                </w:rPr>
                <w:t>&gt;-&lt;Historia de Usuario&gt;</w:t>
              </w:r>
            </w:p>
          </w:tc>
        </w:sdtContent>
      </w:sdt>
      <w:tc>
        <w:tcPr>
          <w:tcW w:w="1440" w:type="dxa"/>
          <w:vAlign w:val="center"/>
        </w:tcPr>
        <w:p w14:paraId="194E5A3E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155E0306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973097986">
    <w:abstractNumId w:val="4"/>
  </w:num>
  <w:num w:numId="2" w16cid:durableId="465657994">
    <w:abstractNumId w:val="5"/>
  </w:num>
  <w:num w:numId="3" w16cid:durableId="2058697885">
    <w:abstractNumId w:val="5"/>
  </w:num>
  <w:num w:numId="4" w16cid:durableId="670639265">
    <w:abstractNumId w:val="5"/>
  </w:num>
  <w:num w:numId="5" w16cid:durableId="649869061">
    <w:abstractNumId w:val="5"/>
  </w:num>
  <w:num w:numId="6" w16cid:durableId="166018442">
    <w:abstractNumId w:val="2"/>
  </w:num>
  <w:num w:numId="7" w16cid:durableId="734621170">
    <w:abstractNumId w:val="5"/>
  </w:num>
  <w:num w:numId="8" w16cid:durableId="1151172545">
    <w:abstractNumId w:val="5"/>
  </w:num>
  <w:num w:numId="9" w16cid:durableId="605113818">
    <w:abstractNumId w:val="0"/>
  </w:num>
  <w:num w:numId="10" w16cid:durableId="40442252">
    <w:abstractNumId w:val="1"/>
  </w:num>
  <w:num w:numId="11" w16cid:durableId="116218885">
    <w:abstractNumId w:val="3"/>
  </w:num>
  <w:num w:numId="12" w16cid:durableId="691077790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3FD"/>
    <w:rsid w:val="0000781E"/>
    <w:rsid w:val="00016CF6"/>
    <w:rsid w:val="00096D0C"/>
    <w:rsid w:val="000C77A8"/>
    <w:rsid w:val="00112141"/>
    <w:rsid w:val="00141BB7"/>
    <w:rsid w:val="00153EE8"/>
    <w:rsid w:val="001636B5"/>
    <w:rsid w:val="00185D0C"/>
    <w:rsid w:val="00193844"/>
    <w:rsid w:val="001C66C0"/>
    <w:rsid w:val="001E0869"/>
    <w:rsid w:val="00254122"/>
    <w:rsid w:val="0033170C"/>
    <w:rsid w:val="00366AC2"/>
    <w:rsid w:val="003723AF"/>
    <w:rsid w:val="00375F64"/>
    <w:rsid w:val="0042786F"/>
    <w:rsid w:val="00442A5D"/>
    <w:rsid w:val="00453FD0"/>
    <w:rsid w:val="0049456B"/>
    <w:rsid w:val="004B1997"/>
    <w:rsid w:val="00580EC3"/>
    <w:rsid w:val="005C2EBC"/>
    <w:rsid w:val="005C7FFC"/>
    <w:rsid w:val="00636D67"/>
    <w:rsid w:val="00644B63"/>
    <w:rsid w:val="006452EF"/>
    <w:rsid w:val="00651E57"/>
    <w:rsid w:val="00687A0A"/>
    <w:rsid w:val="0069452F"/>
    <w:rsid w:val="006A0A78"/>
    <w:rsid w:val="006B7DBB"/>
    <w:rsid w:val="006D5082"/>
    <w:rsid w:val="0071165F"/>
    <w:rsid w:val="007839CF"/>
    <w:rsid w:val="007C4737"/>
    <w:rsid w:val="007E1532"/>
    <w:rsid w:val="007E5B81"/>
    <w:rsid w:val="007E6CB5"/>
    <w:rsid w:val="008202EF"/>
    <w:rsid w:val="0082433C"/>
    <w:rsid w:val="00824D94"/>
    <w:rsid w:val="00841EC0"/>
    <w:rsid w:val="00896326"/>
    <w:rsid w:val="008A1CF0"/>
    <w:rsid w:val="008A2440"/>
    <w:rsid w:val="009A6367"/>
    <w:rsid w:val="009B0E25"/>
    <w:rsid w:val="009C7521"/>
    <w:rsid w:val="00AA73B9"/>
    <w:rsid w:val="00AC5BC3"/>
    <w:rsid w:val="00AF2C6E"/>
    <w:rsid w:val="00B210BA"/>
    <w:rsid w:val="00B5102A"/>
    <w:rsid w:val="00BA0484"/>
    <w:rsid w:val="00BB664B"/>
    <w:rsid w:val="00BF05BE"/>
    <w:rsid w:val="00C16EDA"/>
    <w:rsid w:val="00C36863"/>
    <w:rsid w:val="00C57F6A"/>
    <w:rsid w:val="00D1073A"/>
    <w:rsid w:val="00D3374F"/>
    <w:rsid w:val="00D60B3D"/>
    <w:rsid w:val="00E700C7"/>
    <w:rsid w:val="00E74320"/>
    <w:rsid w:val="00E85C1E"/>
    <w:rsid w:val="00E9700A"/>
    <w:rsid w:val="00EA5759"/>
    <w:rsid w:val="00EE73FD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F5F4B7"/>
  <w15:docId w15:val="{87240A5F-9573-4900-8546-F72A059C2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ag\OneDrive\&#193;rea%20de%20Trabalho\ifsp\lp2\Template%20-%20Historia%20de%20Usuari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TotalTime>56</TotalTime>
  <Pages>2</Pages>
  <Words>289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&lt;US&gt;-&lt;Historia de Usuario&gt;</vt:lpstr>
    </vt:vector>
  </TitlesOfParts>
  <Manager>&lt;EvT&gt; - &lt;Eventos Tech&gt;</Manager>
  <Company/>
  <LinksUpToDate>false</LinksUpToDate>
  <CharactersWithSpaces>1848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&lt;US&gt;-&lt;Historia de Usuario&gt;</dc:title>
  <dc:subject>Versão &lt;1.1&gt;</dc:subject>
  <dc:creator>Thiago Mesquita</dc:creator>
  <cp:lastModifiedBy>Erin Gomes da Silva</cp:lastModifiedBy>
  <cp:revision>23</cp:revision>
  <cp:lastPrinted>2005-05-05T18:34:00Z</cp:lastPrinted>
  <dcterms:created xsi:type="dcterms:W3CDTF">2025-08-29T11:00:00Z</dcterms:created>
  <dcterms:modified xsi:type="dcterms:W3CDTF">2025-11-07T16:43:00Z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