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3D8703" w14:textId="5F0F2AE8" w:rsidR="004B1997" w:rsidRPr="004B1997" w:rsidRDefault="004B1997" w:rsidP="004B1997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130F6A">
        <w:rPr>
          <w:b w:val="0"/>
          <w:bCs/>
        </w:rPr>
        <w:t>Manter evento</w:t>
      </w:r>
    </w:p>
    <w:p w14:paraId="267176F3" w14:textId="37403C7F" w:rsidR="004B1997" w:rsidRDefault="004B1997" w:rsidP="004B1997">
      <w:pPr>
        <w:pStyle w:val="EPP-Seonivel1"/>
      </w:pPr>
      <w:r>
        <w:t xml:space="preserve">número da </w:t>
      </w:r>
      <w:r w:rsidR="00130F6A">
        <w:t>HISTÓRIA</w:t>
      </w:r>
      <w:r>
        <w:t xml:space="preserve">: </w:t>
      </w:r>
      <w:r w:rsidR="00130F6A">
        <w:rPr>
          <w:b w:val="0"/>
          <w:bCs/>
        </w:rPr>
        <w:t>5</w:t>
      </w:r>
    </w:p>
    <w:p w14:paraId="69ED21AA" w14:textId="307852DA" w:rsidR="00AF2C6E" w:rsidRDefault="00AF2C6E" w:rsidP="00AF2C6E">
      <w:pPr>
        <w:pStyle w:val="EPP-Seonivel1"/>
      </w:pPr>
      <w:r>
        <w:t xml:space="preserve">estimativa: </w:t>
      </w:r>
      <w:r w:rsidR="00130F6A" w:rsidRPr="00130F6A">
        <w:rPr>
          <w:b w:val="0"/>
          <w:bCs/>
        </w:rPr>
        <w:t>20 hora</w:t>
      </w:r>
      <w:r w:rsidR="00EA4A3C">
        <w:rPr>
          <w:b w:val="0"/>
          <w:bCs/>
        </w:rPr>
        <w:t>S</w:t>
      </w:r>
    </w:p>
    <w:p w14:paraId="49316B59" w14:textId="49D252B4" w:rsidR="00FB4266" w:rsidRDefault="00375F64" w:rsidP="005C2EBC">
      <w:pPr>
        <w:pStyle w:val="EPP-Seonivel1"/>
      </w:pPr>
      <w:r>
        <w:t>Descrição</w:t>
      </w:r>
      <w:bookmarkEnd w:id="0"/>
      <w:r w:rsidR="004B1997">
        <w:t xml:space="preserve"> da </w:t>
      </w:r>
      <w:r w:rsidR="00130F6A">
        <w:t>HISTÓRIA</w:t>
      </w:r>
    </w:p>
    <w:p w14:paraId="17D2C237" w14:textId="08B8EC4C" w:rsidR="004B1997" w:rsidRPr="00591727" w:rsidRDefault="00130F6A" w:rsidP="004B1997">
      <w:pPr>
        <w:pStyle w:val="Instruo"/>
      </w:pPr>
      <w:bookmarkStart w:id="1" w:name="_Toc464633894"/>
      <w:r>
        <w:rPr>
          <w:i w:val="0"/>
          <w:iCs/>
          <w:color w:val="auto"/>
          <w:lang w:val="pt-PT"/>
        </w:rPr>
        <w:t xml:space="preserve">Como </w:t>
      </w:r>
      <w:r w:rsidR="00733C5F">
        <w:rPr>
          <w:i w:val="0"/>
          <w:iCs/>
          <w:color w:val="auto"/>
          <w:lang w:val="pt-PT"/>
        </w:rPr>
        <w:t>funcionário,</w:t>
      </w:r>
      <w:r>
        <w:rPr>
          <w:i w:val="0"/>
          <w:iCs/>
          <w:color w:val="auto"/>
          <w:lang w:val="pt-PT"/>
        </w:rPr>
        <w:t xml:space="preserve"> eu quero manter um evento na plataforma para que eu possa gerenciar todos seus detalhes, como data, </w:t>
      </w:r>
      <w:r w:rsidR="00CA745D">
        <w:rPr>
          <w:i w:val="0"/>
          <w:iCs/>
          <w:color w:val="auto"/>
          <w:lang w:val="pt-PT"/>
        </w:rPr>
        <w:t xml:space="preserve">descrição, título, local </w:t>
      </w:r>
      <w:r w:rsidR="00CF3FCE">
        <w:rPr>
          <w:i w:val="0"/>
          <w:iCs/>
          <w:color w:val="auto"/>
          <w:lang w:val="pt-PT"/>
        </w:rPr>
        <w:t>e capacidade</w:t>
      </w:r>
      <w:r>
        <w:rPr>
          <w:i w:val="0"/>
          <w:iCs/>
          <w:color w:val="auto"/>
          <w:lang w:val="pt-PT"/>
        </w:rPr>
        <w:t>.</w:t>
      </w:r>
    </w:p>
    <w:p w14:paraId="0B7180E4" w14:textId="77777777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680856E0" w14:textId="6F52D495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8A64B9" w:rsidRPr="008A64B9">
        <w:rPr>
          <w:color w:val="auto"/>
        </w:rPr>
        <w:t>O usuário deve estar logado no Sistema e ter perfil de funcionário ou gerente.</w:t>
      </w:r>
    </w:p>
    <w:p w14:paraId="22F9B7C1" w14:textId="77777777" w:rsidR="00016CF6" w:rsidRDefault="00016CF6" w:rsidP="00016CF6">
      <w:pPr>
        <w:pStyle w:val="EPP-Cabealho"/>
        <w:jc w:val="left"/>
      </w:pPr>
    </w:p>
    <w:p w14:paraId="610B1B90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1"/>
        <w:gridCol w:w="3787"/>
        <w:gridCol w:w="2445"/>
        <w:gridCol w:w="2445"/>
      </w:tblGrid>
      <w:tr w:rsidR="00016CF6" w:rsidRPr="00016CF6" w14:paraId="767054E0" w14:textId="77777777" w:rsidTr="00016CF6">
        <w:tc>
          <w:tcPr>
            <w:tcW w:w="1101" w:type="dxa"/>
          </w:tcPr>
          <w:p w14:paraId="022D42DA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</w:tcPr>
          <w:p w14:paraId="1D6A4903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445" w:type="dxa"/>
          </w:tcPr>
          <w:p w14:paraId="117FCB31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</w:tcPr>
          <w:p w14:paraId="6EA2CBC6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17283AF4" w14:textId="77777777" w:rsidTr="00016CF6">
        <w:tc>
          <w:tcPr>
            <w:tcW w:w="1101" w:type="dxa"/>
          </w:tcPr>
          <w:p w14:paraId="4E750F95" w14:textId="77777777" w:rsidR="00016CF6" w:rsidRPr="00130F6A" w:rsidRDefault="00016CF6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130F6A">
              <w:rPr>
                <w:i w:val="0"/>
                <w:iCs/>
                <w:color w:val="auto"/>
              </w:rPr>
              <w:t>01</w:t>
            </w:r>
          </w:p>
        </w:tc>
        <w:tc>
          <w:tcPr>
            <w:tcW w:w="3787" w:type="dxa"/>
          </w:tcPr>
          <w:p w14:paraId="7BE3AADB" w14:textId="09F005B1" w:rsidR="00016CF6" w:rsidRPr="00130F6A" w:rsidRDefault="00130F6A" w:rsidP="007E6CB5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Criação de um novo evento</w:t>
            </w:r>
          </w:p>
        </w:tc>
        <w:tc>
          <w:tcPr>
            <w:tcW w:w="2445" w:type="dxa"/>
          </w:tcPr>
          <w:p w14:paraId="440B6105" w14:textId="77777777" w:rsidR="00CF0307" w:rsidRPr="00CF0307" w:rsidRDefault="00CF0307" w:rsidP="00CF030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F0307">
              <w:rPr>
                <w:i w:val="0"/>
                <w:iCs/>
                <w:color w:val="auto"/>
                <w:lang w:val="pt-BR"/>
              </w:rPr>
              <w:t>Tipo: PRESENCIAL</w:t>
            </w:r>
          </w:p>
          <w:p w14:paraId="0395D77C" w14:textId="77777777" w:rsidR="00CF0307" w:rsidRPr="00CF0307" w:rsidRDefault="00CF0307" w:rsidP="00CF030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F0307">
              <w:rPr>
                <w:i w:val="0"/>
                <w:iCs/>
                <w:color w:val="auto"/>
                <w:lang w:val="pt-BR"/>
              </w:rPr>
              <w:t>Estado: ABERTO</w:t>
            </w:r>
          </w:p>
          <w:p w14:paraId="26785B48" w14:textId="77777777" w:rsidR="00CF0307" w:rsidRPr="00CF0307" w:rsidRDefault="00CF0307" w:rsidP="00CF030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F0307">
              <w:rPr>
                <w:i w:val="0"/>
                <w:iCs/>
                <w:color w:val="auto"/>
                <w:lang w:val="pt-BR"/>
              </w:rPr>
              <w:t>Data: 2025-12-15 10:30:00</w:t>
            </w:r>
          </w:p>
          <w:p w14:paraId="7252AB93" w14:textId="77777777" w:rsidR="00CF0307" w:rsidRPr="00CF0307" w:rsidRDefault="00CF0307" w:rsidP="00CF030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F0307">
              <w:rPr>
                <w:i w:val="0"/>
                <w:iCs/>
                <w:color w:val="auto"/>
                <w:lang w:val="pt-BR"/>
              </w:rPr>
              <w:t>Descrição: Palestra sobre infra</w:t>
            </w:r>
          </w:p>
          <w:p w14:paraId="688D1F1C" w14:textId="77777777" w:rsidR="00CF0307" w:rsidRPr="00CF0307" w:rsidRDefault="00CF0307" w:rsidP="00CF030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F0307">
              <w:rPr>
                <w:i w:val="0"/>
                <w:iCs/>
                <w:color w:val="auto"/>
                <w:lang w:val="pt-BR"/>
              </w:rPr>
              <w:t>Título: Infra</w:t>
            </w:r>
          </w:p>
          <w:p w14:paraId="08EF66FE" w14:textId="77777777" w:rsidR="00CF0307" w:rsidRPr="00CF0307" w:rsidRDefault="00CF0307" w:rsidP="00CF030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CF0307">
              <w:rPr>
                <w:i w:val="0"/>
                <w:iCs/>
                <w:color w:val="auto"/>
                <w:lang w:val="pt-BR"/>
              </w:rPr>
              <w:t>Vagas: 47</w:t>
            </w:r>
          </w:p>
          <w:p w14:paraId="681E8AB1" w14:textId="634ECE60" w:rsidR="00016CF6" w:rsidRPr="00130F6A" w:rsidRDefault="00CF0307" w:rsidP="00CF0307">
            <w:pPr>
              <w:pStyle w:val="EPP-Comentario"/>
              <w:rPr>
                <w:i w:val="0"/>
                <w:iCs/>
                <w:color w:val="auto"/>
              </w:rPr>
            </w:pPr>
            <w:r w:rsidRPr="00CF0307">
              <w:rPr>
                <w:i w:val="0"/>
                <w:iCs/>
                <w:color w:val="auto"/>
                <w:lang w:val="pt-BR"/>
              </w:rPr>
              <w:t>Local ID: 30</w:t>
            </w:r>
          </w:p>
        </w:tc>
        <w:tc>
          <w:tcPr>
            <w:tcW w:w="2445" w:type="dxa"/>
          </w:tcPr>
          <w:p w14:paraId="76BBA14F" w14:textId="28C62BB8" w:rsidR="00016CF6" w:rsidRPr="00130F6A" w:rsidRDefault="00130F6A" w:rsidP="007E6CB5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O evento deve ser criado com sucesso e aparecer na lista de eventos</w:t>
            </w:r>
          </w:p>
        </w:tc>
      </w:tr>
      <w:tr w:rsidR="00016CF6" w14:paraId="561DA068" w14:textId="77777777" w:rsidTr="00016CF6">
        <w:tc>
          <w:tcPr>
            <w:tcW w:w="1101" w:type="dxa"/>
          </w:tcPr>
          <w:p w14:paraId="7D6A61CD" w14:textId="77777777" w:rsidR="00016CF6" w:rsidRPr="00130F6A" w:rsidRDefault="00096D0C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130F6A">
              <w:rPr>
                <w:i w:val="0"/>
                <w:iCs/>
                <w:color w:val="auto"/>
              </w:rPr>
              <w:t>02</w:t>
            </w:r>
          </w:p>
        </w:tc>
        <w:tc>
          <w:tcPr>
            <w:tcW w:w="3787" w:type="dxa"/>
          </w:tcPr>
          <w:p w14:paraId="7536FA64" w14:textId="413DE6E8" w:rsidR="00016CF6" w:rsidRPr="00130F6A" w:rsidRDefault="00130F6A" w:rsidP="007E6CB5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Edição de um local existente</w:t>
            </w:r>
          </w:p>
        </w:tc>
        <w:tc>
          <w:tcPr>
            <w:tcW w:w="2445" w:type="dxa"/>
          </w:tcPr>
          <w:p w14:paraId="71ABEAF5" w14:textId="77777777" w:rsidR="00806CD9" w:rsidRPr="00806CD9" w:rsidRDefault="00806CD9" w:rsidP="00806CD9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806CD9">
              <w:rPr>
                <w:i w:val="0"/>
                <w:iCs/>
                <w:color w:val="auto"/>
                <w:lang w:val="pt-BR"/>
              </w:rPr>
              <w:t>Título: "Reunião Anual Atualizada"</w:t>
            </w:r>
          </w:p>
          <w:p w14:paraId="6B61B828" w14:textId="77777777" w:rsidR="00806CD9" w:rsidRPr="00806CD9" w:rsidRDefault="00806CD9" w:rsidP="00806CD9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806CD9">
              <w:rPr>
                <w:i w:val="0"/>
                <w:iCs/>
                <w:color w:val="auto"/>
                <w:lang w:val="pt-BR"/>
              </w:rPr>
              <w:t>Data: "2025-10-20 08:00:00"</w:t>
            </w:r>
          </w:p>
          <w:p w14:paraId="1EE2B9D0" w14:textId="77777777" w:rsidR="00806CD9" w:rsidRPr="00806CD9" w:rsidRDefault="00806CD9" w:rsidP="00806CD9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806CD9">
              <w:rPr>
                <w:i w:val="0"/>
                <w:iCs/>
                <w:color w:val="auto"/>
                <w:lang w:val="pt-BR"/>
              </w:rPr>
              <w:t xml:space="preserve">Vagas: 20 </w:t>
            </w:r>
          </w:p>
          <w:p w14:paraId="7AFF2DF6" w14:textId="77777777" w:rsidR="00806CD9" w:rsidRPr="00806CD9" w:rsidRDefault="00806CD9" w:rsidP="00806CD9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806CD9">
              <w:rPr>
                <w:i w:val="0"/>
                <w:iCs/>
                <w:color w:val="auto"/>
                <w:lang w:val="pt-BR"/>
              </w:rPr>
              <w:t>Local: "5"</w:t>
            </w:r>
          </w:p>
          <w:p w14:paraId="2A93288F" w14:textId="77777777" w:rsidR="00806CD9" w:rsidRPr="00806CD9" w:rsidRDefault="00806CD9" w:rsidP="00806CD9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806CD9">
              <w:rPr>
                <w:i w:val="0"/>
                <w:iCs/>
                <w:color w:val="auto"/>
                <w:lang w:val="pt-BR"/>
              </w:rPr>
              <w:t>Tipo de Evento: "PRESENCIAL"</w:t>
            </w:r>
          </w:p>
          <w:p w14:paraId="5930D785" w14:textId="6A87C8E4" w:rsidR="00016CF6" w:rsidRPr="00130F6A" w:rsidRDefault="00806CD9" w:rsidP="00806CD9">
            <w:pPr>
              <w:pStyle w:val="EPP-Comentario"/>
              <w:rPr>
                <w:i w:val="0"/>
                <w:iCs/>
                <w:color w:val="auto"/>
              </w:rPr>
            </w:pPr>
            <w:r w:rsidRPr="00806CD9">
              <w:rPr>
                <w:i w:val="0"/>
                <w:iCs/>
                <w:color w:val="auto"/>
                <w:lang w:val="pt-BR"/>
              </w:rPr>
              <w:t>Palestrante: 1</w:t>
            </w:r>
          </w:p>
        </w:tc>
        <w:tc>
          <w:tcPr>
            <w:tcW w:w="2445" w:type="dxa"/>
          </w:tcPr>
          <w:p w14:paraId="41C8F9A2" w14:textId="55880131" w:rsidR="00016CF6" w:rsidRPr="00130F6A" w:rsidRDefault="00130F6A" w:rsidP="007E6CB5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O evento deve ser atualizado com os novos detalhes e refletir as mudanças</w:t>
            </w:r>
          </w:p>
        </w:tc>
      </w:tr>
      <w:tr w:rsidR="00016CF6" w14:paraId="711AE57C" w14:textId="77777777" w:rsidTr="00016CF6">
        <w:tc>
          <w:tcPr>
            <w:tcW w:w="1101" w:type="dxa"/>
          </w:tcPr>
          <w:p w14:paraId="499F867B" w14:textId="3B6646AA" w:rsidR="00016CF6" w:rsidRPr="00130F6A" w:rsidRDefault="00130F6A" w:rsidP="007E6CB5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03</w:t>
            </w:r>
          </w:p>
        </w:tc>
        <w:tc>
          <w:tcPr>
            <w:tcW w:w="3787" w:type="dxa"/>
          </w:tcPr>
          <w:p w14:paraId="07F6E837" w14:textId="3B01B6A7" w:rsidR="00016CF6" w:rsidRPr="00130F6A" w:rsidRDefault="00130F6A" w:rsidP="007E6CB5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Exclusão de um evento</w:t>
            </w:r>
            <w:r w:rsidR="003050D9">
              <w:rPr>
                <w:i w:val="0"/>
                <w:iCs/>
                <w:color w:val="auto"/>
              </w:rPr>
              <w:t xml:space="preserve"> existente</w:t>
            </w:r>
          </w:p>
        </w:tc>
        <w:tc>
          <w:tcPr>
            <w:tcW w:w="2445" w:type="dxa"/>
          </w:tcPr>
          <w:p w14:paraId="26373D0E" w14:textId="1E60A0F9" w:rsidR="00016CF6" w:rsidRPr="00130F6A" w:rsidRDefault="00806CD9" w:rsidP="007E6CB5">
            <w:pPr>
              <w:pStyle w:val="EPP-Comentario"/>
              <w:rPr>
                <w:i w:val="0"/>
                <w:iCs/>
                <w:color w:val="auto"/>
              </w:rPr>
            </w:pPr>
            <w:r w:rsidRPr="00806CD9">
              <w:rPr>
                <w:i w:val="0"/>
                <w:iCs/>
                <w:color w:val="auto"/>
              </w:rPr>
              <w:t>Clicar no botão excluir</w:t>
            </w:r>
          </w:p>
        </w:tc>
        <w:tc>
          <w:tcPr>
            <w:tcW w:w="2445" w:type="dxa"/>
          </w:tcPr>
          <w:p w14:paraId="302E08F8" w14:textId="5DA29C5A" w:rsidR="00016CF6" w:rsidRPr="00130F6A" w:rsidRDefault="00130F6A" w:rsidP="007E6CB5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O evento deve</w:t>
            </w:r>
            <w:r w:rsidR="00CA745D">
              <w:rPr>
                <w:i w:val="0"/>
                <w:iCs/>
                <w:color w:val="auto"/>
              </w:rPr>
              <w:t xml:space="preserve"> ser removido da lista de eventos e não deve mais estar acessível</w:t>
            </w:r>
          </w:p>
        </w:tc>
      </w:tr>
      <w:tr w:rsidR="00CA745D" w14:paraId="50950C34" w14:textId="77777777" w:rsidTr="00016CF6">
        <w:tc>
          <w:tcPr>
            <w:tcW w:w="1101" w:type="dxa"/>
          </w:tcPr>
          <w:p w14:paraId="23151C12" w14:textId="1B9D7F5E" w:rsidR="00CA745D" w:rsidRDefault="00CA745D" w:rsidP="00851A5F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</w:t>
            </w:r>
            <w:r w:rsidR="00851A5F">
              <w:rPr>
                <w:i w:val="0"/>
                <w:iCs/>
                <w:color w:val="auto"/>
              </w:rPr>
              <w:t>4</w:t>
            </w:r>
          </w:p>
        </w:tc>
        <w:tc>
          <w:tcPr>
            <w:tcW w:w="3787" w:type="dxa"/>
          </w:tcPr>
          <w:p w14:paraId="7BE2B215" w14:textId="500A44E5" w:rsidR="00CA745D" w:rsidRDefault="00CA745D" w:rsidP="007E6CB5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Validação de campos obrigatórios na criação de um evento</w:t>
            </w:r>
          </w:p>
        </w:tc>
        <w:tc>
          <w:tcPr>
            <w:tcW w:w="2445" w:type="dxa"/>
          </w:tcPr>
          <w:p w14:paraId="1BCDE237" w14:textId="6DEF352F" w:rsidR="00747DF7" w:rsidRPr="00806CD9" w:rsidRDefault="00747DF7" w:rsidP="00747DF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806CD9">
              <w:rPr>
                <w:i w:val="0"/>
                <w:iCs/>
                <w:color w:val="auto"/>
                <w:lang w:val="pt-BR"/>
              </w:rPr>
              <w:t>Título: ""</w:t>
            </w:r>
          </w:p>
          <w:p w14:paraId="446C0E9A" w14:textId="0CD84097" w:rsidR="00747DF7" w:rsidRPr="00806CD9" w:rsidRDefault="00747DF7" w:rsidP="00747DF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806CD9">
              <w:rPr>
                <w:i w:val="0"/>
                <w:iCs/>
                <w:color w:val="auto"/>
                <w:lang w:val="pt-BR"/>
              </w:rPr>
              <w:t>Data: ""</w:t>
            </w:r>
          </w:p>
          <w:p w14:paraId="007913C0" w14:textId="67429840" w:rsidR="00747DF7" w:rsidRPr="00806CD9" w:rsidRDefault="00747DF7" w:rsidP="00747DF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806CD9">
              <w:rPr>
                <w:i w:val="0"/>
                <w:iCs/>
                <w:color w:val="auto"/>
                <w:lang w:val="pt-BR"/>
              </w:rPr>
              <w:t xml:space="preserve">Vagas: </w:t>
            </w:r>
            <w:r>
              <w:rPr>
                <w:i w:val="0"/>
                <w:iCs/>
                <w:color w:val="auto"/>
                <w:lang w:val="pt-BR"/>
              </w:rPr>
              <w:t>“”</w:t>
            </w:r>
            <w:r w:rsidRPr="00806CD9">
              <w:rPr>
                <w:i w:val="0"/>
                <w:iCs/>
                <w:color w:val="auto"/>
                <w:lang w:val="pt-BR"/>
              </w:rPr>
              <w:t xml:space="preserve"> </w:t>
            </w:r>
          </w:p>
          <w:p w14:paraId="3FF74C25" w14:textId="77777777" w:rsidR="00747DF7" w:rsidRPr="00806CD9" w:rsidRDefault="00747DF7" w:rsidP="00747DF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806CD9">
              <w:rPr>
                <w:i w:val="0"/>
                <w:iCs/>
                <w:color w:val="auto"/>
                <w:lang w:val="pt-BR"/>
              </w:rPr>
              <w:t>Local: "5"</w:t>
            </w:r>
          </w:p>
          <w:p w14:paraId="0D310568" w14:textId="77777777" w:rsidR="00747DF7" w:rsidRPr="00806CD9" w:rsidRDefault="00747DF7" w:rsidP="00747DF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806CD9">
              <w:rPr>
                <w:i w:val="0"/>
                <w:iCs/>
                <w:color w:val="auto"/>
                <w:lang w:val="pt-BR"/>
              </w:rPr>
              <w:t>Tipo de Evento: "PRESENCIAL"</w:t>
            </w:r>
          </w:p>
          <w:p w14:paraId="42D6BDC6" w14:textId="2CA91D2E" w:rsidR="00CA745D" w:rsidRDefault="00747DF7" w:rsidP="00747DF7">
            <w:pPr>
              <w:pStyle w:val="EPP-Comentario"/>
              <w:rPr>
                <w:i w:val="0"/>
                <w:iCs/>
                <w:color w:val="auto"/>
              </w:rPr>
            </w:pPr>
            <w:r w:rsidRPr="00806CD9">
              <w:rPr>
                <w:i w:val="0"/>
                <w:iCs/>
                <w:color w:val="auto"/>
                <w:lang w:val="pt-BR"/>
              </w:rPr>
              <w:t>Palestrante: 1</w:t>
            </w:r>
          </w:p>
        </w:tc>
        <w:tc>
          <w:tcPr>
            <w:tcW w:w="2445" w:type="dxa"/>
          </w:tcPr>
          <w:p w14:paraId="433B2F5E" w14:textId="4773ADE9" w:rsidR="00CA745D" w:rsidRDefault="00297065" w:rsidP="007E6CB5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Usuário não deve ser capaz de criar o evento</w:t>
            </w:r>
          </w:p>
        </w:tc>
      </w:tr>
      <w:tr w:rsidR="00F5599D" w14:paraId="09437450" w14:textId="77777777" w:rsidTr="00016CF6">
        <w:tc>
          <w:tcPr>
            <w:tcW w:w="1101" w:type="dxa"/>
          </w:tcPr>
          <w:p w14:paraId="6C196DF7" w14:textId="5D70FD4B" w:rsidR="00F5599D" w:rsidRDefault="00F5599D" w:rsidP="00686654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</w:t>
            </w:r>
            <w:r w:rsidR="00686654">
              <w:rPr>
                <w:i w:val="0"/>
                <w:iCs/>
                <w:color w:val="auto"/>
              </w:rPr>
              <w:t>5</w:t>
            </w:r>
          </w:p>
        </w:tc>
        <w:tc>
          <w:tcPr>
            <w:tcW w:w="3787" w:type="dxa"/>
          </w:tcPr>
          <w:p w14:paraId="269C7DFD" w14:textId="598A49AF" w:rsidR="00F5599D" w:rsidRDefault="00F5599D" w:rsidP="00F5599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Validação de campo de título obrigatório na criação de um evento</w:t>
            </w:r>
          </w:p>
        </w:tc>
        <w:tc>
          <w:tcPr>
            <w:tcW w:w="2445" w:type="dxa"/>
          </w:tcPr>
          <w:p w14:paraId="2FBF2875" w14:textId="77777777" w:rsidR="00E5397D" w:rsidRPr="00E5397D" w:rsidRDefault="00E5397D" w:rsidP="00E5397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E5397D">
              <w:rPr>
                <w:i w:val="0"/>
                <w:iCs/>
                <w:color w:val="auto"/>
                <w:lang w:val="pt-BR"/>
              </w:rPr>
              <w:t xml:space="preserve">Título: "" </w:t>
            </w:r>
          </w:p>
          <w:p w14:paraId="537FCB19" w14:textId="77777777" w:rsidR="00E5397D" w:rsidRPr="00E5397D" w:rsidRDefault="00E5397D" w:rsidP="00E5397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E5397D">
              <w:rPr>
                <w:i w:val="0"/>
                <w:iCs/>
                <w:color w:val="auto"/>
                <w:lang w:val="pt-BR"/>
              </w:rPr>
              <w:t>Descrição: "Reunião semestral"</w:t>
            </w:r>
          </w:p>
          <w:p w14:paraId="689F5991" w14:textId="77777777" w:rsidR="00E5397D" w:rsidRPr="00E5397D" w:rsidRDefault="00E5397D" w:rsidP="00E5397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E5397D">
              <w:rPr>
                <w:i w:val="0"/>
                <w:iCs/>
                <w:color w:val="auto"/>
                <w:lang w:val="pt-BR"/>
              </w:rPr>
              <w:t>Data: "2025-12-01 09:30:00"</w:t>
            </w:r>
          </w:p>
          <w:p w14:paraId="443C0790" w14:textId="77777777" w:rsidR="00E5397D" w:rsidRPr="00E5397D" w:rsidRDefault="00E5397D" w:rsidP="00E5397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E5397D">
              <w:rPr>
                <w:i w:val="0"/>
                <w:iCs/>
                <w:color w:val="auto"/>
                <w:lang w:val="pt-BR"/>
              </w:rPr>
              <w:lastRenderedPageBreak/>
              <w:t>Vagas: 40</w:t>
            </w:r>
          </w:p>
          <w:p w14:paraId="4DFAEAC4" w14:textId="77777777" w:rsidR="00E5397D" w:rsidRPr="00E5397D" w:rsidRDefault="00E5397D" w:rsidP="00E5397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E5397D">
              <w:rPr>
                <w:i w:val="0"/>
                <w:iCs/>
                <w:color w:val="auto"/>
                <w:lang w:val="pt-BR"/>
              </w:rPr>
              <w:t>Local: 1</w:t>
            </w:r>
          </w:p>
          <w:p w14:paraId="2E0D37AC" w14:textId="77777777" w:rsidR="00E5397D" w:rsidRPr="00E5397D" w:rsidRDefault="00E5397D" w:rsidP="00E5397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E5397D">
              <w:rPr>
                <w:i w:val="0"/>
                <w:iCs/>
                <w:color w:val="auto"/>
                <w:lang w:val="pt-BR"/>
              </w:rPr>
              <w:t>Tipo de Evento: "PRESENCIAL"</w:t>
            </w:r>
          </w:p>
          <w:p w14:paraId="5C9A240E" w14:textId="4C1D8C7D" w:rsidR="00F5599D" w:rsidRDefault="00E5397D" w:rsidP="00E5397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E5397D">
              <w:rPr>
                <w:i w:val="0"/>
                <w:iCs/>
                <w:color w:val="auto"/>
                <w:lang w:val="pt-BR"/>
              </w:rPr>
              <w:t>Palestrante: 1</w:t>
            </w:r>
          </w:p>
        </w:tc>
        <w:tc>
          <w:tcPr>
            <w:tcW w:w="2445" w:type="dxa"/>
          </w:tcPr>
          <w:p w14:paraId="2066226D" w14:textId="69D56B6D" w:rsidR="00F5599D" w:rsidRDefault="00F5599D" w:rsidP="00F5599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 xml:space="preserve">Mensagem </w:t>
            </w:r>
            <w:r w:rsidR="00E5397D">
              <w:rPr>
                <w:i w:val="0"/>
                <w:iCs/>
                <w:color w:val="auto"/>
              </w:rPr>
              <w:t>“</w:t>
            </w:r>
            <w:r w:rsidR="004E11CD">
              <w:rPr>
                <w:i w:val="0"/>
                <w:iCs/>
                <w:color w:val="auto"/>
              </w:rPr>
              <w:t xml:space="preserve">O </w:t>
            </w:r>
            <w:r w:rsidR="00297065">
              <w:rPr>
                <w:i w:val="0"/>
                <w:iCs/>
                <w:color w:val="auto"/>
              </w:rPr>
              <w:t>evento precisa de um título</w:t>
            </w:r>
            <w:r w:rsidR="00E5397D">
              <w:rPr>
                <w:i w:val="0"/>
                <w:iCs/>
                <w:color w:val="auto"/>
              </w:rPr>
              <w:t>”</w:t>
            </w:r>
          </w:p>
        </w:tc>
      </w:tr>
      <w:tr w:rsidR="004E11CD" w14:paraId="7C0CB1F0" w14:textId="77777777" w:rsidTr="00016CF6">
        <w:tc>
          <w:tcPr>
            <w:tcW w:w="1101" w:type="dxa"/>
          </w:tcPr>
          <w:p w14:paraId="69340A0A" w14:textId="3D1D08BC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06</w:t>
            </w:r>
          </w:p>
        </w:tc>
        <w:tc>
          <w:tcPr>
            <w:tcW w:w="3787" w:type="dxa"/>
          </w:tcPr>
          <w:p w14:paraId="0C7220CA" w14:textId="5CE732A3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Validação de campo de data obrigatório na criação de um evento</w:t>
            </w:r>
          </w:p>
        </w:tc>
        <w:tc>
          <w:tcPr>
            <w:tcW w:w="2445" w:type="dxa"/>
          </w:tcPr>
          <w:p w14:paraId="21C820B0" w14:textId="77777777" w:rsidR="004E11CD" w:rsidRPr="002831E2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831E2">
              <w:rPr>
                <w:i w:val="0"/>
                <w:iCs/>
                <w:color w:val="auto"/>
                <w:lang w:val="pt-BR"/>
              </w:rPr>
              <w:t xml:space="preserve">Título: "Reunião semestral" </w:t>
            </w:r>
          </w:p>
          <w:p w14:paraId="159ABDC2" w14:textId="77777777" w:rsidR="004E11CD" w:rsidRPr="002831E2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831E2">
              <w:rPr>
                <w:i w:val="0"/>
                <w:iCs/>
                <w:color w:val="auto"/>
                <w:lang w:val="pt-BR"/>
              </w:rPr>
              <w:t>Descrição: "Reunião semestral"</w:t>
            </w:r>
          </w:p>
          <w:p w14:paraId="6C6E6955" w14:textId="77777777" w:rsidR="004E11CD" w:rsidRPr="002831E2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831E2">
              <w:rPr>
                <w:i w:val="0"/>
                <w:iCs/>
                <w:color w:val="auto"/>
                <w:lang w:val="pt-BR"/>
              </w:rPr>
              <w:t>Data: ""</w:t>
            </w:r>
          </w:p>
          <w:p w14:paraId="62CBC203" w14:textId="77777777" w:rsidR="004E11CD" w:rsidRPr="002831E2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831E2">
              <w:rPr>
                <w:i w:val="0"/>
                <w:iCs/>
                <w:color w:val="auto"/>
                <w:lang w:val="pt-BR"/>
              </w:rPr>
              <w:t>Vagas: 40</w:t>
            </w:r>
          </w:p>
          <w:p w14:paraId="3DDEC8BA" w14:textId="77777777" w:rsidR="004E11CD" w:rsidRPr="002831E2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831E2">
              <w:rPr>
                <w:i w:val="0"/>
                <w:iCs/>
                <w:color w:val="auto"/>
                <w:lang w:val="pt-BR"/>
              </w:rPr>
              <w:t>Local: 1</w:t>
            </w:r>
          </w:p>
          <w:p w14:paraId="26C76708" w14:textId="77777777" w:rsidR="004E11CD" w:rsidRPr="002831E2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831E2">
              <w:rPr>
                <w:i w:val="0"/>
                <w:iCs/>
                <w:color w:val="auto"/>
                <w:lang w:val="pt-BR"/>
              </w:rPr>
              <w:t>Tipo de Evento: "PRESENCIAL"</w:t>
            </w:r>
          </w:p>
          <w:p w14:paraId="1160A23A" w14:textId="4AC8611E" w:rsidR="004E11CD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831E2">
              <w:rPr>
                <w:i w:val="0"/>
                <w:iCs/>
                <w:color w:val="auto"/>
                <w:lang w:val="pt-BR"/>
              </w:rPr>
              <w:t>Palestrante: 1</w:t>
            </w:r>
          </w:p>
        </w:tc>
        <w:tc>
          <w:tcPr>
            <w:tcW w:w="2445" w:type="dxa"/>
          </w:tcPr>
          <w:p w14:paraId="433C516E" w14:textId="7089E635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Mensagem “</w:t>
            </w:r>
            <w:r w:rsidR="00297065">
              <w:rPr>
                <w:i w:val="0"/>
                <w:iCs/>
                <w:color w:val="auto"/>
              </w:rPr>
              <w:t>O evento precisa ter uma data</w:t>
            </w:r>
            <w:r>
              <w:rPr>
                <w:i w:val="0"/>
                <w:iCs/>
                <w:color w:val="auto"/>
              </w:rPr>
              <w:t>”</w:t>
            </w:r>
          </w:p>
        </w:tc>
      </w:tr>
      <w:tr w:rsidR="004E11CD" w14:paraId="64CF6455" w14:textId="77777777" w:rsidTr="00016CF6">
        <w:tc>
          <w:tcPr>
            <w:tcW w:w="1101" w:type="dxa"/>
          </w:tcPr>
          <w:p w14:paraId="5DD138DB" w14:textId="2D05A232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07</w:t>
            </w:r>
          </w:p>
        </w:tc>
        <w:tc>
          <w:tcPr>
            <w:tcW w:w="3787" w:type="dxa"/>
          </w:tcPr>
          <w:p w14:paraId="3E7F1215" w14:textId="2B8873D6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Validação de campo de vagas obrigatório na criação de um evento presencial/ híbrido</w:t>
            </w:r>
          </w:p>
        </w:tc>
        <w:tc>
          <w:tcPr>
            <w:tcW w:w="2445" w:type="dxa"/>
          </w:tcPr>
          <w:p w14:paraId="02E54EF8" w14:textId="77777777" w:rsidR="004E11CD" w:rsidRPr="004E11CD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4E11CD">
              <w:rPr>
                <w:i w:val="0"/>
                <w:iCs/>
                <w:color w:val="auto"/>
                <w:lang w:val="pt-BR"/>
              </w:rPr>
              <w:t xml:space="preserve">Título: "Reunião semestral" </w:t>
            </w:r>
          </w:p>
          <w:p w14:paraId="32133C7D" w14:textId="77777777" w:rsidR="004E11CD" w:rsidRPr="004E11CD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4E11CD">
              <w:rPr>
                <w:i w:val="0"/>
                <w:iCs/>
                <w:color w:val="auto"/>
                <w:lang w:val="pt-BR"/>
              </w:rPr>
              <w:t>Descrição: "Reunião semestral"</w:t>
            </w:r>
          </w:p>
          <w:p w14:paraId="27044A53" w14:textId="77777777" w:rsidR="004E11CD" w:rsidRPr="004E11CD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4E11CD">
              <w:rPr>
                <w:i w:val="0"/>
                <w:iCs/>
                <w:color w:val="auto"/>
                <w:lang w:val="pt-BR"/>
              </w:rPr>
              <w:t>Data: "2025-12-01 09:30:00"</w:t>
            </w:r>
          </w:p>
          <w:p w14:paraId="6AA4247F" w14:textId="77777777" w:rsidR="004E11CD" w:rsidRPr="004E11CD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4E11CD">
              <w:rPr>
                <w:i w:val="0"/>
                <w:iCs/>
                <w:color w:val="auto"/>
                <w:lang w:val="pt-BR"/>
              </w:rPr>
              <w:t>Vagas: ""</w:t>
            </w:r>
          </w:p>
          <w:p w14:paraId="36190DE1" w14:textId="77777777" w:rsidR="004E11CD" w:rsidRPr="004E11CD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4E11CD">
              <w:rPr>
                <w:i w:val="0"/>
                <w:iCs/>
                <w:color w:val="auto"/>
                <w:lang w:val="pt-BR"/>
              </w:rPr>
              <w:t>Local: 1</w:t>
            </w:r>
          </w:p>
          <w:p w14:paraId="7A36403C" w14:textId="77777777" w:rsidR="004E11CD" w:rsidRPr="004E11CD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4E11CD">
              <w:rPr>
                <w:i w:val="0"/>
                <w:iCs/>
                <w:color w:val="auto"/>
                <w:lang w:val="pt-BR"/>
              </w:rPr>
              <w:t>Tipo de Evento: "PRESENCIAL"</w:t>
            </w:r>
          </w:p>
          <w:p w14:paraId="2BE59861" w14:textId="0E4B334A" w:rsidR="004E11CD" w:rsidRPr="00023044" w:rsidRDefault="004E11CD" w:rsidP="004E11CD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4E11CD">
              <w:rPr>
                <w:i w:val="0"/>
                <w:iCs/>
                <w:color w:val="auto"/>
                <w:lang w:val="pt-BR"/>
              </w:rPr>
              <w:t>Palestrante: 1</w:t>
            </w:r>
          </w:p>
        </w:tc>
        <w:tc>
          <w:tcPr>
            <w:tcW w:w="2445" w:type="dxa"/>
          </w:tcPr>
          <w:p w14:paraId="22139888" w14:textId="01FD201A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Mensagem “</w:t>
            </w:r>
            <w:r w:rsidR="00297065">
              <w:rPr>
                <w:i w:val="0"/>
                <w:iCs/>
                <w:color w:val="auto"/>
              </w:rPr>
              <w:t>Precisa ter uma quantidade de vagas</w:t>
            </w:r>
            <w:r>
              <w:rPr>
                <w:i w:val="0"/>
                <w:iCs/>
                <w:color w:val="auto"/>
              </w:rPr>
              <w:t>”</w:t>
            </w:r>
          </w:p>
        </w:tc>
      </w:tr>
      <w:tr w:rsidR="004E11CD" w14:paraId="506D8729" w14:textId="77777777" w:rsidTr="00016CF6">
        <w:tc>
          <w:tcPr>
            <w:tcW w:w="1101" w:type="dxa"/>
          </w:tcPr>
          <w:p w14:paraId="193AC994" w14:textId="7D2BA4EF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08</w:t>
            </w:r>
          </w:p>
        </w:tc>
        <w:tc>
          <w:tcPr>
            <w:tcW w:w="3787" w:type="dxa"/>
          </w:tcPr>
          <w:p w14:paraId="7F53E4E4" w14:textId="4804B08D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Validação de campo de local obrigatório na criação de um evento presencial/ híbrido</w:t>
            </w:r>
          </w:p>
        </w:tc>
        <w:tc>
          <w:tcPr>
            <w:tcW w:w="2445" w:type="dxa"/>
          </w:tcPr>
          <w:p w14:paraId="71743B99" w14:textId="77777777" w:rsidR="00297065" w:rsidRPr="00297065" w:rsidRDefault="00297065" w:rsidP="0029706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97065">
              <w:rPr>
                <w:i w:val="0"/>
                <w:iCs/>
                <w:color w:val="auto"/>
                <w:lang w:val="pt-BR"/>
              </w:rPr>
              <w:t>Tipo: PRESENCIAL</w:t>
            </w:r>
          </w:p>
          <w:p w14:paraId="131F58E4" w14:textId="77777777" w:rsidR="00297065" w:rsidRPr="00297065" w:rsidRDefault="00297065" w:rsidP="0029706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97065">
              <w:rPr>
                <w:i w:val="0"/>
                <w:iCs/>
                <w:color w:val="auto"/>
                <w:lang w:val="pt-BR"/>
              </w:rPr>
              <w:t>Estado: ABERTO</w:t>
            </w:r>
          </w:p>
          <w:p w14:paraId="34A1E37E" w14:textId="77777777" w:rsidR="00297065" w:rsidRPr="00297065" w:rsidRDefault="00297065" w:rsidP="0029706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97065">
              <w:rPr>
                <w:i w:val="0"/>
                <w:iCs/>
                <w:color w:val="auto"/>
                <w:lang w:val="pt-BR"/>
              </w:rPr>
              <w:t>Data: 03/12/2025 17:00</w:t>
            </w:r>
          </w:p>
          <w:p w14:paraId="41A1293F" w14:textId="77777777" w:rsidR="00297065" w:rsidRPr="00297065" w:rsidRDefault="00297065" w:rsidP="0029706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97065">
              <w:rPr>
                <w:i w:val="0"/>
                <w:iCs/>
                <w:color w:val="auto"/>
                <w:lang w:val="pt-BR"/>
              </w:rPr>
              <w:t>Descrição: Webinar sobre otimização de tempo e produtividade no trabalho remoto.</w:t>
            </w:r>
          </w:p>
          <w:p w14:paraId="5EB832DF" w14:textId="77777777" w:rsidR="00297065" w:rsidRPr="00297065" w:rsidRDefault="00297065" w:rsidP="0029706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97065">
              <w:rPr>
                <w:i w:val="0"/>
                <w:iCs/>
                <w:color w:val="auto"/>
                <w:lang w:val="pt-BR"/>
              </w:rPr>
              <w:t>Título: Gestão do Tempo e Produtividade</w:t>
            </w:r>
          </w:p>
          <w:p w14:paraId="5B847ECF" w14:textId="77777777" w:rsidR="00297065" w:rsidRPr="00297065" w:rsidRDefault="00297065" w:rsidP="0029706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97065">
              <w:rPr>
                <w:i w:val="0"/>
                <w:iCs/>
                <w:color w:val="auto"/>
                <w:lang w:val="pt-BR"/>
              </w:rPr>
              <w:t>Vagas: 90</w:t>
            </w:r>
          </w:p>
          <w:p w14:paraId="5080EC86" w14:textId="0501B753" w:rsidR="004E11CD" w:rsidRPr="00023044" w:rsidRDefault="00297065" w:rsidP="00297065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297065">
              <w:rPr>
                <w:i w:val="0"/>
                <w:iCs/>
                <w:color w:val="auto"/>
                <w:lang w:val="pt-BR"/>
              </w:rPr>
              <w:t>Palestrante: Márcio Estagiário</w:t>
            </w:r>
          </w:p>
        </w:tc>
        <w:tc>
          <w:tcPr>
            <w:tcW w:w="2445" w:type="dxa"/>
          </w:tcPr>
          <w:p w14:paraId="7CFEA785" w14:textId="26784D98" w:rsidR="004E11CD" w:rsidRDefault="0021424B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Mensagem “O local é obrigatório</w:t>
            </w:r>
            <w:r w:rsidR="00297065">
              <w:rPr>
                <w:i w:val="0"/>
                <w:iCs/>
                <w:color w:val="auto"/>
              </w:rPr>
              <w:t xml:space="preserve"> para eventos presenciais</w:t>
            </w:r>
            <w:r>
              <w:rPr>
                <w:i w:val="0"/>
                <w:iCs/>
                <w:color w:val="auto"/>
              </w:rPr>
              <w:t>”</w:t>
            </w:r>
          </w:p>
        </w:tc>
      </w:tr>
      <w:tr w:rsidR="004E11CD" w14:paraId="0038C334" w14:textId="77777777" w:rsidTr="00016CF6">
        <w:tc>
          <w:tcPr>
            <w:tcW w:w="1101" w:type="dxa"/>
          </w:tcPr>
          <w:p w14:paraId="294C9FEE" w14:textId="2E227DE4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09</w:t>
            </w:r>
          </w:p>
        </w:tc>
        <w:tc>
          <w:tcPr>
            <w:tcW w:w="3787" w:type="dxa"/>
          </w:tcPr>
          <w:p w14:paraId="7BA039A9" w14:textId="3089D370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Validação de campo de tipo de evento obrigatório na criação de um evento</w:t>
            </w:r>
          </w:p>
        </w:tc>
        <w:tc>
          <w:tcPr>
            <w:tcW w:w="2445" w:type="dxa"/>
          </w:tcPr>
          <w:p w14:paraId="39975B3C" w14:textId="77777777" w:rsidR="003148B0" w:rsidRPr="003148B0" w:rsidRDefault="003148B0" w:rsidP="003148B0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148B0">
              <w:rPr>
                <w:i w:val="0"/>
                <w:iCs/>
                <w:color w:val="auto"/>
                <w:lang w:val="pt-BR"/>
              </w:rPr>
              <w:t xml:space="preserve">Título: "Reunião semestral" </w:t>
            </w:r>
          </w:p>
          <w:p w14:paraId="7E93EF40" w14:textId="77777777" w:rsidR="003148B0" w:rsidRPr="003148B0" w:rsidRDefault="003148B0" w:rsidP="003148B0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148B0">
              <w:rPr>
                <w:i w:val="0"/>
                <w:iCs/>
                <w:color w:val="auto"/>
                <w:lang w:val="pt-BR"/>
              </w:rPr>
              <w:t>Descrição: "Reunião semestral"</w:t>
            </w:r>
          </w:p>
          <w:p w14:paraId="0C4E5E05" w14:textId="77777777" w:rsidR="003148B0" w:rsidRPr="003148B0" w:rsidRDefault="003148B0" w:rsidP="003148B0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148B0">
              <w:rPr>
                <w:i w:val="0"/>
                <w:iCs/>
                <w:color w:val="auto"/>
                <w:lang w:val="pt-BR"/>
              </w:rPr>
              <w:t>Data: "2025-12-01 09:30:00"</w:t>
            </w:r>
          </w:p>
          <w:p w14:paraId="35798B5B" w14:textId="77777777" w:rsidR="003148B0" w:rsidRPr="003148B0" w:rsidRDefault="003148B0" w:rsidP="003148B0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148B0">
              <w:rPr>
                <w:i w:val="0"/>
                <w:iCs/>
                <w:color w:val="auto"/>
                <w:lang w:val="pt-BR"/>
              </w:rPr>
              <w:t>Vagas: 40</w:t>
            </w:r>
          </w:p>
          <w:p w14:paraId="12E3FBFA" w14:textId="77777777" w:rsidR="003148B0" w:rsidRPr="003148B0" w:rsidRDefault="003148B0" w:rsidP="003148B0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148B0">
              <w:rPr>
                <w:i w:val="0"/>
                <w:iCs/>
                <w:color w:val="auto"/>
                <w:lang w:val="pt-BR"/>
              </w:rPr>
              <w:t>Local: 1</w:t>
            </w:r>
          </w:p>
          <w:p w14:paraId="4F465819" w14:textId="77777777" w:rsidR="003148B0" w:rsidRPr="003148B0" w:rsidRDefault="003148B0" w:rsidP="003148B0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148B0">
              <w:rPr>
                <w:i w:val="0"/>
                <w:iCs/>
                <w:color w:val="auto"/>
                <w:lang w:val="pt-BR"/>
              </w:rPr>
              <w:t>Tipo de Evento: ""</w:t>
            </w:r>
          </w:p>
          <w:p w14:paraId="4CD0FE2E" w14:textId="58AE8C59" w:rsidR="004E11CD" w:rsidRPr="00023044" w:rsidRDefault="003148B0" w:rsidP="003148B0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3148B0">
              <w:rPr>
                <w:i w:val="0"/>
                <w:iCs/>
                <w:color w:val="auto"/>
                <w:lang w:val="pt-BR"/>
              </w:rPr>
              <w:t>Palestrante: 1</w:t>
            </w:r>
          </w:p>
        </w:tc>
        <w:tc>
          <w:tcPr>
            <w:tcW w:w="2445" w:type="dxa"/>
          </w:tcPr>
          <w:p w14:paraId="08B4193C" w14:textId="4367CEA1" w:rsidR="004E11CD" w:rsidRDefault="003148B0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 xml:space="preserve">Mensagem “O </w:t>
            </w:r>
            <w:r w:rsidR="00297065">
              <w:rPr>
                <w:i w:val="0"/>
                <w:iCs/>
                <w:color w:val="auto"/>
              </w:rPr>
              <w:t>evento precisa ter um tipo</w:t>
            </w:r>
            <w:r>
              <w:rPr>
                <w:i w:val="0"/>
                <w:iCs/>
                <w:color w:val="auto"/>
              </w:rPr>
              <w:t>”</w:t>
            </w:r>
          </w:p>
        </w:tc>
      </w:tr>
      <w:tr w:rsidR="004E11CD" w14:paraId="7F0692ED" w14:textId="77777777" w:rsidTr="00016CF6">
        <w:tc>
          <w:tcPr>
            <w:tcW w:w="1101" w:type="dxa"/>
          </w:tcPr>
          <w:p w14:paraId="7BFD92C3" w14:textId="7DEFA991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10</w:t>
            </w:r>
          </w:p>
        </w:tc>
        <w:tc>
          <w:tcPr>
            <w:tcW w:w="3787" w:type="dxa"/>
          </w:tcPr>
          <w:p w14:paraId="49F43BC6" w14:textId="4562D492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 xml:space="preserve">Validação de campo de descrição </w:t>
            </w:r>
            <w:r w:rsidR="003148B0">
              <w:rPr>
                <w:i w:val="0"/>
                <w:iCs/>
                <w:color w:val="auto"/>
              </w:rPr>
              <w:t>Opcional</w:t>
            </w:r>
            <w:r>
              <w:rPr>
                <w:i w:val="0"/>
                <w:iCs/>
                <w:color w:val="auto"/>
              </w:rPr>
              <w:t xml:space="preserve"> na criação de um evento</w:t>
            </w:r>
          </w:p>
        </w:tc>
        <w:tc>
          <w:tcPr>
            <w:tcW w:w="2445" w:type="dxa"/>
          </w:tcPr>
          <w:p w14:paraId="6F72A5DB" w14:textId="77777777" w:rsidR="00692F57" w:rsidRPr="00692F57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 xml:space="preserve">Título: "Reunião semestral" </w:t>
            </w:r>
          </w:p>
          <w:p w14:paraId="1C51B7C0" w14:textId="77777777" w:rsidR="00692F57" w:rsidRPr="00692F57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>Descrição: ""</w:t>
            </w:r>
          </w:p>
          <w:p w14:paraId="0602F787" w14:textId="77777777" w:rsidR="00692F57" w:rsidRPr="00692F57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>Data: "2025-12-01 09:30:00"</w:t>
            </w:r>
          </w:p>
          <w:p w14:paraId="3ADEA10D" w14:textId="77777777" w:rsidR="00692F57" w:rsidRPr="00692F57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>Vagas: 40</w:t>
            </w:r>
          </w:p>
          <w:p w14:paraId="09D5539B" w14:textId="77777777" w:rsidR="00692F57" w:rsidRPr="00692F57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>Local: 1</w:t>
            </w:r>
          </w:p>
          <w:p w14:paraId="57F519A7" w14:textId="77777777" w:rsidR="00692F57" w:rsidRPr="00692F57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>Tipo de Evento: "PRESENCIAL"</w:t>
            </w:r>
          </w:p>
          <w:p w14:paraId="39A5FB5D" w14:textId="70E60C48" w:rsidR="004E11CD" w:rsidRPr="00023044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>Palestrante: 1</w:t>
            </w:r>
          </w:p>
        </w:tc>
        <w:tc>
          <w:tcPr>
            <w:tcW w:w="2445" w:type="dxa"/>
          </w:tcPr>
          <w:p w14:paraId="2FA8EFDC" w14:textId="2559FC41" w:rsidR="004E11CD" w:rsidRDefault="00692F57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O evento deve ser criado com sucesso</w:t>
            </w:r>
          </w:p>
        </w:tc>
      </w:tr>
      <w:tr w:rsidR="004E11CD" w14:paraId="5B3F2495" w14:textId="77777777" w:rsidTr="00016CF6">
        <w:tc>
          <w:tcPr>
            <w:tcW w:w="1101" w:type="dxa"/>
          </w:tcPr>
          <w:p w14:paraId="64C87C83" w14:textId="42497D2A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11</w:t>
            </w:r>
          </w:p>
        </w:tc>
        <w:tc>
          <w:tcPr>
            <w:tcW w:w="3787" w:type="dxa"/>
          </w:tcPr>
          <w:p w14:paraId="7A5D94B0" w14:textId="3EB7B962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Validação de campo de palestrante opcional na criação de um evento</w:t>
            </w:r>
          </w:p>
        </w:tc>
        <w:tc>
          <w:tcPr>
            <w:tcW w:w="2445" w:type="dxa"/>
          </w:tcPr>
          <w:p w14:paraId="63AA1B65" w14:textId="77777777" w:rsidR="00692F57" w:rsidRPr="00692F57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 xml:space="preserve">Título: "Reunião semestral" </w:t>
            </w:r>
          </w:p>
          <w:p w14:paraId="0FE9D62C" w14:textId="77777777" w:rsidR="00692F57" w:rsidRPr="00692F57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lastRenderedPageBreak/>
              <w:t>Descrição: "Reunião semestral"</w:t>
            </w:r>
          </w:p>
          <w:p w14:paraId="18CA1FB7" w14:textId="77777777" w:rsidR="00692F57" w:rsidRPr="00692F57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>Data: "2025-12-01 09:30:00"</w:t>
            </w:r>
          </w:p>
          <w:p w14:paraId="1D2F7F22" w14:textId="77777777" w:rsidR="00692F57" w:rsidRPr="00692F57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>Vagas: 40</w:t>
            </w:r>
          </w:p>
          <w:p w14:paraId="422CF20D" w14:textId="77777777" w:rsidR="00692F57" w:rsidRPr="00692F57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>Local: 1</w:t>
            </w:r>
          </w:p>
          <w:p w14:paraId="514EA720" w14:textId="77777777" w:rsidR="00692F57" w:rsidRPr="00692F57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>Tipo de Evento: "PRESENCIAL"</w:t>
            </w:r>
          </w:p>
          <w:p w14:paraId="731E21BD" w14:textId="516E5EA0" w:rsidR="004E11CD" w:rsidRPr="00023044" w:rsidRDefault="00692F57" w:rsidP="00692F57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692F57">
              <w:rPr>
                <w:i w:val="0"/>
                <w:iCs/>
                <w:color w:val="auto"/>
                <w:lang w:val="pt-BR"/>
              </w:rPr>
              <w:t>Palestrante: ""</w:t>
            </w:r>
          </w:p>
        </w:tc>
        <w:tc>
          <w:tcPr>
            <w:tcW w:w="2445" w:type="dxa"/>
          </w:tcPr>
          <w:p w14:paraId="66014EF6" w14:textId="570D1E91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lastRenderedPageBreak/>
              <w:t>O evento deve ser criado com sucesso</w:t>
            </w:r>
          </w:p>
        </w:tc>
      </w:tr>
      <w:tr w:rsidR="004E11CD" w14:paraId="11C6A38D" w14:textId="77777777" w:rsidTr="00016CF6">
        <w:tc>
          <w:tcPr>
            <w:tcW w:w="1101" w:type="dxa"/>
          </w:tcPr>
          <w:p w14:paraId="76ABCCA2" w14:textId="2A8BD8DF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>12</w:t>
            </w:r>
          </w:p>
        </w:tc>
        <w:tc>
          <w:tcPr>
            <w:tcW w:w="3787" w:type="dxa"/>
          </w:tcPr>
          <w:p w14:paraId="37D6629B" w14:textId="3E229673" w:rsidR="004E11CD" w:rsidRDefault="002A40AA" w:rsidP="004E11CD">
            <w:pPr>
              <w:pStyle w:val="EPP-Comentario"/>
              <w:rPr>
                <w:i w:val="0"/>
                <w:iCs/>
                <w:color w:val="auto"/>
              </w:rPr>
            </w:pPr>
            <w:r w:rsidRPr="002A40AA">
              <w:rPr>
                <w:i w:val="0"/>
                <w:iCs/>
                <w:color w:val="auto"/>
              </w:rPr>
              <w:t>Validação de Vagas Negativas</w:t>
            </w:r>
          </w:p>
        </w:tc>
        <w:tc>
          <w:tcPr>
            <w:tcW w:w="2445" w:type="dxa"/>
          </w:tcPr>
          <w:p w14:paraId="2232B8A3" w14:textId="77777777" w:rsidR="00030972" w:rsidRPr="00030972" w:rsidRDefault="00030972" w:rsidP="00030972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030972">
              <w:rPr>
                <w:i w:val="0"/>
                <w:iCs/>
                <w:color w:val="auto"/>
                <w:lang w:val="pt-BR"/>
              </w:rPr>
              <w:t>Título: "Reunião Anual"</w:t>
            </w:r>
          </w:p>
          <w:p w14:paraId="0EE21458" w14:textId="77777777" w:rsidR="00030972" w:rsidRPr="00030972" w:rsidRDefault="00030972" w:rsidP="00030972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030972">
              <w:rPr>
                <w:i w:val="0"/>
                <w:iCs/>
                <w:color w:val="auto"/>
                <w:lang w:val="pt-BR"/>
              </w:rPr>
              <w:t>Data: "2025-10-15"</w:t>
            </w:r>
          </w:p>
          <w:p w14:paraId="12332041" w14:textId="77777777" w:rsidR="00030972" w:rsidRPr="00030972" w:rsidRDefault="00030972" w:rsidP="00030972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030972">
              <w:rPr>
                <w:i w:val="0"/>
                <w:iCs/>
                <w:color w:val="auto"/>
                <w:lang w:val="pt-BR"/>
              </w:rPr>
              <w:t>Vagas: -10 (número negativo)</w:t>
            </w:r>
          </w:p>
          <w:p w14:paraId="4E691E80" w14:textId="77777777" w:rsidR="00030972" w:rsidRPr="00030972" w:rsidRDefault="00030972" w:rsidP="00030972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030972">
              <w:rPr>
                <w:i w:val="0"/>
                <w:iCs/>
                <w:color w:val="auto"/>
                <w:lang w:val="pt-BR"/>
              </w:rPr>
              <w:t>Local: "Sala de Conferências"</w:t>
            </w:r>
          </w:p>
          <w:p w14:paraId="31C3F9E1" w14:textId="77777777" w:rsidR="00030972" w:rsidRPr="00030972" w:rsidRDefault="00030972" w:rsidP="00030972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030972">
              <w:rPr>
                <w:i w:val="0"/>
                <w:iCs/>
                <w:color w:val="auto"/>
                <w:lang w:val="pt-BR"/>
              </w:rPr>
              <w:t>Descrição: "Reunião para discutir resultados."</w:t>
            </w:r>
          </w:p>
          <w:p w14:paraId="4655FD5C" w14:textId="77777777" w:rsidR="00030972" w:rsidRPr="00030972" w:rsidRDefault="00030972" w:rsidP="00030972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030972">
              <w:rPr>
                <w:i w:val="0"/>
                <w:iCs/>
                <w:color w:val="auto"/>
                <w:lang w:val="pt-BR"/>
              </w:rPr>
              <w:t>Tipo de Evento: "presencial"</w:t>
            </w:r>
          </w:p>
          <w:p w14:paraId="3691A29C" w14:textId="6BE59D58" w:rsidR="004E11CD" w:rsidRPr="00023044" w:rsidRDefault="00030972" w:rsidP="00030972">
            <w:pPr>
              <w:pStyle w:val="EPP-Comentario"/>
              <w:rPr>
                <w:i w:val="0"/>
                <w:iCs/>
                <w:color w:val="auto"/>
                <w:lang w:val="pt-BR"/>
              </w:rPr>
            </w:pPr>
            <w:r w:rsidRPr="00030972">
              <w:rPr>
                <w:i w:val="0"/>
                <w:iCs/>
                <w:color w:val="auto"/>
                <w:lang w:val="pt-BR"/>
              </w:rPr>
              <w:t xml:space="preserve">Palestrante: "Enrico </w:t>
            </w:r>
            <w:proofErr w:type="spellStart"/>
            <w:r w:rsidRPr="00030972">
              <w:rPr>
                <w:i w:val="0"/>
                <w:iCs/>
                <w:color w:val="auto"/>
                <w:lang w:val="pt-BR"/>
              </w:rPr>
              <w:t>Viscondi</w:t>
            </w:r>
            <w:proofErr w:type="spellEnd"/>
            <w:r w:rsidRPr="00030972">
              <w:rPr>
                <w:i w:val="0"/>
                <w:iCs/>
                <w:color w:val="auto"/>
                <w:lang w:val="pt-BR"/>
              </w:rPr>
              <w:t>"</w:t>
            </w:r>
          </w:p>
        </w:tc>
        <w:tc>
          <w:tcPr>
            <w:tcW w:w="2445" w:type="dxa"/>
          </w:tcPr>
          <w:p w14:paraId="0C180D65" w14:textId="44692A01" w:rsidR="004E11CD" w:rsidRDefault="004E11CD" w:rsidP="004E11CD">
            <w:pPr>
              <w:pStyle w:val="EPP-Comentario"/>
              <w:rPr>
                <w:i w:val="0"/>
                <w:iCs/>
                <w:color w:val="auto"/>
              </w:rPr>
            </w:pPr>
            <w:r>
              <w:rPr>
                <w:i w:val="0"/>
                <w:iCs/>
                <w:color w:val="auto"/>
              </w:rPr>
              <w:t xml:space="preserve">Mensagem </w:t>
            </w:r>
            <w:r w:rsidR="002A40AA">
              <w:rPr>
                <w:i w:val="0"/>
                <w:iCs/>
                <w:color w:val="auto"/>
              </w:rPr>
              <w:t>“O número de vagas deve ser maior ou igual a zero”</w:t>
            </w:r>
          </w:p>
        </w:tc>
      </w:tr>
    </w:tbl>
    <w:p w14:paraId="2FE2CC9F" w14:textId="77777777" w:rsidR="00016CF6" w:rsidRDefault="00016CF6" w:rsidP="007E6CB5">
      <w:pPr>
        <w:pStyle w:val="EPP-Comentario"/>
      </w:pPr>
    </w:p>
    <w:p w14:paraId="2AD0ABEE" w14:textId="77777777" w:rsidR="0033170C" w:rsidRDefault="0033170C" w:rsidP="0033170C">
      <w:pPr>
        <w:pStyle w:val="EPP-Seonivel1"/>
      </w:pPr>
      <w:r>
        <w:t>tEM PROTÓTIPO?</w:t>
      </w:r>
    </w:p>
    <w:p w14:paraId="22609DD5" w14:textId="6D9400C2" w:rsidR="0033170C" w:rsidRPr="00130F6A" w:rsidRDefault="00130F6A" w:rsidP="007E6CB5">
      <w:pPr>
        <w:pStyle w:val="EPP-Comentario"/>
        <w:rPr>
          <w:i w:val="0"/>
          <w:iCs/>
          <w:color w:val="auto"/>
        </w:rPr>
      </w:pPr>
      <w:r>
        <w:rPr>
          <w:i w:val="0"/>
          <w:iCs/>
          <w:color w:val="auto"/>
        </w:rPr>
        <w:t>Não se aplica.</w:t>
      </w:r>
    </w:p>
    <w:sectPr w:rsidR="0033170C" w:rsidRPr="00130F6A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391DF" w14:textId="77777777" w:rsidR="00F121C7" w:rsidRDefault="00F121C7">
      <w:r>
        <w:separator/>
      </w:r>
    </w:p>
  </w:endnote>
  <w:endnote w:type="continuationSeparator" w:id="0">
    <w:p w14:paraId="1C1DCDCE" w14:textId="77777777" w:rsidR="00F121C7" w:rsidRDefault="00F12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CBA2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78D50052" w14:textId="77777777">
      <w:trPr>
        <w:cantSplit/>
      </w:trPr>
      <w:tc>
        <w:tcPr>
          <w:tcW w:w="6300" w:type="dxa"/>
        </w:tcPr>
        <w:p w14:paraId="715DE502" w14:textId="0AC0CF5E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>&lt;</w:t>
              </w:r>
              <w:r w:rsidR="00130F6A">
                <w:t>EvT</w:t>
              </w:r>
              <w:r w:rsidR="0069452F">
                <w:t xml:space="preserve">&gt; </w:t>
              </w:r>
              <w:r w:rsidR="0069452F">
                <w:t>- &lt;</w:t>
              </w:r>
              <w:r w:rsidR="00130F6A">
                <w:t>Eventos Tech</w:t>
              </w:r>
              <w:r w:rsidR="0069452F">
                <w:t>&gt;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&lt;</w:t>
              </w:r>
              <w:r w:rsidR="00130F6A">
                <w:t>1</w:t>
              </w:r>
              <w:r w:rsidR="0069452F">
                <w:t>&gt;</w:t>
              </w:r>
            </w:sdtContent>
          </w:sdt>
        </w:p>
      </w:tc>
      <w:tc>
        <w:tcPr>
          <w:tcW w:w="1705" w:type="dxa"/>
          <w:vAlign w:val="center"/>
        </w:tcPr>
        <w:p w14:paraId="3A2771CB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16453A29" w14:textId="06024D56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686654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686654">
            <w:rPr>
              <w:noProof/>
            </w:rPr>
            <w:t>3</w:t>
          </w:r>
          <w:r w:rsidR="00841EC0">
            <w:rPr>
              <w:noProof/>
            </w:rPr>
            <w:fldChar w:fldCharType="end"/>
          </w:r>
        </w:p>
      </w:tc>
    </w:tr>
  </w:tbl>
  <w:p w14:paraId="1E7A4A4B" w14:textId="77777777"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130F6A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C622C" w14:textId="77777777" w:rsidR="00F121C7" w:rsidRDefault="00F121C7">
      <w:r>
        <w:separator/>
      </w:r>
    </w:p>
  </w:footnote>
  <w:footnote w:type="continuationSeparator" w:id="0">
    <w:p w14:paraId="05240058" w14:textId="77777777" w:rsidR="00F121C7" w:rsidRDefault="00F12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57D2DFF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201E273A" w14:textId="2EC29B1E" w:rsidR="00FB4266" w:rsidRDefault="00375F64" w:rsidP="007E6CB5">
          <w:pPr>
            <w:pStyle w:val="EPP-Cabealho"/>
            <w:rPr>
              <w:b/>
              <w:bCs/>
            </w:rPr>
          </w:pPr>
          <w:r>
            <w:t>&lt;</w:t>
          </w:r>
          <w:r w:rsidR="00130F6A">
            <w:t>EvT</w:t>
          </w:r>
          <w:r>
            <w:t>&gt;</w:t>
          </w:r>
        </w:p>
      </w:tc>
      <w:sdt>
        <w:sdtPr>
          <w:rPr>
            <w:bCs/>
          </w:rPr>
          <w:alias w:val="Título"/>
          <w:tag w:val=""/>
          <w:id w:val="-143250694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3FD3AAD2" w14:textId="1DEBCDB7"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</w:t>
              </w:r>
              <w:r w:rsidR="00130F6A">
                <w:rPr>
                  <w:bCs/>
                </w:rPr>
                <w:t>US</w:t>
              </w:r>
              <w:r>
                <w:rPr>
                  <w:bCs/>
                </w:rPr>
                <w:t>&gt;-&lt;Historia de Usuario&gt;</w:t>
              </w:r>
            </w:p>
          </w:tc>
        </w:sdtContent>
      </w:sdt>
      <w:tc>
        <w:tcPr>
          <w:tcW w:w="1440" w:type="dxa"/>
          <w:vAlign w:val="center"/>
        </w:tcPr>
        <w:p w14:paraId="364D1075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6E5A7324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590308035">
    <w:abstractNumId w:val="4"/>
  </w:num>
  <w:num w:numId="2" w16cid:durableId="861749246">
    <w:abstractNumId w:val="5"/>
  </w:num>
  <w:num w:numId="3" w16cid:durableId="2130273879">
    <w:abstractNumId w:val="5"/>
  </w:num>
  <w:num w:numId="4" w16cid:durableId="744381834">
    <w:abstractNumId w:val="5"/>
  </w:num>
  <w:num w:numId="5" w16cid:durableId="1485273639">
    <w:abstractNumId w:val="5"/>
  </w:num>
  <w:num w:numId="6" w16cid:durableId="1546597243">
    <w:abstractNumId w:val="2"/>
  </w:num>
  <w:num w:numId="7" w16cid:durableId="279187444">
    <w:abstractNumId w:val="5"/>
  </w:num>
  <w:num w:numId="8" w16cid:durableId="927009243">
    <w:abstractNumId w:val="5"/>
  </w:num>
  <w:num w:numId="9" w16cid:durableId="1474717020">
    <w:abstractNumId w:val="0"/>
  </w:num>
  <w:num w:numId="10" w16cid:durableId="300842020">
    <w:abstractNumId w:val="1"/>
  </w:num>
  <w:num w:numId="11" w16cid:durableId="123741975">
    <w:abstractNumId w:val="3"/>
  </w:num>
  <w:num w:numId="12" w16cid:durableId="396516130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F6A"/>
    <w:rsid w:val="0000781E"/>
    <w:rsid w:val="00016CF6"/>
    <w:rsid w:val="00023044"/>
    <w:rsid w:val="00030972"/>
    <w:rsid w:val="00096D0C"/>
    <w:rsid w:val="000C77A8"/>
    <w:rsid w:val="00120223"/>
    <w:rsid w:val="00130F6A"/>
    <w:rsid w:val="00141BB7"/>
    <w:rsid w:val="00153EE8"/>
    <w:rsid w:val="001636B5"/>
    <w:rsid w:val="00185D0C"/>
    <w:rsid w:val="001913A2"/>
    <w:rsid w:val="001E0869"/>
    <w:rsid w:val="0021424B"/>
    <w:rsid w:val="002170F3"/>
    <w:rsid w:val="00254122"/>
    <w:rsid w:val="002831E2"/>
    <w:rsid w:val="002908DA"/>
    <w:rsid w:val="00297065"/>
    <w:rsid w:val="002A40AA"/>
    <w:rsid w:val="003050D9"/>
    <w:rsid w:val="003148B0"/>
    <w:rsid w:val="0033170C"/>
    <w:rsid w:val="00366AC2"/>
    <w:rsid w:val="00375F64"/>
    <w:rsid w:val="003E2D29"/>
    <w:rsid w:val="003F364C"/>
    <w:rsid w:val="00403DCD"/>
    <w:rsid w:val="0040438B"/>
    <w:rsid w:val="0042786F"/>
    <w:rsid w:val="00431746"/>
    <w:rsid w:val="00442A5D"/>
    <w:rsid w:val="00453FD0"/>
    <w:rsid w:val="0049456B"/>
    <w:rsid w:val="004B1997"/>
    <w:rsid w:val="004E11CD"/>
    <w:rsid w:val="00534503"/>
    <w:rsid w:val="005601B0"/>
    <w:rsid w:val="0056438E"/>
    <w:rsid w:val="00570E49"/>
    <w:rsid w:val="00580EC3"/>
    <w:rsid w:val="005C2EBC"/>
    <w:rsid w:val="00603AD4"/>
    <w:rsid w:val="00636D67"/>
    <w:rsid w:val="00651E57"/>
    <w:rsid w:val="0067061E"/>
    <w:rsid w:val="00676DE0"/>
    <w:rsid w:val="00686654"/>
    <w:rsid w:val="00692F57"/>
    <w:rsid w:val="0069452F"/>
    <w:rsid w:val="00694BCE"/>
    <w:rsid w:val="006A0A78"/>
    <w:rsid w:val="006E1FFA"/>
    <w:rsid w:val="00733C5F"/>
    <w:rsid w:val="00747DF7"/>
    <w:rsid w:val="007773C0"/>
    <w:rsid w:val="007839CF"/>
    <w:rsid w:val="007C4737"/>
    <w:rsid w:val="007E1532"/>
    <w:rsid w:val="007E17DD"/>
    <w:rsid w:val="007E6CB5"/>
    <w:rsid w:val="00806CD9"/>
    <w:rsid w:val="008202EF"/>
    <w:rsid w:val="0082433C"/>
    <w:rsid w:val="00824D94"/>
    <w:rsid w:val="00841EC0"/>
    <w:rsid w:val="00851A5F"/>
    <w:rsid w:val="008845EC"/>
    <w:rsid w:val="008A64B9"/>
    <w:rsid w:val="008D249A"/>
    <w:rsid w:val="009A6367"/>
    <w:rsid w:val="009B0E25"/>
    <w:rsid w:val="009D37D8"/>
    <w:rsid w:val="00A15E2D"/>
    <w:rsid w:val="00AA73B9"/>
    <w:rsid w:val="00AB66AB"/>
    <w:rsid w:val="00AC5BC3"/>
    <w:rsid w:val="00AD2591"/>
    <w:rsid w:val="00AF2C6E"/>
    <w:rsid w:val="00B210BA"/>
    <w:rsid w:val="00B5102A"/>
    <w:rsid w:val="00BA0484"/>
    <w:rsid w:val="00BB664B"/>
    <w:rsid w:val="00C16EDA"/>
    <w:rsid w:val="00C36863"/>
    <w:rsid w:val="00C42031"/>
    <w:rsid w:val="00C5360B"/>
    <w:rsid w:val="00C57F6A"/>
    <w:rsid w:val="00C77139"/>
    <w:rsid w:val="00C95EEC"/>
    <w:rsid w:val="00CA745D"/>
    <w:rsid w:val="00CD5B54"/>
    <w:rsid w:val="00CF0307"/>
    <w:rsid w:val="00CF0760"/>
    <w:rsid w:val="00CF3FCE"/>
    <w:rsid w:val="00D033EC"/>
    <w:rsid w:val="00D3374F"/>
    <w:rsid w:val="00D60B3D"/>
    <w:rsid w:val="00E5397D"/>
    <w:rsid w:val="00E56533"/>
    <w:rsid w:val="00E700C7"/>
    <w:rsid w:val="00E74320"/>
    <w:rsid w:val="00E85C1E"/>
    <w:rsid w:val="00EA4A3C"/>
    <w:rsid w:val="00EA5759"/>
    <w:rsid w:val="00EC6667"/>
    <w:rsid w:val="00F121C7"/>
    <w:rsid w:val="00F5599D"/>
    <w:rsid w:val="00F81ACB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D84F76"/>
  <w15:docId w15:val="{91D875D0-B79F-403E-A74C-5A22217F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</Template>
  <TotalTime>117</TotalTime>
  <Pages>3</Pages>
  <Words>540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&lt;US&gt;-&lt;Historia de Usuario&gt;</vt:lpstr>
    </vt:vector>
  </TitlesOfParts>
  <Manager>&lt;EvT&gt; - &lt;Eventos Tech&gt;</Manager>
  <Company/>
  <LinksUpToDate>false</LinksUpToDate>
  <CharactersWithSpaces>3451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&lt;US&gt;-&lt;Historia de Usuario&gt;</dc:title>
  <dc:subject>Versão &lt;1&gt;</dc:subject>
  <dc:creator>User</dc:creator>
  <cp:lastModifiedBy>Erin Gomes da Silva</cp:lastModifiedBy>
  <cp:revision>50</cp:revision>
  <cp:lastPrinted>2005-05-05T18:34:00Z</cp:lastPrinted>
  <dcterms:created xsi:type="dcterms:W3CDTF">2025-09-01T18:46:00Z</dcterms:created>
  <dcterms:modified xsi:type="dcterms:W3CDTF">2025-11-07T20:34:00Z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